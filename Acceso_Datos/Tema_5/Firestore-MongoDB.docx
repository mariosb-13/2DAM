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2F99" w:rsidRDefault="00942F99" w:rsidP="00942F99">
      <w:r>
        <w:rPr>
          <w:noProof/>
        </w:rPr>
        <w:drawing>
          <wp:anchor distT="0" distB="0" distL="114300" distR="114300" simplePos="0" relativeHeight="251659264" behindDoc="1" locked="0" layoutInCell="1" allowOverlap="1" wp14:anchorId="7AAEA8D2" wp14:editId="198F8C2F">
            <wp:simplePos x="0" y="0"/>
            <wp:positionH relativeFrom="column">
              <wp:posOffset>-496570</wp:posOffset>
            </wp:positionH>
            <wp:positionV relativeFrom="paragraph">
              <wp:posOffset>-885190</wp:posOffset>
            </wp:positionV>
            <wp:extent cx="7931785" cy="11219815"/>
            <wp:effectExtent l="0" t="0" r="0" b="635"/>
            <wp:wrapNone/>
            <wp:docPr id="206659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93487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1785" cy="1121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A41A7" w:rsidRDefault="00C921F1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019F59" wp14:editId="604ADC9E">
                <wp:simplePos x="0" y="0"/>
                <wp:positionH relativeFrom="column">
                  <wp:posOffset>-500272</wp:posOffset>
                </wp:positionH>
                <wp:positionV relativeFrom="paragraph">
                  <wp:posOffset>3399682</wp:posOffset>
                </wp:positionV>
                <wp:extent cx="3093535" cy="2843561"/>
                <wp:effectExtent l="0" t="0" r="0" b="0"/>
                <wp:wrapNone/>
                <wp:docPr id="86456777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3535" cy="28435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921F1" w:rsidRDefault="00C921F1" w:rsidP="00942F99">
                            <w:pP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</w:pPr>
                            <w:proofErr w:type="spellStart"/>
                            <w:r w:rsidRPr="00C921F1"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  <w:t>Firestore</w:t>
                            </w:r>
                            <w:proofErr w:type="spellEnd"/>
                            <w:r w:rsidRPr="00C921F1"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  <w:t xml:space="preserve"> con</w:t>
                            </w:r>
                          </w:p>
                          <w:p w:rsidR="00FA03FE" w:rsidRPr="00450A55" w:rsidRDefault="00C921F1" w:rsidP="00942F99">
                            <w:pP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</w:pPr>
                            <w:r w:rsidRPr="00C921F1"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  <w:t>MongoDB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019F5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9.4pt;margin-top:267.7pt;width:243.6pt;height:223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" filled="f" stroked="f" strokeweight=".5pt">
                <v:textbox>
                  <w:txbxContent>
                    <w:p w:rsidR="00C921F1" w:rsidRDefault="00C921F1" w:rsidP="00942F99">
                      <w:pPr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</w:pPr>
                      <w:proofErr w:type="spellStart"/>
                      <w:r w:rsidRPr="00C921F1"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  <w:t>Firestore</w:t>
                      </w:r>
                      <w:proofErr w:type="spellEnd"/>
                      <w:r w:rsidRPr="00C921F1"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  <w:t xml:space="preserve"> con</w:t>
                      </w:r>
                    </w:p>
                    <w:p w:rsidR="00FA03FE" w:rsidRPr="00450A55" w:rsidRDefault="00C921F1" w:rsidP="00942F99">
                      <w:pPr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</w:pPr>
                      <w:r w:rsidRPr="00C921F1"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  <w:t>MongoDB</w:t>
                      </w:r>
                    </w:p>
                  </w:txbxContent>
                </v:textbox>
              </v:shape>
            </w:pict>
          </mc:Fallback>
        </mc:AlternateContent>
      </w:r>
      <w:r w:rsidR="00942F99">
        <w:br w:type="page"/>
      </w:r>
      <w:r w:rsidR="00942F99"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2FE7796" wp14:editId="673E7554">
                <wp:simplePos x="0" y="0"/>
                <wp:positionH relativeFrom="column">
                  <wp:posOffset>-1194435</wp:posOffset>
                </wp:positionH>
                <wp:positionV relativeFrom="paragraph">
                  <wp:posOffset>8568055</wp:posOffset>
                </wp:positionV>
                <wp:extent cx="1471955" cy="1268730"/>
                <wp:effectExtent l="0" t="0" r="0" b="7620"/>
                <wp:wrapNone/>
                <wp:docPr id="1152218962" name="Isosceles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955" cy="1268730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0000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C80D7C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6" type="#_x0000_t5" style="position:absolute;margin-left:-94.05pt;margin-top:674.65pt;width:115.9pt;height:9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" adj="0" fillcolor="#00c" stroked="f" strokeweight="1pt"/>
            </w:pict>
          </mc:Fallback>
        </mc:AlternateContent>
      </w:r>
      <w:r w:rsidR="00942F9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280E6D" wp14:editId="35BE4F8E">
                <wp:simplePos x="0" y="0"/>
                <wp:positionH relativeFrom="column">
                  <wp:posOffset>-492760</wp:posOffset>
                </wp:positionH>
                <wp:positionV relativeFrom="paragraph">
                  <wp:posOffset>7764145</wp:posOffset>
                </wp:positionV>
                <wp:extent cx="3636645" cy="95250"/>
                <wp:effectExtent l="0" t="0" r="1905" b="0"/>
                <wp:wrapNone/>
                <wp:docPr id="190569056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645" cy="95250"/>
                        </a:xfrm>
                        <a:prstGeom prst="parallelogram">
                          <a:avLst/>
                        </a:prstGeom>
                        <a:solidFill>
                          <a:srgbClr val="0B102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6D5EB8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6" type="#_x0000_t7" style="position:absolute;margin-left:-38.8pt;margin-top:611.35pt;width:286.35pt;height: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" adj="141" fillcolor="#0b1023" stroked="f" strokeweight="1pt"/>
            </w:pict>
          </mc:Fallback>
        </mc:AlternateContent>
      </w:r>
      <w:r w:rsidR="00942F9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FEB9E6" wp14:editId="272E990D">
                <wp:simplePos x="0" y="0"/>
                <wp:positionH relativeFrom="column">
                  <wp:posOffset>-496570</wp:posOffset>
                </wp:positionH>
                <wp:positionV relativeFrom="paragraph">
                  <wp:posOffset>6285865</wp:posOffset>
                </wp:positionV>
                <wp:extent cx="3799205" cy="1245235"/>
                <wp:effectExtent l="0" t="0" r="0" b="0"/>
                <wp:wrapNone/>
                <wp:docPr id="19933288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9205" cy="1245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42F99" w:rsidRDefault="00942F99" w:rsidP="00942F99">
                            <w:pP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 xml:space="preserve">Mario Sánchez Barroso </w:t>
                            </w:r>
                          </w:p>
                          <w:p w:rsidR="00942F99" w:rsidRDefault="00C53D8F" w:rsidP="00942F99">
                            <w:pP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2</w:t>
                            </w:r>
                            <w:r w:rsidR="00FA03F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º</w:t>
                            </w:r>
                            <w:r w:rsidR="00234D5B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 xml:space="preserve"> CFGS DAM</w:t>
                            </w:r>
                          </w:p>
                          <w:p w:rsidR="00234D5B" w:rsidRPr="00450A55" w:rsidRDefault="00234D5B" w:rsidP="00942F99">
                            <w:pPr>
                              <w:rPr>
                                <w:color w:val="262626" w:themeColor="text1" w:themeTint="D9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IES Profesor Juan Antonio Carrillo Salcedo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EB9E6" id="_x0000_s1027" type="#_x0000_t202" style="position:absolute;left:0;text-align:left;margin-left:-39.1pt;margin-top:494.95pt;width:299.15pt;height:98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" filled="f" stroked="f" strokeweight=".5pt">
                <v:textbox>
                  <w:txbxContent>
                    <w:p w:rsidR="00942F99" w:rsidRDefault="00942F99" w:rsidP="00942F99">
                      <w:pP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 xml:space="preserve">Mario Sánchez Barroso </w:t>
                      </w:r>
                    </w:p>
                    <w:p w:rsidR="00942F99" w:rsidRDefault="00C53D8F" w:rsidP="00942F99">
                      <w:pP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2</w:t>
                      </w:r>
                      <w:r w:rsidR="00FA03F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º</w:t>
                      </w:r>
                      <w:r w:rsidR="00234D5B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 xml:space="preserve"> CFGS DAM</w:t>
                      </w:r>
                    </w:p>
                    <w:p w:rsidR="00234D5B" w:rsidRPr="00450A55" w:rsidRDefault="00234D5B" w:rsidP="00942F99">
                      <w:pPr>
                        <w:rPr>
                          <w:color w:val="262626" w:themeColor="text1" w:themeTint="D9"/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IES Profesor Juan Antonio Carrillo Salcedo</w:t>
                      </w:r>
                    </w:p>
                  </w:txbxContent>
                </v:textbox>
              </v:shape>
            </w:pict>
          </mc:Fallback>
        </mc:AlternateConten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2"/>
          <w:lang w:eastAsia="en-US"/>
          <w14:ligatures w14:val="standardContextual"/>
        </w:rPr>
        <w:id w:val="-11613870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A41A7" w:rsidRDefault="00234D5B">
          <w:pPr>
            <w:pStyle w:val="TtuloTDC"/>
          </w:pPr>
          <w:r>
            <w:t>Índice</w:t>
          </w:r>
        </w:p>
        <w:p w:rsidR="003212E0" w:rsidRDefault="004A41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705187" w:history="1">
            <w:r w:rsidR="003212E0" w:rsidRPr="00BB7EDC">
              <w:rPr>
                <w:rStyle w:val="Hipervnculo"/>
                <w:noProof/>
              </w:rPr>
              <w:t>Creaci</w:t>
            </w:r>
            <w:r w:rsidR="003212E0" w:rsidRPr="00BB7EDC">
              <w:rPr>
                <w:rStyle w:val="Hipervnculo"/>
                <w:rFonts w:hint="eastAsia"/>
                <w:noProof/>
              </w:rPr>
              <w:t>ó</w:t>
            </w:r>
            <w:r w:rsidR="003212E0" w:rsidRPr="00BB7EDC">
              <w:rPr>
                <w:rStyle w:val="Hipervnculo"/>
                <w:noProof/>
              </w:rPr>
              <w:t>n del proyecto Firebase</w:t>
            </w:r>
            <w:r w:rsidR="003212E0">
              <w:rPr>
                <w:noProof/>
                <w:webHidden/>
              </w:rPr>
              <w:tab/>
            </w:r>
            <w:r w:rsidR="003212E0">
              <w:rPr>
                <w:noProof/>
                <w:webHidden/>
              </w:rPr>
              <w:fldChar w:fldCharType="begin"/>
            </w:r>
            <w:r w:rsidR="003212E0">
              <w:rPr>
                <w:noProof/>
                <w:webHidden/>
              </w:rPr>
              <w:instrText xml:space="preserve"> PAGEREF _Toc221705187 \h </w:instrText>
            </w:r>
            <w:r w:rsidR="003212E0">
              <w:rPr>
                <w:noProof/>
                <w:webHidden/>
              </w:rPr>
            </w:r>
            <w:r w:rsidR="003212E0">
              <w:rPr>
                <w:noProof/>
                <w:webHidden/>
              </w:rPr>
              <w:fldChar w:fldCharType="separate"/>
            </w:r>
            <w:r w:rsidR="003212E0">
              <w:rPr>
                <w:noProof/>
                <w:webHidden/>
              </w:rPr>
              <w:t>3</w:t>
            </w:r>
            <w:r w:rsidR="003212E0">
              <w:rPr>
                <w:noProof/>
                <w:webHidden/>
              </w:rPr>
              <w:fldChar w:fldCharType="end"/>
            </w:r>
          </w:hyperlink>
        </w:p>
        <w:p w:rsidR="003212E0" w:rsidRDefault="003212E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21705188" w:history="1">
            <w:r w:rsidRPr="00BB7EDC">
              <w:rPr>
                <w:rStyle w:val="Hipervnculo"/>
                <w:noProof/>
              </w:rPr>
              <w:t>Modelo Entidad Relaci</w:t>
            </w:r>
            <w:r w:rsidRPr="00BB7EDC">
              <w:rPr>
                <w:rStyle w:val="Hipervnculo"/>
                <w:rFonts w:hint="eastAsia"/>
                <w:noProof/>
              </w:rPr>
              <w:t>ó</w:t>
            </w:r>
            <w:r w:rsidRPr="00BB7EDC">
              <w:rPr>
                <w:rStyle w:val="Hipervnculo"/>
                <w:noProof/>
              </w:rPr>
              <w:t>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_Toc221705188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12E0" w:rsidRDefault="003212E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21705189" w:history="1">
            <w:r w:rsidRPr="00BB7EDC">
              <w:rPr>
                <w:rStyle w:val="Hipervnculo"/>
                <w:noProof/>
              </w:rPr>
              <w:t>Modelado Documental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_Toc221705189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12E0" w:rsidRDefault="003212E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21705190" w:history="1">
            <w:r w:rsidRPr="00BB7EDC">
              <w:rPr>
                <w:rStyle w:val="Hipervnculo"/>
                <w:noProof/>
              </w:rPr>
              <w:t>String de conexi</w:t>
            </w:r>
            <w:r w:rsidRPr="00BB7EDC">
              <w:rPr>
                <w:rStyle w:val="Hipervnculo"/>
                <w:rFonts w:hint="eastAsia"/>
                <w:noProof/>
              </w:rPr>
              <w:t>ó</w:t>
            </w:r>
            <w:r w:rsidRPr="00BB7EDC">
              <w:rPr>
                <w:rStyle w:val="Hipervnculo"/>
                <w:noProof/>
              </w:rPr>
              <w:t>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_Toc221705190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12E0" w:rsidRDefault="003212E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21705191" w:history="1">
            <w:r w:rsidRPr="00BB7EDC">
              <w:rPr>
                <w:rStyle w:val="Hipervnculo"/>
                <w:noProof/>
              </w:rPr>
              <w:t>MongoDB Compass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_Toc221705191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12E0" w:rsidRDefault="003212E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21705192" w:history="1">
            <w:r w:rsidRPr="00BB7EDC">
              <w:rPr>
                <w:rStyle w:val="Hipervnculo"/>
                <w:noProof/>
              </w:rPr>
              <w:t>Script CRUD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_Toc221705192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A41A7" w:rsidRDefault="004A41A7">
          <w:r>
            <w:rPr>
              <w:b/>
              <w:bCs/>
            </w:rPr>
            <w:fldChar w:fldCharType="end"/>
          </w:r>
        </w:p>
      </w:sdtContent>
    </w:sdt>
    <w:p w:rsidR="004A41A7" w:rsidRDefault="004A41A7" w:rsidP="00234D5B">
      <w:pPr>
        <w:jc w:val="left"/>
      </w:pPr>
      <w:r>
        <w:br w:type="page"/>
      </w:r>
    </w:p>
    <w:p w:rsidR="004A41A7" w:rsidRPr="004A41A7" w:rsidRDefault="00013AE0" w:rsidP="004A41A7">
      <w:pPr>
        <w:pStyle w:val="Ttulo2"/>
      </w:pPr>
      <w:bookmarkStart w:id="0" w:name="_Toc221705187"/>
      <w:r>
        <w:lastRenderedPageBreak/>
        <w:t xml:space="preserve">Creación del proyecto </w:t>
      </w:r>
      <w:proofErr w:type="spellStart"/>
      <w:r>
        <w:t>Firebase</w:t>
      </w:r>
      <w:bookmarkEnd w:id="0"/>
      <w:proofErr w:type="spellEnd"/>
    </w:p>
    <w:p w:rsidR="00013AE0" w:rsidRDefault="00013AE0" w:rsidP="004A41A7">
      <w:r>
        <w:t xml:space="preserve">Para crear un proyecto </w:t>
      </w:r>
      <w:proofErr w:type="spellStart"/>
      <w:r>
        <w:t>firebase</w:t>
      </w:r>
      <w:proofErr w:type="spellEnd"/>
      <w:r>
        <w:t xml:space="preserve"> debemos dirigirnos a la consola e iniciar sesión con nuestra cuenta </w:t>
      </w:r>
      <w:r w:rsidR="00C921F1">
        <w:t>de Google personal</w:t>
      </w:r>
    </w:p>
    <w:p w:rsidR="004A41A7" w:rsidRDefault="00013AE0" w:rsidP="00C921F1">
      <w:r w:rsidRPr="00013AE0">
        <w:rPr>
          <w:noProof/>
        </w:rPr>
        <w:drawing>
          <wp:inline distT="0" distB="0" distL="0" distR="0" wp14:anchorId="7D698EE9" wp14:editId="6B327F7A">
            <wp:extent cx="5400040" cy="2221230"/>
            <wp:effectExtent l="0" t="0" r="0" b="1270"/>
            <wp:docPr id="159088241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82419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1F1" w:rsidRDefault="00C921F1" w:rsidP="00C921F1">
      <w:r>
        <w:t xml:space="preserve">Le damos a crear un proyecto de </w:t>
      </w:r>
      <w:proofErr w:type="spellStart"/>
      <w:r>
        <w:t>Firebase</w:t>
      </w:r>
      <w:proofErr w:type="spellEnd"/>
      <w:r>
        <w:t xml:space="preserve"> nuevo, le establecemos un nombre y le damos todo a siguiente.</w:t>
      </w:r>
    </w:p>
    <w:p w:rsidR="00C921F1" w:rsidRDefault="00C921F1" w:rsidP="00C921F1">
      <w:r>
        <w:t>Dentro de la consola de este proyecto en la parte izquierda, en el menú lateral, buscamos lo siguiente:</w:t>
      </w:r>
    </w:p>
    <w:p w:rsidR="00C921F1" w:rsidRDefault="00C921F1" w:rsidP="00C921F1">
      <w:r w:rsidRPr="00C921F1">
        <w:rPr>
          <w:noProof/>
        </w:rPr>
        <w:drawing>
          <wp:inline distT="0" distB="0" distL="0" distR="0" wp14:anchorId="5FE85EAE" wp14:editId="3DF91738">
            <wp:extent cx="1520065" cy="3672000"/>
            <wp:effectExtent l="0" t="0" r="4445" b="0"/>
            <wp:docPr id="1376652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52663" name="Imagen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4341" cy="385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1F1" w:rsidRDefault="00C921F1">
      <w:pPr>
        <w:jc w:val="left"/>
      </w:pPr>
      <w:r>
        <w:br w:type="page"/>
      </w:r>
    </w:p>
    <w:p w:rsidR="00C921F1" w:rsidRDefault="00C921F1" w:rsidP="00C921F1">
      <w:r>
        <w:lastRenderedPageBreak/>
        <w:t xml:space="preserve">Debemos activar el </w:t>
      </w:r>
      <w:proofErr w:type="spellStart"/>
      <w:r>
        <w:t>firestore</w:t>
      </w:r>
      <w:proofErr w:type="spellEnd"/>
      <w:r>
        <w:t>, para ello le damos a crear base de datos</w:t>
      </w:r>
    </w:p>
    <w:p w:rsidR="00C921F1" w:rsidRDefault="00C921F1" w:rsidP="00C921F1">
      <w:r w:rsidRPr="00C921F1">
        <w:rPr>
          <w:noProof/>
        </w:rPr>
        <w:drawing>
          <wp:inline distT="0" distB="0" distL="0" distR="0" wp14:anchorId="20B2E972" wp14:editId="04EFC011">
            <wp:extent cx="5400040" cy="1956435"/>
            <wp:effectExtent l="0" t="0" r="0" b="0"/>
            <wp:docPr id="14725939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939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1F1" w:rsidRDefault="00C921F1" w:rsidP="00C921F1">
      <w:r>
        <w:t xml:space="preserve">Seleccionamos la edición </w:t>
      </w:r>
      <w:proofErr w:type="spellStart"/>
      <w:r>
        <w:t>enterprise</w:t>
      </w:r>
      <w:proofErr w:type="spellEnd"/>
    </w:p>
    <w:p w:rsidR="00C921F1" w:rsidRDefault="00C921F1" w:rsidP="00C921F1">
      <w:r w:rsidRPr="00C921F1">
        <w:rPr>
          <w:noProof/>
        </w:rPr>
        <w:drawing>
          <wp:inline distT="0" distB="0" distL="0" distR="0" wp14:anchorId="1A85130B" wp14:editId="29639814">
            <wp:extent cx="5400040" cy="2456815"/>
            <wp:effectExtent l="0" t="0" r="0" b="0"/>
            <wp:docPr id="466863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639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1F1" w:rsidRDefault="00C921F1" w:rsidP="00C921F1">
      <w:r>
        <w:t xml:space="preserve">Le damos a siguiente y establecemos el </w:t>
      </w:r>
      <w:proofErr w:type="spellStart"/>
      <w:r>
        <w:t>firestore</w:t>
      </w:r>
      <w:proofErr w:type="spellEnd"/>
      <w:r>
        <w:t xml:space="preserve"> compatible con </w:t>
      </w:r>
      <w:proofErr w:type="spellStart"/>
      <w:r>
        <w:t>mongodb</w:t>
      </w:r>
      <w:proofErr w:type="spellEnd"/>
    </w:p>
    <w:p w:rsidR="00C921F1" w:rsidRDefault="00C921F1" w:rsidP="00C921F1">
      <w:r w:rsidRPr="00C921F1">
        <w:rPr>
          <w:noProof/>
        </w:rPr>
        <w:drawing>
          <wp:inline distT="0" distB="0" distL="0" distR="0" wp14:anchorId="5AE4B245" wp14:editId="06532838">
            <wp:extent cx="4302228" cy="2980800"/>
            <wp:effectExtent l="0" t="0" r="3175" b="3810"/>
            <wp:docPr id="87613806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3806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3407" cy="306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1F1" w:rsidRDefault="00C921F1">
      <w:pPr>
        <w:jc w:val="left"/>
      </w:pPr>
      <w:r>
        <w:br w:type="page"/>
      </w:r>
    </w:p>
    <w:p w:rsidR="00C921F1" w:rsidRDefault="00C921F1">
      <w:pPr>
        <w:jc w:val="left"/>
      </w:pPr>
      <w:r>
        <w:lastRenderedPageBreak/>
        <w:t xml:space="preserve">Una vez creado vamos a crear un usuario para la conexión, para ello le damos dentro del recuadro azul a configurar tu </w:t>
      </w:r>
      <w:proofErr w:type="spellStart"/>
      <w:r>
        <w:t>conexion</w:t>
      </w:r>
      <w:proofErr w:type="spellEnd"/>
      <w:r>
        <w:t xml:space="preserve"> y seguridad. Esto nos llevará </w:t>
      </w:r>
      <w:r w:rsidR="00A4725C">
        <w:t xml:space="preserve">al </w:t>
      </w:r>
      <w:proofErr w:type="spellStart"/>
      <w:r w:rsidR="00A4725C">
        <w:t>cloud</w:t>
      </w:r>
      <w:proofErr w:type="spellEnd"/>
      <w:r w:rsidR="00A4725C">
        <w:t xml:space="preserve"> de </w:t>
      </w:r>
      <w:proofErr w:type="spellStart"/>
      <w:r w:rsidR="00A4725C">
        <w:t>google</w:t>
      </w:r>
      <w:proofErr w:type="spellEnd"/>
    </w:p>
    <w:p w:rsidR="00C921F1" w:rsidRDefault="00C921F1" w:rsidP="00C921F1">
      <w:r w:rsidRPr="00C921F1">
        <w:rPr>
          <w:noProof/>
        </w:rPr>
        <w:drawing>
          <wp:inline distT="0" distB="0" distL="0" distR="0" wp14:anchorId="131E8261" wp14:editId="3B4F728A">
            <wp:extent cx="5400040" cy="2626360"/>
            <wp:effectExtent l="0" t="0" r="0" b="2540"/>
            <wp:docPr id="162311341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1341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25C" w:rsidRDefault="00A4725C" w:rsidP="00C921F1">
      <w:r>
        <w:t xml:space="preserve">Procedemos a agregar un usuario </w:t>
      </w:r>
    </w:p>
    <w:p w:rsidR="00A4725C" w:rsidRDefault="00A4725C" w:rsidP="00C921F1">
      <w:r w:rsidRPr="00A4725C">
        <w:rPr>
          <w:noProof/>
        </w:rPr>
        <w:drawing>
          <wp:inline distT="0" distB="0" distL="0" distR="0" wp14:anchorId="019046C1" wp14:editId="6F455762">
            <wp:extent cx="3208825" cy="2214180"/>
            <wp:effectExtent l="0" t="0" r="4445" b="0"/>
            <wp:docPr id="156370793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0793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2379" cy="225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25C" w:rsidRDefault="00A4725C" w:rsidP="00C921F1">
      <w:r>
        <w:t xml:space="preserve">En mi caso lo he llamado </w:t>
      </w:r>
      <w:proofErr w:type="spellStart"/>
      <w:r>
        <w:t>root</w:t>
      </w:r>
      <w:proofErr w:type="spellEnd"/>
    </w:p>
    <w:p w:rsidR="00A4725C" w:rsidRDefault="00A4725C" w:rsidP="00C921F1">
      <w:r w:rsidRPr="00A4725C">
        <w:rPr>
          <w:noProof/>
        </w:rPr>
        <w:drawing>
          <wp:inline distT="0" distB="0" distL="0" distR="0" wp14:anchorId="6CF6B112" wp14:editId="21DA194D">
            <wp:extent cx="2812908" cy="2301530"/>
            <wp:effectExtent l="0" t="0" r="0" b="0"/>
            <wp:docPr id="45562722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27223" name="Imagen 1" descr="Interfaz de usuario gráfica, 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40012" cy="2323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25C" w:rsidRDefault="00A4725C" w:rsidP="00C921F1">
      <w:r>
        <w:lastRenderedPageBreak/>
        <w:t xml:space="preserve">Te crea la contraseña y la conexión para </w:t>
      </w:r>
      <w:proofErr w:type="spellStart"/>
      <w:r>
        <w:t>mongodb</w:t>
      </w:r>
      <w:proofErr w:type="spellEnd"/>
      <w:r>
        <w:t xml:space="preserve">. A partir de aquí vamos a hacer los modelos de la </w:t>
      </w:r>
      <w:proofErr w:type="spellStart"/>
      <w:r>
        <w:t>bbdd</w:t>
      </w:r>
      <w:proofErr w:type="spellEnd"/>
      <w:r>
        <w:t>.</w:t>
      </w:r>
    </w:p>
    <w:p w:rsidR="00A4725C" w:rsidRDefault="00A4725C" w:rsidP="00C921F1">
      <w:r w:rsidRPr="00A4725C">
        <w:rPr>
          <w:noProof/>
        </w:rPr>
        <w:drawing>
          <wp:inline distT="0" distB="0" distL="0" distR="0" wp14:anchorId="6E2D5866" wp14:editId="50B1843D">
            <wp:extent cx="3287716" cy="3614400"/>
            <wp:effectExtent l="0" t="0" r="1905" b="5715"/>
            <wp:docPr id="200940538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0538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5489" cy="364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25C" w:rsidRDefault="00A4725C" w:rsidP="00C921F1"/>
    <w:p w:rsidR="00A4725C" w:rsidRDefault="00A4725C" w:rsidP="00A4725C">
      <w:pPr>
        <w:pStyle w:val="Ttulo2"/>
      </w:pPr>
      <w:bookmarkStart w:id="1" w:name="_Toc221705188"/>
      <w:r>
        <w:t>Modelo Entidad Relación</w:t>
      </w:r>
      <w:bookmarkEnd w:id="1"/>
    </w:p>
    <w:p w:rsidR="00A4725C" w:rsidRDefault="00A4725C" w:rsidP="00C921F1">
      <w:r>
        <w:rPr>
          <w:noProof/>
        </w:rPr>
        <w:drawing>
          <wp:inline distT="0" distB="0" distL="0" distR="0">
            <wp:extent cx="4914900" cy="3098800"/>
            <wp:effectExtent l="0" t="0" r="0" b="0"/>
            <wp:docPr id="82088077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80773" name="Imagen 1" descr="Diagrama&#10;&#10;El contenido generado por IA puede ser incorrec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D34" w:rsidRDefault="005F1D34">
      <w:pPr>
        <w:jc w:val="left"/>
        <w:rPr>
          <w:rFonts w:asciiTheme="majorHAnsi" w:eastAsiaTheme="majorEastAsia" w:hAnsiTheme="majorHAnsi" w:cs="Open Sans"/>
          <w:color w:val="002060"/>
          <w:sz w:val="28"/>
          <w:szCs w:val="26"/>
        </w:rPr>
      </w:pPr>
      <w:r>
        <w:br w:type="page"/>
      </w:r>
    </w:p>
    <w:p w:rsidR="005F1D34" w:rsidRDefault="005F1D34" w:rsidP="005F1D34">
      <w:pPr>
        <w:pStyle w:val="Ttulo2"/>
      </w:pPr>
      <w:bookmarkStart w:id="2" w:name="_Toc221705189"/>
      <w:r>
        <w:lastRenderedPageBreak/>
        <w:t>Modelado Documental</w:t>
      </w:r>
      <w:bookmarkEnd w:id="2"/>
    </w:p>
    <w:p w:rsidR="00BC7F15" w:rsidRDefault="005F1D34">
      <w:pPr>
        <w:jc w:val="left"/>
      </w:pPr>
      <w:r>
        <w:rPr>
          <w:noProof/>
        </w:rPr>
        <w:drawing>
          <wp:inline distT="0" distB="0" distL="0" distR="0">
            <wp:extent cx="4318000" cy="4584700"/>
            <wp:effectExtent l="0" t="0" r="0" b="0"/>
            <wp:docPr id="1250816568" name="Imagen 2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16568" name="Imagen 2" descr="Imagen que contiene Tabla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F15" w:rsidRDefault="00BC7F15" w:rsidP="00BC7F15">
      <w:pPr>
        <w:pStyle w:val="Ttulo2"/>
      </w:pPr>
      <w:bookmarkStart w:id="3" w:name="_Toc221705190"/>
      <w:proofErr w:type="spellStart"/>
      <w:r>
        <w:t>String</w:t>
      </w:r>
      <w:proofErr w:type="spellEnd"/>
      <w:r>
        <w:t xml:space="preserve"> de conexión</w:t>
      </w:r>
      <w:bookmarkEnd w:id="3"/>
    </w:p>
    <w:p w:rsidR="00BC7F15" w:rsidRDefault="00BC7F15" w:rsidP="00C921F1">
      <w:r w:rsidRPr="00BC7F15">
        <w:t>mongodb://root:LUXnJq2ORzILHAsannd2YOyDr1XjBozt_fnqMbsifQsZmYEQ@fbaad12d-ed94-43cd-b89c-bec44f422e7b.nam5.firestore.goog:443/db-fire?loadBalanced=true&amp;tls=true&amp;authMechanism=SCRAM-SHA-256&amp;retryWrites=false</w:t>
      </w:r>
    </w:p>
    <w:p w:rsidR="005F1D34" w:rsidRDefault="005F1D34">
      <w:pPr>
        <w:jc w:val="left"/>
        <w:rPr>
          <w:rFonts w:asciiTheme="majorHAnsi" w:eastAsiaTheme="majorEastAsia" w:hAnsiTheme="majorHAnsi" w:cstheme="majorBidi"/>
          <w:color w:val="1F3763" w:themeColor="accent1" w:themeShade="7F"/>
          <w:szCs w:val="24"/>
        </w:rPr>
      </w:pPr>
      <w:r>
        <w:br w:type="page"/>
      </w:r>
    </w:p>
    <w:p w:rsidR="00BC7F15" w:rsidRDefault="00BC7F15" w:rsidP="00BC7F15">
      <w:pPr>
        <w:pStyle w:val="Ttulo3"/>
      </w:pPr>
      <w:bookmarkStart w:id="4" w:name="_Toc221705191"/>
      <w:r>
        <w:lastRenderedPageBreak/>
        <w:t xml:space="preserve">MongoDB </w:t>
      </w:r>
      <w:proofErr w:type="spellStart"/>
      <w:r>
        <w:t>Compass</w:t>
      </w:r>
      <w:bookmarkEnd w:id="4"/>
      <w:proofErr w:type="spellEnd"/>
    </w:p>
    <w:p w:rsidR="00BC7F15" w:rsidRPr="00BC7F15" w:rsidRDefault="00BC7F15" w:rsidP="00BC7F15">
      <w:r>
        <w:t xml:space="preserve">Podemos comprobar </w:t>
      </w:r>
      <w:proofErr w:type="spellStart"/>
      <w:r>
        <w:t>como</w:t>
      </w:r>
      <w:proofErr w:type="spellEnd"/>
      <w:r>
        <w:t xml:space="preserve"> podemos conectarnos correctamente mediante </w:t>
      </w:r>
      <w:proofErr w:type="spellStart"/>
      <w:r>
        <w:t>MongoDBCompass</w:t>
      </w:r>
      <w:proofErr w:type="spellEnd"/>
    </w:p>
    <w:p w:rsidR="00BC7F15" w:rsidRDefault="00BC7F15" w:rsidP="00C921F1">
      <w:r w:rsidRPr="00BC7F15">
        <w:rPr>
          <w:noProof/>
        </w:rPr>
        <w:drawing>
          <wp:inline distT="0" distB="0" distL="0" distR="0" wp14:anchorId="430D4684" wp14:editId="021023AD">
            <wp:extent cx="5400040" cy="3625215"/>
            <wp:effectExtent l="0" t="0" r="0" b="0"/>
            <wp:docPr id="1296235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356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D34" w:rsidRDefault="005F1D34" w:rsidP="00C921F1"/>
    <w:p w:rsidR="005F1D34" w:rsidRDefault="005F1D34" w:rsidP="00C921F1">
      <w:r w:rsidRPr="005F1D34">
        <w:rPr>
          <w:noProof/>
        </w:rPr>
        <w:drawing>
          <wp:inline distT="0" distB="0" distL="0" distR="0" wp14:anchorId="33EB07B3" wp14:editId="6FCE3A26">
            <wp:extent cx="2865439" cy="3573375"/>
            <wp:effectExtent l="0" t="0" r="5080" b="0"/>
            <wp:docPr id="126254899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4899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94350" cy="360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6C1" w:rsidRDefault="007C76C1" w:rsidP="000D511A">
      <w:r>
        <w:lastRenderedPageBreak/>
        <w:br/>
      </w:r>
      <w:r w:rsidRPr="007C76C1">
        <w:rPr>
          <w:noProof/>
        </w:rPr>
        <w:drawing>
          <wp:inline distT="0" distB="0" distL="0" distR="0" wp14:anchorId="5E25C915" wp14:editId="7B6F9595">
            <wp:extent cx="2409706" cy="5580540"/>
            <wp:effectExtent l="0" t="0" r="3810" b="0"/>
            <wp:docPr id="3020648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64855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56066" cy="568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131" w:rsidRDefault="00482131" w:rsidP="00482131">
      <w:pPr>
        <w:pStyle w:val="Ttulo2"/>
      </w:pPr>
      <w:bookmarkStart w:id="5" w:name="_Toc221705192"/>
      <w:r>
        <w:t>Script CRUD</w:t>
      </w:r>
      <w:bookmarkEnd w:id="5"/>
      <w:r>
        <w:br w:type="page"/>
      </w:r>
    </w:p>
    <w:p w:rsidR="00D64E61" w:rsidRDefault="00D64E61">
      <w:pPr>
        <w:jc w:val="left"/>
        <w:rPr>
          <w:rFonts w:ascii="JetBrains Mono" w:hAnsi="JetBrains Mono" w:cs="JetBrains Mono"/>
          <w:color w:val="000000" w:themeColor="text1"/>
        </w:rPr>
      </w:pPr>
    </w:p>
    <w:p w:rsidR="00D64E61" w:rsidRDefault="00D64E61" w:rsidP="00D64E61">
      <w:pPr>
        <w:pStyle w:val="Codigo"/>
      </w:pPr>
      <w:r>
        <w:t>// Seleccionar la DB</w:t>
      </w:r>
    </w:p>
    <w:p w:rsidR="00D64E61" w:rsidRDefault="00D64E61" w:rsidP="00D64E61">
      <w:pPr>
        <w:pStyle w:val="Codigo"/>
      </w:pP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db.getSiblingDB</w:t>
      </w:r>
      <w:proofErr w:type="spellEnd"/>
      <w:proofErr w:type="gramEnd"/>
      <w:r>
        <w:t>('</w:t>
      </w:r>
      <w:proofErr w:type="spellStart"/>
      <w:r>
        <w:t>db-fire</w:t>
      </w:r>
      <w:proofErr w:type="spellEnd"/>
      <w:r>
        <w:t>');</w:t>
      </w:r>
    </w:p>
    <w:p w:rsidR="00D64E61" w:rsidRDefault="00D64E61" w:rsidP="00D64E61">
      <w:pPr>
        <w:pStyle w:val="Codigo"/>
      </w:pPr>
    </w:p>
    <w:p w:rsidR="00D64E61" w:rsidRDefault="00D64E61" w:rsidP="00D64E61">
      <w:pPr>
        <w:pStyle w:val="Codigo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</w:t>
      </w:r>
      <w:proofErr w:type="spellStart"/>
      <w:r>
        <w:t>nINICIANDO</w:t>
      </w:r>
      <w:proofErr w:type="spellEnd"/>
      <w:r>
        <w:t xml:space="preserve"> CARGA DE DATOS (VERSION FIRESTORE COMPATIBLE)...");</w:t>
      </w:r>
    </w:p>
    <w:p w:rsidR="00D64E61" w:rsidRDefault="00D64E61" w:rsidP="00D64E61">
      <w:pPr>
        <w:jc w:val="left"/>
      </w:pPr>
      <w:r>
        <w:t>/</w:t>
      </w:r>
      <w:r>
        <w:t>/ LIMPIEZA</w:t>
      </w:r>
    </w:p>
    <w:p w:rsidR="00D64E61" w:rsidRDefault="00D64E61" w:rsidP="00D64E61">
      <w:pPr>
        <w:pStyle w:val="Codigo"/>
      </w:pPr>
      <w:r>
        <w:t>try {</w:t>
      </w:r>
    </w:p>
    <w:p w:rsidR="00D64E61" w:rsidRDefault="00D64E61" w:rsidP="00D64E61">
      <w:pPr>
        <w:pStyle w:val="Codigo"/>
      </w:pPr>
      <w:r>
        <w:t xml:space="preserve">    </w:t>
      </w:r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deleteMany</w:t>
      </w:r>
      <w:proofErr w:type="spellEnd"/>
      <w:r>
        <w:t>(</w:t>
      </w:r>
      <w:proofErr w:type="gramEnd"/>
      <w:r>
        <w:t>{});</w:t>
      </w:r>
    </w:p>
    <w:p w:rsidR="00D64E61" w:rsidRDefault="00D64E61" w:rsidP="00D64E61">
      <w:pPr>
        <w:pStyle w:val="Codigo"/>
      </w:pPr>
      <w:r>
        <w:t xml:space="preserve">    </w:t>
      </w:r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deleteMany</w:t>
      </w:r>
      <w:proofErr w:type="spellEnd"/>
      <w:r>
        <w:t>(</w:t>
      </w:r>
      <w:proofErr w:type="gramEnd"/>
      <w:r>
        <w:t>{});</w:t>
      </w:r>
    </w:p>
    <w:p w:rsidR="00D64E61" w:rsidRDefault="00D64E61" w:rsidP="00D64E61">
      <w:pPr>
        <w:pStyle w:val="Codigo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"Colecciones limpiadas (Documentos eliminados).");</w:t>
      </w:r>
    </w:p>
    <w:p w:rsidR="00D64E61" w:rsidRDefault="00D64E61" w:rsidP="00D64E61">
      <w:pPr>
        <w:pStyle w:val="Codigo"/>
      </w:pPr>
      <w:r>
        <w:t>} catch (e) {</w:t>
      </w:r>
    </w:p>
    <w:p w:rsidR="00D64E61" w:rsidRDefault="00D64E61" w:rsidP="00D64E61">
      <w:pPr>
        <w:pStyle w:val="Codigo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"No </w:t>
      </w:r>
      <w:proofErr w:type="spellStart"/>
      <w:r>
        <w:t>habia</w:t>
      </w:r>
      <w:proofErr w:type="spellEnd"/>
      <w:r>
        <w:t xml:space="preserve"> datos previos o error al limpiar: " + e);</w:t>
      </w:r>
    </w:p>
    <w:p w:rsidR="00D64E61" w:rsidRDefault="00D64E61" w:rsidP="00D64E61">
      <w:pPr>
        <w:pStyle w:val="Codigo"/>
      </w:pPr>
      <w:r>
        <w:t>}</w:t>
      </w:r>
    </w:p>
    <w:p w:rsidR="00D64E61" w:rsidRDefault="00D64E61" w:rsidP="00D64E61">
      <w:pPr>
        <w:pStyle w:val="Codigo"/>
      </w:pPr>
      <w:r>
        <w:t>// CARGA INICIAL</w:t>
      </w:r>
    </w:p>
    <w:p w:rsidR="00D64E61" w:rsidRDefault="00D64E61" w:rsidP="00D64E61">
      <w:pPr>
        <w:pStyle w:val="Codigo"/>
      </w:pPr>
      <w:r>
        <w:t>// Insertar Catalogo</w:t>
      </w:r>
    </w:p>
    <w:p w:rsidR="00D64E61" w:rsidRDefault="00D64E61" w:rsidP="00D64E61">
      <w:pPr>
        <w:pStyle w:val="Codigo"/>
      </w:pPr>
      <w:proofErr w:type="spellStart"/>
      <w:r>
        <w:t>var</w:t>
      </w:r>
      <w:proofErr w:type="spellEnd"/>
      <w:r>
        <w:t xml:space="preserve"> productos = [</w:t>
      </w:r>
    </w:p>
    <w:p w:rsidR="00D64E61" w:rsidRDefault="00D64E61" w:rsidP="00D64E61">
      <w:pPr>
        <w:pStyle w:val="Codigo"/>
      </w:pPr>
      <w:r>
        <w:t xml:space="preserve">  </w:t>
      </w:r>
      <w:proofErr w:type="gramStart"/>
      <w:r>
        <w:t>{ "</w:t>
      </w:r>
      <w:proofErr w:type="gramEnd"/>
      <w:r>
        <w:t xml:space="preserve">nombre": "Laptop </w:t>
      </w:r>
      <w:proofErr w:type="spellStart"/>
      <w:r>
        <w:t>Gamer</w:t>
      </w:r>
      <w:proofErr w:type="spellEnd"/>
      <w:r>
        <w:t>", "precio": 1200.00, "stock": 10, "</w:t>
      </w:r>
      <w:proofErr w:type="spellStart"/>
      <w:r>
        <w:t>categoria</w:t>
      </w:r>
      <w:proofErr w:type="spellEnd"/>
      <w:r>
        <w:t>": "</w:t>
      </w:r>
      <w:proofErr w:type="spellStart"/>
      <w:r>
        <w:t>Tech</w:t>
      </w:r>
      <w:proofErr w:type="spellEnd"/>
      <w:proofErr w:type="gramStart"/>
      <w:r>
        <w:t>" }</w:t>
      </w:r>
      <w:proofErr w:type="gramEnd"/>
      <w:r>
        <w:t>,</w:t>
      </w:r>
    </w:p>
    <w:p w:rsidR="00D64E61" w:rsidRDefault="00D64E61" w:rsidP="00D64E61">
      <w:pPr>
        <w:pStyle w:val="Codigo"/>
      </w:pPr>
      <w:r>
        <w:t xml:space="preserve">  </w:t>
      </w:r>
      <w:proofErr w:type="gramStart"/>
      <w:r>
        <w:t>{ "</w:t>
      </w:r>
      <w:proofErr w:type="gramEnd"/>
      <w:r>
        <w:t>nombre": "Mouse Wireless", "precio": 25.00, "stock": 50, "</w:t>
      </w:r>
      <w:proofErr w:type="spellStart"/>
      <w:r>
        <w:t>categoria</w:t>
      </w:r>
      <w:proofErr w:type="spellEnd"/>
      <w:r>
        <w:t>": "Accesorios</w:t>
      </w:r>
      <w:proofErr w:type="gramStart"/>
      <w:r>
        <w:t>" }</w:t>
      </w:r>
      <w:proofErr w:type="gramEnd"/>
      <w:r>
        <w:t>,</w:t>
      </w:r>
    </w:p>
    <w:p w:rsidR="00D64E61" w:rsidRDefault="00D64E61" w:rsidP="00D64E61">
      <w:pPr>
        <w:pStyle w:val="Codigo"/>
      </w:pPr>
      <w:r>
        <w:t xml:space="preserve">  </w:t>
      </w:r>
      <w:proofErr w:type="gramStart"/>
      <w:r>
        <w:t>{ "</w:t>
      </w:r>
      <w:proofErr w:type="gramEnd"/>
      <w:r>
        <w:t xml:space="preserve">nombre": "Teclado </w:t>
      </w:r>
      <w:proofErr w:type="spellStart"/>
      <w:r>
        <w:t>Mecanico</w:t>
      </w:r>
      <w:proofErr w:type="spellEnd"/>
      <w:r>
        <w:t>", "precio": 80.00, "stock": 20, "</w:t>
      </w:r>
      <w:proofErr w:type="spellStart"/>
      <w:r>
        <w:t>categoria</w:t>
      </w:r>
      <w:proofErr w:type="spellEnd"/>
      <w:r>
        <w:t>": "Accesorios</w:t>
      </w:r>
      <w:proofErr w:type="gramStart"/>
      <w:r>
        <w:t>" }</w:t>
      </w:r>
      <w:proofErr w:type="gramEnd"/>
      <w:r>
        <w:t>,</w:t>
      </w:r>
    </w:p>
    <w:p w:rsidR="00D64E61" w:rsidRDefault="00D64E61" w:rsidP="00D64E61">
      <w:pPr>
        <w:pStyle w:val="Codigo"/>
      </w:pPr>
      <w:r>
        <w:t xml:space="preserve">  </w:t>
      </w:r>
      <w:proofErr w:type="gramStart"/>
      <w:r>
        <w:t>{ "</w:t>
      </w:r>
      <w:proofErr w:type="gramEnd"/>
      <w:r>
        <w:t>nombre": "Monitor 4K", "precio": 300.00, "stock": 15, "</w:t>
      </w:r>
      <w:proofErr w:type="spellStart"/>
      <w:r>
        <w:t>categoria</w:t>
      </w:r>
      <w:proofErr w:type="spellEnd"/>
      <w:r>
        <w:t>": "</w:t>
      </w:r>
      <w:proofErr w:type="spellStart"/>
      <w:r>
        <w:t>Tech</w:t>
      </w:r>
      <w:proofErr w:type="spellEnd"/>
      <w:proofErr w:type="gramStart"/>
      <w:r>
        <w:t>" }</w:t>
      </w:r>
      <w:proofErr w:type="gramEnd"/>
    </w:p>
    <w:p w:rsidR="00D64E61" w:rsidRDefault="00D64E61" w:rsidP="00D64E61">
      <w:pPr>
        <w:pStyle w:val="Codigo"/>
      </w:pPr>
      <w:r>
        <w:t>];</w:t>
      </w:r>
    </w:p>
    <w:p w:rsidR="00D64E61" w:rsidRDefault="00D64E61" w:rsidP="00D64E61">
      <w:pPr>
        <w:pStyle w:val="Codigo"/>
      </w:pPr>
      <w:proofErr w:type="spellStart"/>
      <w:proofErr w:type="gramStart"/>
      <w:r>
        <w:t>db.products</w:t>
      </w:r>
      <w:proofErr w:type="gramEnd"/>
      <w:r>
        <w:t>.insertMany</w:t>
      </w:r>
      <w:proofErr w:type="spellEnd"/>
      <w:r>
        <w:t>(productos);</w:t>
      </w:r>
    </w:p>
    <w:p w:rsidR="00D64E61" w:rsidRDefault="00D64E61" w:rsidP="00D64E61">
      <w:pPr>
        <w:pStyle w:val="Codigo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"Catalogo creado.");</w:t>
      </w:r>
    </w:p>
    <w:p w:rsidR="00D64E61" w:rsidRDefault="00D64E61" w:rsidP="00D64E61">
      <w:pPr>
        <w:pStyle w:val="Codigo"/>
      </w:pPr>
    </w:p>
    <w:p w:rsidR="00D64E61" w:rsidRDefault="00D64E61" w:rsidP="00D64E61">
      <w:pPr>
        <w:pStyle w:val="Codigo"/>
      </w:pPr>
      <w:r>
        <w:t>// Insertar Usuario</w:t>
      </w:r>
    </w:p>
    <w:p w:rsidR="00D64E61" w:rsidRDefault="00D64E61" w:rsidP="00D64E61">
      <w:pPr>
        <w:pStyle w:val="Codigo"/>
      </w:pPr>
      <w:proofErr w:type="spellStart"/>
      <w:r>
        <w:t>var</w:t>
      </w:r>
      <w:proofErr w:type="spellEnd"/>
      <w:r>
        <w:t xml:space="preserve"> usuario = {</w:t>
      </w:r>
    </w:p>
    <w:p w:rsidR="00D64E61" w:rsidRDefault="00D64E61" w:rsidP="00D64E61">
      <w:pPr>
        <w:pStyle w:val="Codigo"/>
      </w:pPr>
      <w:r>
        <w:t xml:space="preserve">  "nombre": "</w:t>
      </w:r>
      <w:proofErr w:type="spellStart"/>
      <w:r>
        <w:t>Admin</w:t>
      </w:r>
      <w:proofErr w:type="spellEnd"/>
      <w:r>
        <w:t xml:space="preserve"> Demo",</w:t>
      </w:r>
    </w:p>
    <w:p w:rsidR="00D64E61" w:rsidRDefault="00D64E61" w:rsidP="00D64E61">
      <w:pPr>
        <w:pStyle w:val="Codigo"/>
      </w:pPr>
      <w:r>
        <w:t xml:space="preserve">  "email": "admin@tienda.com",</w:t>
      </w:r>
    </w:p>
    <w:p w:rsidR="00D64E61" w:rsidRDefault="00D64E61" w:rsidP="00D64E61">
      <w:pPr>
        <w:pStyle w:val="Codigo"/>
      </w:pPr>
      <w:r>
        <w:t xml:space="preserve">  "</w:t>
      </w:r>
      <w:proofErr w:type="spellStart"/>
      <w:r>
        <w:t>fecha_registro</w:t>
      </w:r>
      <w:proofErr w:type="spellEnd"/>
      <w:r>
        <w:t xml:space="preserve">": new </w:t>
      </w:r>
      <w:proofErr w:type="gramStart"/>
      <w:r>
        <w:t>Date(</w:t>
      </w:r>
      <w:proofErr w:type="gramEnd"/>
      <w:r>
        <w:t>),</w:t>
      </w:r>
    </w:p>
    <w:p w:rsidR="00D64E61" w:rsidRDefault="00D64E61" w:rsidP="00D64E61">
      <w:pPr>
        <w:pStyle w:val="Codigo"/>
      </w:pPr>
      <w:r>
        <w:t xml:space="preserve">  "compras": [] </w:t>
      </w:r>
    </w:p>
    <w:p w:rsidR="00D64E61" w:rsidRDefault="00D64E61" w:rsidP="00D64E61">
      <w:pPr>
        <w:pStyle w:val="Codigo"/>
      </w:pPr>
      <w:r>
        <w:t>};</w:t>
      </w:r>
    </w:p>
    <w:p w:rsidR="00D64E61" w:rsidRDefault="00D64E61" w:rsidP="00D64E61">
      <w:pPr>
        <w:pStyle w:val="Codigo"/>
      </w:pPr>
      <w:proofErr w:type="spellStart"/>
      <w:r>
        <w:t>var</w:t>
      </w:r>
      <w:proofErr w:type="spellEnd"/>
      <w:r>
        <w:t xml:space="preserve"> </w:t>
      </w:r>
      <w:proofErr w:type="spellStart"/>
      <w:r>
        <w:t>resUser</w:t>
      </w:r>
      <w:proofErr w:type="spellEnd"/>
      <w:r>
        <w:t xml:space="preserve"> = </w:t>
      </w:r>
      <w:proofErr w:type="spellStart"/>
      <w:proofErr w:type="gramStart"/>
      <w:r>
        <w:t>db.users</w:t>
      </w:r>
      <w:proofErr w:type="gramEnd"/>
      <w:r>
        <w:t>.insertOne</w:t>
      </w:r>
      <w:proofErr w:type="spellEnd"/>
      <w:r>
        <w:t>(usuario);</w:t>
      </w:r>
    </w:p>
    <w:p w:rsidR="00D64E61" w:rsidRDefault="00D64E61" w:rsidP="00D64E61">
      <w:pPr>
        <w:pStyle w:val="Codigo"/>
      </w:pPr>
      <w:proofErr w:type="spellStart"/>
      <w:r>
        <w:t>var</w:t>
      </w:r>
      <w:proofErr w:type="spellEnd"/>
      <w:r>
        <w:t xml:space="preserve"> </w:t>
      </w:r>
      <w:proofErr w:type="spellStart"/>
      <w:r>
        <w:t>idUsuario</w:t>
      </w:r>
      <w:proofErr w:type="spellEnd"/>
      <w:r>
        <w:t xml:space="preserve"> = </w:t>
      </w:r>
      <w:proofErr w:type="spellStart"/>
      <w:r>
        <w:t>resUser.insertedId</w:t>
      </w:r>
      <w:proofErr w:type="spellEnd"/>
      <w:r>
        <w:t>;</w:t>
      </w:r>
    </w:p>
    <w:p w:rsidR="00D64E61" w:rsidRDefault="00D64E61" w:rsidP="00D64E61">
      <w:pPr>
        <w:pStyle w:val="Codigo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"Usuario creado: " + </w:t>
      </w:r>
      <w:proofErr w:type="spellStart"/>
      <w:r>
        <w:t>idUsuario</w:t>
      </w:r>
      <w:proofErr w:type="spellEnd"/>
      <w:r>
        <w:t>);</w:t>
      </w:r>
    </w:p>
    <w:p w:rsidR="00D64E61" w:rsidRDefault="00D64E61" w:rsidP="00D64E61">
      <w:pPr>
        <w:pStyle w:val="Codigo"/>
      </w:pPr>
      <w:r>
        <w:t>// FASE 3: CRUD</w:t>
      </w:r>
    </w:p>
    <w:p w:rsidR="00D64E61" w:rsidRDefault="00D64E61" w:rsidP="00D64E61">
      <w:pPr>
        <w:pStyle w:val="Codigo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"\n--- EJECUTANDO CRUD ---");</w:t>
      </w:r>
    </w:p>
    <w:p w:rsidR="00D64E61" w:rsidRDefault="00D64E61" w:rsidP="00D64E61">
      <w:pPr>
        <w:pStyle w:val="Codigo"/>
      </w:pPr>
      <w:r>
        <w:t>// READ</w:t>
      </w:r>
    </w:p>
    <w:p w:rsidR="00D64E61" w:rsidRDefault="00D64E61" w:rsidP="00D64E61">
      <w:pPr>
        <w:pStyle w:val="Codigo"/>
      </w:pPr>
      <w:proofErr w:type="spellStart"/>
      <w:r>
        <w:t>var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= </w:t>
      </w:r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({ "</w:t>
      </w:r>
      <w:proofErr w:type="spellStart"/>
      <w:proofErr w:type="gramEnd"/>
      <w:r>
        <w:t>categoria</w:t>
      </w:r>
      <w:proofErr w:type="spellEnd"/>
      <w:r>
        <w:t>": "Accesorios</w:t>
      </w:r>
      <w:proofErr w:type="gramStart"/>
      <w:r>
        <w:t>" }</w:t>
      </w:r>
      <w:proofErr w:type="gramEnd"/>
      <w:r>
        <w:t xml:space="preserve">, </w:t>
      </w:r>
      <w:proofErr w:type="gramStart"/>
      <w:r>
        <w:t>{ "</w:t>
      </w:r>
      <w:proofErr w:type="gramEnd"/>
      <w:r>
        <w:t xml:space="preserve">nombre": 1, "precio": </w:t>
      </w:r>
      <w:proofErr w:type="gramStart"/>
      <w:r>
        <w:t>1 }).</w:t>
      </w:r>
      <w:proofErr w:type="spellStart"/>
      <w:r>
        <w:t>toArray</w:t>
      </w:r>
      <w:proofErr w:type="spellEnd"/>
      <w:proofErr w:type="gramEnd"/>
      <w:r>
        <w:t>();</w:t>
      </w:r>
    </w:p>
    <w:p w:rsidR="00D64E61" w:rsidRDefault="00D64E61" w:rsidP="00D64E61">
      <w:pPr>
        <w:pStyle w:val="Codigo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proofErr w:type="spellStart"/>
      <w:r>
        <w:t>Items</w:t>
      </w:r>
      <w:proofErr w:type="spellEnd"/>
      <w:r>
        <w:t xml:space="preserve"> encontrados: " + </w:t>
      </w:r>
      <w:proofErr w:type="spellStart"/>
      <w:proofErr w:type="gramStart"/>
      <w:r>
        <w:t>items.length</w:t>
      </w:r>
      <w:proofErr w:type="spellEnd"/>
      <w:proofErr w:type="gramEnd"/>
      <w:r>
        <w:t>);</w:t>
      </w:r>
    </w:p>
    <w:p w:rsidR="00D64E61" w:rsidRDefault="00D64E61" w:rsidP="00D64E61">
      <w:pPr>
        <w:pStyle w:val="Codigo"/>
      </w:pPr>
      <w:r>
        <w:t>// UPDATE</w:t>
      </w:r>
    </w:p>
    <w:p w:rsidR="00D64E61" w:rsidRDefault="00D64E61" w:rsidP="00D64E61">
      <w:pPr>
        <w:pStyle w:val="Codigo"/>
      </w:pPr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:rsidR="00D64E61" w:rsidRDefault="00D64E61" w:rsidP="00D64E61">
      <w:pPr>
        <w:pStyle w:val="Codigo"/>
      </w:pPr>
      <w:r>
        <w:t xml:space="preserve">  </w:t>
      </w:r>
      <w:proofErr w:type="gramStart"/>
      <w:r>
        <w:t>{ "</w:t>
      </w:r>
      <w:proofErr w:type="gramEnd"/>
      <w:r>
        <w:t xml:space="preserve">_id": </w:t>
      </w:r>
      <w:proofErr w:type="spellStart"/>
      <w:proofErr w:type="gramStart"/>
      <w:r>
        <w:t>idUsuario</w:t>
      </w:r>
      <w:proofErr w:type="spellEnd"/>
      <w:r>
        <w:t xml:space="preserve"> }</w:t>
      </w:r>
      <w:proofErr w:type="gramEnd"/>
      <w:r>
        <w:t>,</w:t>
      </w:r>
    </w:p>
    <w:p w:rsidR="00D64E61" w:rsidRDefault="00D64E61" w:rsidP="00D64E61">
      <w:pPr>
        <w:pStyle w:val="Codigo"/>
      </w:pPr>
      <w:r>
        <w:t xml:space="preserve">  </w:t>
      </w:r>
      <w:proofErr w:type="gramStart"/>
      <w:r>
        <w:t>{ $</w:t>
      </w:r>
      <w:proofErr w:type="spellStart"/>
      <w:proofErr w:type="gramEnd"/>
      <w:r>
        <w:t>push</w:t>
      </w:r>
      <w:proofErr w:type="spellEnd"/>
      <w:r>
        <w:t xml:space="preserve">: </w:t>
      </w:r>
      <w:proofErr w:type="gramStart"/>
      <w:r>
        <w:t>{ "</w:t>
      </w:r>
      <w:proofErr w:type="gramEnd"/>
      <w:r>
        <w:t xml:space="preserve">compras": </w:t>
      </w:r>
      <w:proofErr w:type="gramStart"/>
      <w:r>
        <w:t>{ "</w:t>
      </w:r>
      <w:proofErr w:type="gramEnd"/>
      <w:r>
        <w:t xml:space="preserve">producto": "Monitor 4K", "precio": </w:t>
      </w:r>
      <w:proofErr w:type="gramStart"/>
      <w:r>
        <w:t>300.00 }</w:t>
      </w:r>
      <w:proofErr w:type="gramEnd"/>
      <w:r>
        <w:t xml:space="preserve"> </w:t>
      </w:r>
      <w:proofErr w:type="gramStart"/>
      <w:r>
        <w:t>} }</w:t>
      </w:r>
      <w:proofErr w:type="gramEnd"/>
    </w:p>
    <w:p w:rsidR="00D64E61" w:rsidRDefault="00D64E61" w:rsidP="00D64E61">
      <w:pPr>
        <w:pStyle w:val="Codigo"/>
      </w:pPr>
      <w:r>
        <w:t>);</w:t>
      </w:r>
    </w:p>
    <w:p w:rsidR="00D64E61" w:rsidRDefault="00D64E61" w:rsidP="00D64E61">
      <w:pPr>
        <w:pStyle w:val="Codigo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"Compra registrada.");</w:t>
      </w:r>
    </w:p>
    <w:p w:rsidR="00D64E61" w:rsidRDefault="00D64E61" w:rsidP="00D64E61">
      <w:pPr>
        <w:pStyle w:val="Codigo"/>
      </w:pPr>
    </w:p>
    <w:p w:rsidR="00CC1B68" w:rsidRDefault="00CC1B68">
      <w:pPr>
        <w:jc w:val="left"/>
        <w:rPr>
          <w:rFonts w:ascii="JetBrains Mono" w:hAnsi="JetBrains Mono" w:cs="JetBrains Mono"/>
          <w:color w:val="000000" w:themeColor="text1"/>
        </w:rPr>
      </w:pPr>
      <w:r>
        <w:br w:type="page"/>
      </w:r>
    </w:p>
    <w:p w:rsidR="00D64E61" w:rsidRDefault="00D64E61" w:rsidP="00D64E61">
      <w:pPr>
        <w:pStyle w:val="Codigo"/>
      </w:pPr>
      <w:r>
        <w:lastRenderedPageBreak/>
        <w:t>// DELETE</w:t>
      </w:r>
    </w:p>
    <w:p w:rsidR="00D64E61" w:rsidRDefault="00D64E61" w:rsidP="00D64E61">
      <w:pPr>
        <w:pStyle w:val="Codigo"/>
      </w:pPr>
      <w:proofErr w:type="spellStart"/>
      <w:r>
        <w:t>var</w:t>
      </w:r>
      <w:proofErr w:type="spellEnd"/>
      <w:r>
        <w:t xml:space="preserve"> borrado = </w:t>
      </w:r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deleteOne</w:t>
      </w:r>
      <w:proofErr w:type="spellEnd"/>
      <w:r>
        <w:t>({ "</w:t>
      </w:r>
      <w:proofErr w:type="gramEnd"/>
      <w:r>
        <w:t xml:space="preserve">nombre": "Teclado </w:t>
      </w:r>
      <w:proofErr w:type="spellStart"/>
      <w:r>
        <w:t>Mecanico</w:t>
      </w:r>
      <w:proofErr w:type="spellEnd"/>
      <w:proofErr w:type="gramStart"/>
      <w:r>
        <w:t>" }</w:t>
      </w:r>
      <w:proofErr w:type="gramEnd"/>
      <w:r>
        <w:t>);</w:t>
      </w:r>
    </w:p>
    <w:p w:rsidR="00D64E61" w:rsidRDefault="00D64E61" w:rsidP="00D64E61">
      <w:pPr>
        <w:pStyle w:val="Codigo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"Eliminado: " + </w:t>
      </w:r>
      <w:proofErr w:type="spellStart"/>
      <w:proofErr w:type="gramStart"/>
      <w:r>
        <w:t>borrado.deletedCount</w:t>
      </w:r>
      <w:proofErr w:type="spellEnd"/>
      <w:proofErr w:type="gramEnd"/>
      <w:r>
        <w:t>);</w:t>
      </w:r>
    </w:p>
    <w:p w:rsidR="00D64E61" w:rsidRDefault="00D64E61" w:rsidP="00D64E61">
      <w:pPr>
        <w:pStyle w:val="Codigo"/>
      </w:pPr>
    </w:p>
    <w:p w:rsidR="000D511A" w:rsidRPr="000D511A" w:rsidRDefault="00D64E61" w:rsidP="00D64E61">
      <w:pPr>
        <w:pStyle w:val="Codigo"/>
      </w:pPr>
      <w:proofErr w:type="spellStart"/>
      <w:r>
        <w:t>print</w:t>
      </w:r>
      <w:proofErr w:type="spellEnd"/>
      <w:r>
        <w:t>("\</w:t>
      </w:r>
      <w:proofErr w:type="spellStart"/>
      <w:r>
        <w:t>nLISTO</w:t>
      </w:r>
      <w:proofErr w:type="spellEnd"/>
      <w:r>
        <w:t>");</w:t>
      </w:r>
    </w:p>
    <w:sectPr w:rsidR="000D511A" w:rsidRPr="000D511A" w:rsidSect="00234D5B">
      <w:headerReference w:type="default" r:id="rId23"/>
      <w:footerReference w:type="default" r:id="rId2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24DF" w:rsidRDefault="007D24DF" w:rsidP="00942F99">
      <w:pPr>
        <w:spacing w:after="0" w:line="240" w:lineRule="auto"/>
      </w:pPr>
      <w:r>
        <w:separator/>
      </w:r>
    </w:p>
  </w:endnote>
  <w:endnote w:type="continuationSeparator" w:id="0">
    <w:p w:rsidR="007D24DF" w:rsidRDefault="007D24DF" w:rsidP="00942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808080" w:themeColor="background1" w:themeShade="80"/>
      </w:rPr>
      <w:id w:val="595680795"/>
      <w:docPartObj>
        <w:docPartGallery w:val="Page Numbers (Bottom of Page)"/>
        <w:docPartUnique/>
      </w:docPartObj>
    </w:sdtPr>
    <w:sdtContent>
      <w:p w:rsidR="00234D5B" w:rsidRPr="001F4364" w:rsidRDefault="001F4364">
        <w:pPr>
          <w:pStyle w:val="Piedepgina"/>
          <w:jc w:val="right"/>
          <w:rPr>
            <w:color w:val="808080" w:themeColor="background1" w:themeShade="80"/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1" locked="0" layoutInCell="1" allowOverlap="1" wp14:anchorId="2E65A928" wp14:editId="0D17386E">
                  <wp:simplePos x="0" y="0"/>
                  <wp:positionH relativeFrom="rightMargin">
                    <wp:posOffset>0</wp:posOffset>
                  </wp:positionH>
                  <wp:positionV relativeFrom="paragraph">
                    <wp:posOffset>-77163</wp:posOffset>
                  </wp:positionV>
                  <wp:extent cx="1078640" cy="895104"/>
                  <wp:effectExtent l="0" t="0" r="7620" b="635"/>
                  <wp:wrapNone/>
                  <wp:docPr id="666909158" name="Isosceles Triangle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flipH="1">
                            <a:off x="0" y="0"/>
                            <a:ext cx="1078640" cy="895104"/>
                          </a:xfrm>
                          <a:prstGeom prst="triangle">
                            <a:avLst>
                              <a:gd name="adj" fmla="val 0"/>
                            </a:avLst>
                          </a:prstGeom>
                          <a:solidFill>
                            <a:srgbClr val="0000C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78E72ED3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5" o:spid="_x0000_s1026" type="#_x0000_t5" style="position:absolute;margin-left:0;margin-top:-6.1pt;width:84.95pt;height:70.5pt;flip:x;z-index:-2516572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" adj="0" fillcolor="#00c" stroked="f" strokeweight="1pt">
                  <w10:wrap anchorx="margin"/>
                </v:shape>
              </w:pict>
            </mc:Fallback>
          </mc:AlternateContent>
        </w:r>
        <w:r w:rsidR="00234D5B" w:rsidRPr="001F4364">
          <w:rPr>
            <w:color w:val="808080" w:themeColor="background1" w:themeShade="80"/>
          </w:rPr>
          <w:t xml:space="preserve">Página | </w:t>
        </w:r>
        <w:r w:rsidR="00234D5B" w:rsidRPr="001F4364">
          <w:rPr>
            <w:color w:val="808080" w:themeColor="background1" w:themeShade="80"/>
          </w:rPr>
          <w:fldChar w:fldCharType="begin"/>
        </w:r>
        <w:r w:rsidR="00234D5B" w:rsidRPr="001F4364">
          <w:rPr>
            <w:color w:val="808080" w:themeColor="background1" w:themeShade="80"/>
          </w:rPr>
          <w:instrText>PAGE   \* MERGEFORMAT</w:instrText>
        </w:r>
        <w:r w:rsidR="00234D5B" w:rsidRPr="001F4364">
          <w:rPr>
            <w:color w:val="808080" w:themeColor="background1" w:themeShade="80"/>
          </w:rPr>
          <w:fldChar w:fldCharType="separate"/>
        </w:r>
        <w:r w:rsidR="00234D5B" w:rsidRPr="001F4364">
          <w:rPr>
            <w:color w:val="808080" w:themeColor="background1" w:themeShade="80"/>
          </w:rPr>
          <w:t>2</w:t>
        </w:r>
        <w:r w:rsidR="00234D5B" w:rsidRPr="001F4364">
          <w:rPr>
            <w:color w:val="808080" w:themeColor="background1" w:themeShade="80"/>
          </w:rPr>
          <w:fldChar w:fldCharType="end"/>
        </w:r>
        <w:r w:rsidR="00234D5B" w:rsidRPr="001F4364">
          <w:rPr>
            <w:color w:val="808080" w:themeColor="background1" w:themeShade="80"/>
          </w:rPr>
          <w:t xml:space="preserve"> </w:t>
        </w:r>
      </w:p>
    </w:sdtContent>
  </w:sdt>
  <w:p w:rsidR="00FA03FE" w:rsidRDefault="00FA03F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24DF" w:rsidRDefault="007D24DF" w:rsidP="00942F99">
      <w:pPr>
        <w:spacing w:after="0" w:line="240" w:lineRule="auto"/>
      </w:pPr>
      <w:r>
        <w:separator/>
      </w:r>
    </w:p>
  </w:footnote>
  <w:footnote w:type="continuationSeparator" w:id="0">
    <w:p w:rsidR="007D24DF" w:rsidRDefault="007D24DF" w:rsidP="00942F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A03FE" w:rsidRPr="001F4364" w:rsidRDefault="00000000">
    <w:pPr>
      <w:pStyle w:val="Encabezado"/>
      <w:rPr>
        <w:color w:val="808080" w:themeColor="background1" w:themeShade="80"/>
        <w:szCs w:val="24"/>
      </w:rPr>
    </w:pPr>
    <w:sdt>
      <w:sdtPr>
        <w:rPr>
          <w:rFonts w:asciiTheme="majorHAnsi" w:eastAsiaTheme="majorEastAsia" w:hAnsiTheme="majorHAnsi" w:cstheme="majorBidi"/>
          <w:color w:val="808080" w:themeColor="background1" w:themeShade="80"/>
          <w:szCs w:val="24"/>
        </w:rPr>
        <w:alias w:val="Título"/>
        <w:id w:val="78404852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>Mario Sánchez Barroso</w:t>
        </w:r>
      </w:sdtContent>
    </w:sdt>
    <w:r w:rsidR="00FA03FE" w:rsidRPr="001F4364">
      <w:rPr>
        <w:rFonts w:asciiTheme="majorHAnsi" w:eastAsiaTheme="majorEastAsia" w:hAnsiTheme="majorHAnsi" w:cstheme="majorBidi"/>
        <w:color w:val="808080" w:themeColor="background1" w:themeShade="80"/>
        <w:szCs w:val="24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808080" w:themeColor="background1" w:themeShade="80"/>
          <w:szCs w:val="24"/>
        </w:rPr>
        <w:alias w:val="Fecha"/>
        <w:id w:val="78404859"/>
        <w:dataBinding w:prefixMappings="xmlns:ns0='http://schemas.microsoft.com/office/2006/coverPageProps'" w:xpath="/ns0:CoverPageProperties[1]/ns0:PublishDate[1]" w:storeItemID="{55AF091B-3C7A-41E3-B477-F2FDAA23CFDA}"/>
        <w:date>
          <w:dateFormat w:val="d 'de' MMMM 'de' yyyy"/>
          <w:lid w:val="es-ES"/>
          <w:storeMappedDataAs w:val="dateTime"/>
          <w:calendar w:val="gregorian"/>
        </w:date>
      </w:sdtPr>
      <w:sdtContent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 xml:space="preserve">I.E.S Prof. </w:t>
        </w:r>
        <w:r w:rsidR="00234D5B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 xml:space="preserve">Juan Antonio </w:t>
        </w:r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>Carrillo Salcedo</w:t>
        </w:r>
      </w:sdtContent>
    </w:sdt>
  </w:p>
  <w:p w:rsidR="00942F99" w:rsidRDefault="00942F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AE0"/>
    <w:rsid w:val="00000A08"/>
    <w:rsid w:val="000024DB"/>
    <w:rsid w:val="00013AE0"/>
    <w:rsid w:val="000D511A"/>
    <w:rsid w:val="001F29AC"/>
    <w:rsid w:val="001F4364"/>
    <w:rsid w:val="00234D5B"/>
    <w:rsid w:val="0029528D"/>
    <w:rsid w:val="003212E0"/>
    <w:rsid w:val="00356FD7"/>
    <w:rsid w:val="003C5820"/>
    <w:rsid w:val="00450A55"/>
    <w:rsid w:val="004623B2"/>
    <w:rsid w:val="00482131"/>
    <w:rsid w:val="004A41A7"/>
    <w:rsid w:val="004D5C05"/>
    <w:rsid w:val="005A47C2"/>
    <w:rsid w:val="005F1D34"/>
    <w:rsid w:val="006538B4"/>
    <w:rsid w:val="006606FA"/>
    <w:rsid w:val="0067212F"/>
    <w:rsid w:val="007C76C1"/>
    <w:rsid w:val="007D24DF"/>
    <w:rsid w:val="00864598"/>
    <w:rsid w:val="00866DAA"/>
    <w:rsid w:val="0089690D"/>
    <w:rsid w:val="008E28AD"/>
    <w:rsid w:val="00942F99"/>
    <w:rsid w:val="009B7087"/>
    <w:rsid w:val="00A45C13"/>
    <w:rsid w:val="00A4725C"/>
    <w:rsid w:val="00A5354B"/>
    <w:rsid w:val="00AA1766"/>
    <w:rsid w:val="00B126C6"/>
    <w:rsid w:val="00B26824"/>
    <w:rsid w:val="00BC7F15"/>
    <w:rsid w:val="00BF36D0"/>
    <w:rsid w:val="00C2452C"/>
    <w:rsid w:val="00C53D8F"/>
    <w:rsid w:val="00C550BD"/>
    <w:rsid w:val="00C921F1"/>
    <w:rsid w:val="00CC1B68"/>
    <w:rsid w:val="00CD6C24"/>
    <w:rsid w:val="00D40CCA"/>
    <w:rsid w:val="00D64E61"/>
    <w:rsid w:val="00D9767A"/>
    <w:rsid w:val="00DA6A71"/>
    <w:rsid w:val="00E82D7A"/>
    <w:rsid w:val="00F105D0"/>
    <w:rsid w:val="00FA03FE"/>
    <w:rsid w:val="00FA1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409679"/>
  <w15:chartTrackingRefBased/>
  <w15:docId w15:val="{55CD354C-B898-E148-8F8C-AD9FC478D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1A7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34D5B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/>
      <w:color w:val="002060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34D5B"/>
    <w:pPr>
      <w:keepNext/>
      <w:keepLines/>
      <w:spacing w:before="40" w:after="0" w:line="360" w:lineRule="auto"/>
      <w:outlineLvl w:val="1"/>
    </w:pPr>
    <w:rPr>
      <w:rFonts w:asciiTheme="majorHAnsi" w:eastAsiaTheme="majorEastAsia" w:hAnsiTheme="majorHAnsi" w:cs="Open Sans"/>
      <w:color w:val="002060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C7F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34D5B"/>
    <w:rPr>
      <w:rFonts w:asciiTheme="majorHAnsi" w:eastAsiaTheme="majorEastAsia" w:hAnsiTheme="majorHAnsi" w:cs="Open Sans"/>
      <w:color w:val="002060"/>
      <w:sz w:val="28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942F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2F99"/>
  </w:style>
  <w:style w:type="paragraph" w:styleId="Piedepgina">
    <w:name w:val="footer"/>
    <w:basedOn w:val="Normal"/>
    <w:link w:val="PiedepginaCar"/>
    <w:uiPriority w:val="99"/>
    <w:unhideWhenUsed/>
    <w:rsid w:val="00942F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2F99"/>
  </w:style>
  <w:style w:type="character" w:customStyle="1" w:styleId="Ttulo1Car">
    <w:name w:val="Título 1 Car"/>
    <w:basedOn w:val="Fuentedeprrafopredeter"/>
    <w:link w:val="Ttulo1"/>
    <w:uiPriority w:val="9"/>
    <w:rsid w:val="00234D5B"/>
    <w:rPr>
      <w:rFonts w:asciiTheme="majorHAnsi" w:eastAsiaTheme="majorEastAsia" w:hAnsiTheme="majorHAnsi" w:cstheme="majorBidi"/>
      <w:color w:val="002060"/>
      <w:sz w:val="36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4A41A7"/>
    <w:pPr>
      <w:spacing w:after="0" w:line="259" w:lineRule="auto"/>
      <w:jc w:val="left"/>
      <w:outlineLvl w:val="9"/>
    </w:pPr>
    <w:rPr>
      <w:color w:val="2F5496" w:themeColor="accent1" w:themeShade="BF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A41A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A41A7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4A41A7"/>
    <w:rPr>
      <w:color w:val="0563C1" w:themeColor="hyperlink"/>
      <w:u w:val="single"/>
    </w:rPr>
  </w:style>
  <w:style w:type="paragraph" w:customStyle="1" w:styleId="Codigo">
    <w:name w:val="Codigo"/>
    <w:basedOn w:val="Normal"/>
    <w:link w:val="CodigoCar"/>
    <w:qFormat/>
    <w:rsid w:val="000D511A"/>
    <w:rPr>
      <w:rFonts w:ascii="JetBrains Mono" w:hAnsi="JetBrains Mono" w:cs="JetBrains Mono"/>
      <w:color w:val="000000" w:themeColor="text1"/>
    </w:rPr>
  </w:style>
  <w:style w:type="character" w:customStyle="1" w:styleId="CodigoCar">
    <w:name w:val="Codigo Car"/>
    <w:basedOn w:val="Fuentedeprrafopredeter"/>
    <w:link w:val="Codigo"/>
    <w:rsid w:val="000D511A"/>
    <w:rPr>
      <w:rFonts w:ascii="JetBrains Mono" w:hAnsi="JetBrains Mono" w:cs="JetBrains Mono"/>
      <w:color w:val="000000" w:themeColor="text1"/>
      <w:sz w:val="24"/>
    </w:rPr>
  </w:style>
  <w:style w:type="character" w:customStyle="1" w:styleId="Ttulo3Car">
    <w:name w:val="Título 3 Car"/>
    <w:basedOn w:val="Fuentedeprrafopredeter"/>
    <w:link w:val="Ttulo3"/>
    <w:uiPriority w:val="9"/>
    <w:rsid w:val="00BC7F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BC7F1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lumnado/Desktop/2DAM/Plantill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I.E.S Prof. Juan Antonio Carrillo Salcedo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880961D-130E-4205-A8D1-747462556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Plantilla.dotx</Template>
  <TotalTime>24</TotalTime>
  <Pages>12</Pages>
  <Words>531</Words>
  <Characters>2926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Mario Sánchez Barroso</vt:lpstr>
      <vt:lpstr/>
    </vt:vector>
  </TitlesOfParts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Mario Sánchez Barroso</dc:title>
  <dc:subject/>
  <dc:creator>alumnado</dc:creator>
  <cp:keywords/>
  <dc:description/>
  <cp:lastModifiedBy>Mario Sánchez Barroso</cp:lastModifiedBy>
  <cp:revision>11</cp:revision>
  <dcterms:created xsi:type="dcterms:W3CDTF">2026-02-11T09:01:00Z</dcterms:created>
  <dcterms:modified xsi:type="dcterms:W3CDTF">2026-02-11T11:26:00Z</dcterms:modified>
</cp:coreProperties>
</file>