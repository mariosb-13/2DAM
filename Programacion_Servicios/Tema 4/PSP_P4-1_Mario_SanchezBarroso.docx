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DDA6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2FB34" w14:textId="71A9A07C" w:rsidR="004A41A7" w:rsidRDefault="005A186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32440BE8">
                <wp:simplePos x="0" y="0"/>
                <wp:positionH relativeFrom="column">
                  <wp:posOffset>-595104</wp:posOffset>
                </wp:positionH>
                <wp:positionV relativeFrom="paragraph">
                  <wp:posOffset>3338140</wp:posOffset>
                </wp:positionV>
                <wp:extent cx="3299322" cy="2846512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322" cy="2846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3DBC1" w14:textId="36375B79" w:rsidR="00FA03FE" w:rsidRDefault="00942F99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450A55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</w:t>
                            </w:r>
                            <w:r w:rsidR="005A1867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area 4.1</w:t>
                            </w:r>
                          </w:p>
                          <w:p w14:paraId="619F1970" w14:textId="01E8FA60" w:rsidR="005A1867" w:rsidRPr="00450A55" w:rsidRDefault="005A186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SSH, FTP, 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6.85pt;margin-top:262.85pt;width:259.8pt;height:2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" filled="f" stroked="f" strokeweight=".5pt">
                <v:textbox>
                  <w:txbxContent>
                    <w:p w14:paraId="7A93DBC1" w14:textId="36375B79" w:rsidR="00FA03FE" w:rsidRDefault="00942F99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450A55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</w:t>
                      </w:r>
                      <w:r w:rsidR="005A1867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area 4.1</w:t>
                      </w:r>
                    </w:p>
                    <w:p w14:paraId="619F1970" w14:textId="01E8FA60" w:rsidR="005A1867" w:rsidRPr="00450A55" w:rsidRDefault="005A186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SSH, FTP, WWW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AA4B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B77C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A94A6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1CA5AF39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1B3FEE8F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" filled="f" stroked="f" strokeweight=".5pt">
                <v:textbox>
                  <w:txbxContent>
                    <w:p w14:paraId="7F7A94A6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1CA5AF39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1B3FEE8F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BC1D2" w14:textId="77777777" w:rsidR="004A41A7" w:rsidRDefault="00234D5B">
          <w:pPr>
            <w:pStyle w:val="TtuloTDC"/>
          </w:pPr>
          <w:r>
            <w:t>Índice</w:t>
          </w:r>
        </w:p>
        <w:p w14:paraId="50E16A1E" w14:textId="1AEF6E94" w:rsidR="00334CB1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98320" w:history="1">
            <w:r w:rsidR="00334CB1" w:rsidRPr="00D71703">
              <w:rPr>
                <w:rStyle w:val="Hipervnculo"/>
                <w:noProof/>
              </w:rPr>
              <w:t>Instalación de los containers de docker</w:t>
            </w:r>
            <w:r w:rsidR="00334CB1">
              <w:rPr>
                <w:noProof/>
                <w:webHidden/>
              </w:rPr>
              <w:tab/>
            </w:r>
            <w:r w:rsidR="00334CB1">
              <w:rPr>
                <w:noProof/>
                <w:webHidden/>
              </w:rPr>
              <w:fldChar w:fldCharType="begin"/>
            </w:r>
            <w:r w:rsidR="00334CB1">
              <w:rPr>
                <w:noProof/>
                <w:webHidden/>
              </w:rPr>
              <w:instrText xml:space="preserve"> PAGEREF _Toc221098320 \h </w:instrText>
            </w:r>
            <w:r w:rsidR="00334CB1">
              <w:rPr>
                <w:noProof/>
                <w:webHidden/>
              </w:rPr>
            </w:r>
            <w:r w:rsidR="00334CB1">
              <w:rPr>
                <w:noProof/>
                <w:webHidden/>
              </w:rPr>
              <w:fldChar w:fldCharType="separate"/>
            </w:r>
            <w:r w:rsidR="00426084">
              <w:rPr>
                <w:noProof/>
                <w:webHidden/>
              </w:rPr>
              <w:t>3</w:t>
            </w:r>
            <w:r w:rsidR="00334CB1">
              <w:rPr>
                <w:noProof/>
                <w:webHidden/>
              </w:rPr>
              <w:fldChar w:fldCharType="end"/>
            </w:r>
          </w:hyperlink>
        </w:p>
        <w:p w14:paraId="72B0EAD8" w14:textId="16E12D9D" w:rsidR="00334CB1" w:rsidRDefault="00334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098321" w:history="1">
            <w:r w:rsidRPr="00D71703">
              <w:rPr>
                <w:rStyle w:val="Hipervnculo"/>
                <w:noProof/>
              </w:rPr>
              <w:t>Conexión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5A88" w14:textId="2188C7A4" w:rsidR="00334CB1" w:rsidRDefault="00334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</w:rPr>
          </w:pPr>
          <w:hyperlink w:anchor="_Toc221098322" w:history="1">
            <w:r w:rsidRPr="00D71703">
              <w:rPr>
                <w:rStyle w:val="Hipervnculo"/>
                <w:noProof/>
              </w:rPr>
              <w:t>Servicio Web (Apache)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60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C038" w14:textId="7553C2D5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580FE66E" w14:textId="77777777" w:rsidR="004A41A7" w:rsidRDefault="004A41A7" w:rsidP="00234D5B">
      <w:pPr>
        <w:jc w:val="left"/>
      </w:pPr>
      <w:r>
        <w:br w:type="page"/>
      </w:r>
    </w:p>
    <w:p w14:paraId="7507EBBD" w14:textId="2C0EF58E" w:rsidR="00000A08" w:rsidRDefault="00FA0485" w:rsidP="004A41A7">
      <w:pPr>
        <w:pStyle w:val="Ttulo1"/>
      </w:pPr>
      <w:bookmarkStart w:id="0" w:name="_Toc221098320"/>
      <w:r>
        <w:lastRenderedPageBreak/>
        <w:t xml:space="preserve">Instalación de los </w:t>
      </w:r>
      <w:proofErr w:type="spellStart"/>
      <w:r>
        <w:t>containers</w:t>
      </w:r>
      <w:proofErr w:type="spellEnd"/>
      <w:r>
        <w:t xml:space="preserve"> de </w:t>
      </w:r>
      <w:proofErr w:type="spellStart"/>
      <w:r>
        <w:t>docker</w:t>
      </w:r>
      <w:bookmarkEnd w:id="0"/>
      <w:proofErr w:type="spellEnd"/>
    </w:p>
    <w:p w14:paraId="5DA219DF" w14:textId="0AEC8F3D" w:rsidR="001F29AC" w:rsidRDefault="00FA0485" w:rsidP="001F29AC">
      <w:r w:rsidRPr="00FA0485">
        <w:rPr>
          <w:noProof/>
        </w:rPr>
        <w:drawing>
          <wp:inline distT="0" distB="0" distL="0" distR="0" wp14:anchorId="303FCF95" wp14:editId="667235CF">
            <wp:extent cx="5400040" cy="3418205"/>
            <wp:effectExtent l="0" t="0" r="0" b="0"/>
            <wp:docPr id="14408654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548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84F" w14:textId="1CB9FCF6" w:rsidR="00FA0485" w:rsidRDefault="00A2073E" w:rsidP="00A2073E">
      <w:pPr>
        <w:pStyle w:val="Ttulo1"/>
      </w:pPr>
      <w:bookmarkStart w:id="1" w:name="_Toc221098321"/>
      <w:r>
        <w:t>Conexión SSH</w:t>
      </w:r>
      <w:bookmarkEnd w:id="1"/>
    </w:p>
    <w:p w14:paraId="127E1939" w14:textId="3070607C" w:rsidR="00FA0485" w:rsidRDefault="00FA0485" w:rsidP="001F29AC">
      <w:r>
        <w:t xml:space="preserve">Una vez tengamos los contenedores instalados procedemos a conectarnos mediante </w:t>
      </w:r>
      <w:proofErr w:type="spellStart"/>
      <w:r>
        <w:t>ssh</w:t>
      </w:r>
      <w:proofErr w:type="spellEnd"/>
      <w:r>
        <w:t xml:space="preserve"> poniendo lo siguiente</w:t>
      </w:r>
    </w:p>
    <w:p w14:paraId="3150684D" w14:textId="623254F4" w:rsidR="00FA0485" w:rsidRDefault="00FA0485" w:rsidP="00FA0485">
      <w:pPr>
        <w:pStyle w:val="Codigo"/>
        <w:framePr w:wrap="around"/>
      </w:pPr>
      <w:r>
        <w:t>root@localhost -p2222</w:t>
      </w:r>
    </w:p>
    <w:p w14:paraId="42369540" w14:textId="77777777" w:rsidR="00FA0485" w:rsidRDefault="00FA0485" w:rsidP="004A41A7">
      <w:pPr>
        <w:pStyle w:val="Ttulo1"/>
      </w:pPr>
    </w:p>
    <w:p w14:paraId="37E82FE9" w14:textId="71FC7C5A" w:rsidR="00FA0485" w:rsidRDefault="00FA0485" w:rsidP="00FA0485">
      <w:r>
        <w:t xml:space="preserve">Podemos comprobar que hemos podido acceder al </w:t>
      </w:r>
      <w:proofErr w:type="spellStart"/>
      <w:r>
        <w:t>docker</w:t>
      </w:r>
      <w:proofErr w:type="spellEnd"/>
    </w:p>
    <w:p w14:paraId="2EC767A4" w14:textId="3BA4F8B3" w:rsidR="00FA0485" w:rsidRDefault="00FA0485" w:rsidP="00A2073E">
      <w:r w:rsidRPr="00FA0485">
        <w:rPr>
          <w:noProof/>
        </w:rPr>
        <w:drawing>
          <wp:inline distT="0" distB="0" distL="0" distR="0" wp14:anchorId="0E2E6917" wp14:editId="772B58F6">
            <wp:extent cx="5400040" cy="2360295"/>
            <wp:effectExtent l="0" t="0" r="0" b="1905"/>
            <wp:docPr id="1382471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1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CFA8" w14:textId="77777777" w:rsidR="00FA0485" w:rsidRDefault="00FA0485">
      <w:pPr>
        <w:jc w:val="left"/>
        <w:rPr>
          <w:rFonts w:asciiTheme="majorHAnsi" w:eastAsiaTheme="majorEastAsia" w:hAnsiTheme="majorHAnsi" w:cstheme="majorBidi"/>
          <w:color w:val="002060"/>
          <w:sz w:val="36"/>
          <w:szCs w:val="32"/>
        </w:rPr>
      </w:pPr>
      <w:r>
        <w:br w:type="page"/>
      </w:r>
    </w:p>
    <w:p w14:paraId="10CB49C9" w14:textId="0FAA6C22" w:rsidR="00A2073E" w:rsidRDefault="00A2073E" w:rsidP="00A2073E">
      <w:pPr>
        <w:pStyle w:val="Ttulo1"/>
      </w:pPr>
      <w:r>
        <w:lastRenderedPageBreak/>
        <w:br/>
      </w:r>
      <w:bookmarkStart w:id="2" w:name="_Toc221098322"/>
      <w:r>
        <w:t>Servicio Web (</w:t>
      </w:r>
      <w:r w:rsidRPr="00A2073E">
        <w:rPr>
          <w:rStyle w:val="Ttulo1Car"/>
        </w:rPr>
        <w:t>Apache</w:t>
      </w:r>
      <w:r>
        <w:t>)</w:t>
      </w:r>
      <w:bookmarkEnd w:id="2"/>
    </w:p>
    <w:p w14:paraId="4964FAE4" w14:textId="3D6CC4EB" w:rsidR="00FA0485" w:rsidRDefault="00FA0485">
      <w:pPr>
        <w:jc w:val="left"/>
      </w:pPr>
      <w:r>
        <w:t xml:space="preserve">Comprobamos el estado del servicio web, en este caso apache2. Podemos ver como no </w:t>
      </w:r>
      <w:proofErr w:type="spellStart"/>
      <w:r>
        <w:t>esta</w:t>
      </w:r>
      <w:proofErr w:type="spellEnd"/>
      <w:r>
        <w:t xml:space="preserve"> corriendo, así que lo vamos a levantar</w:t>
      </w:r>
    </w:p>
    <w:p w14:paraId="27BBBAA8" w14:textId="33520021" w:rsidR="00FA0485" w:rsidRDefault="00FA0485" w:rsidP="00FA0485">
      <w:r w:rsidRPr="00FA0485">
        <w:rPr>
          <w:noProof/>
        </w:rPr>
        <w:drawing>
          <wp:inline distT="0" distB="0" distL="0" distR="0" wp14:anchorId="6BDBC3A8" wp14:editId="3DD536A2">
            <wp:extent cx="4696480" cy="1476581"/>
            <wp:effectExtent l="0" t="0" r="8890" b="9525"/>
            <wp:docPr id="733357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5797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4B14" w14:textId="7C27F064" w:rsidR="00FA0485" w:rsidRDefault="00FA0485" w:rsidP="00FA0485">
      <w:r>
        <w:t>Mediante este comando:</w:t>
      </w:r>
    </w:p>
    <w:p w14:paraId="234AAEA3" w14:textId="4D5A1254" w:rsidR="00FA0485" w:rsidRDefault="00FA0485" w:rsidP="00FA0485">
      <w:pPr>
        <w:pStyle w:val="Codigo"/>
        <w:framePr w:wrap="around"/>
      </w:pPr>
      <w:r>
        <w:t>service apache2 start</w:t>
      </w:r>
    </w:p>
    <w:p w14:paraId="60FD7D9F" w14:textId="77777777" w:rsidR="00FA0485" w:rsidRDefault="00FA0485" w:rsidP="00FA0485"/>
    <w:p w14:paraId="7877C37C" w14:textId="77777777" w:rsidR="00FA0485" w:rsidRDefault="00FA0485" w:rsidP="00FA0485"/>
    <w:p w14:paraId="7B7835CC" w14:textId="4DB4C407" w:rsidR="00FA0485" w:rsidRDefault="00FA0485" w:rsidP="00FA0485">
      <w:r>
        <w:t>Levantamos el servicio</w:t>
      </w:r>
    </w:p>
    <w:p w14:paraId="32B11ECB" w14:textId="259367C1" w:rsidR="00FA0485" w:rsidRDefault="00FA0485" w:rsidP="00FA0485">
      <w:r w:rsidRPr="00FA0485">
        <w:rPr>
          <w:noProof/>
        </w:rPr>
        <w:drawing>
          <wp:inline distT="0" distB="0" distL="0" distR="0" wp14:anchorId="4B048E30" wp14:editId="3DEEE139">
            <wp:extent cx="5400040" cy="705485"/>
            <wp:effectExtent l="0" t="0" r="0" b="0"/>
            <wp:docPr id="2051394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446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04DD" w14:textId="5E9A2F98" w:rsidR="00FA0485" w:rsidRDefault="00FA0485" w:rsidP="00FA0485">
      <w:r>
        <w:t xml:space="preserve">Y comprobamos que </w:t>
      </w:r>
      <w:proofErr w:type="gramStart"/>
      <w:r>
        <w:t>esta activo</w:t>
      </w:r>
      <w:proofErr w:type="gramEnd"/>
      <w:r>
        <w:t xml:space="preserve"> accediendo a nuestra máquina mediante el puerto 8080</w:t>
      </w:r>
    </w:p>
    <w:p w14:paraId="1F1AB3F1" w14:textId="6DA54491" w:rsidR="00FA0485" w:rsidRDefault="00FA0485" w:rsidP="00FA0485">
      <w:r w:rsidRPr="00FA0485">
        <w:rPr>
          <w:noProof/>
        </w:rPr>
        <w:drawing>
          <wp:inline distT="0" distB="0" distL="0" distR="0" wp14:anchorId="78444E82" wp14:editId="0AD293CA">
            <wp:extent cx="5400040" cy="3039745"/>
            <wp:effectExtent l="0" t="0" r="0" b="8255"/>
            <wp:docPr id="14571048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048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35F3" w14:textId="77777777" w:rsidR="00FA0485" w:rsidRDefault="00FA0485" w:rsidP="00FA0485"/>
    <w:p w14:paraId="4B51F2AE" w14:textId="18032068" w:rsidR="00347BFB" w:rsidRDefault="00347BFB" w:rsidP="00FA0485">
      <w:r>
        <w:lastRenderedPageBreak/>
        <w:t xml:space="preserve">Vamos a cambiar la </w:t>
      </w:r>
      <w:proofErr w:type="spellStart"/>
      <w:r>
        <w:t>pagina</w:t>
      </w:r>
      <w:proofErr w:type="spellEnd"/>
      <w:r>
        <w:t xml:space="preserve"> index.html por una que nos proporciona </w:t>
      </w:r>
      <w:r>
        <w:br/>
      </w:r>
      <w:r>
        <w:br/>
      </w:r>
      <w:hyperlink r:id="rId14" w:history="1">
        <w:r w:rsidRPr="0092310D">
          <w:rPr>
            <w:rStyle w:val="Hipervnculo"/>
          </w:rPr>
          <w:t>https://get.foundation/templates.html</w:t>
        </w:r>
      </w:hyperlink>
      <w:r>
        <w:br/>
      </w:r>
      <w:r>
        <w:br/>
        <w:t xml:space="preserve">Para ello lo que hemos hecho ha sido con el enlace de descarga y el comando </w:t>
      </w:r>
      <w:proofErr w:type="spellStart"/>
      <w:r>
        <w:t>wget</w:t>
      </w:r>
      <w:proofErr w:type="spellEnd"/>
      <w:r>
        <w:t>, podemos obtener el recurso web</w:t>
      </w:r>
    </w:p>
    <w:p w14:paraId="66B0F8E8" w14:textId="5411D62A" w:rsidR="00FA0485" w:rsidRDefault="00347BFB" w:rsidP="00FA0485">
      <w:r>
        <w:br/>
      </w:r>
      <w:r w:rsidRPr="00347BFB">
        <w:rPr>
          <w:noProof/>
        </w:rPr>
        <w:drawing>
          <wp:inline distT="0" distB="0" distL="0" distR="0" wp14:anchorId="19877002" wp14:editId="5D234F35">
            <wp:extent cx="5400040" cy="994410"/>
            <wp:effectExtent l="0" t="0" r="0" b="0"/>
            <wp:docPr id="19463414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144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69E" w14:textId="77B50672" w:rsidR="00347BFB" w:rsidRDefault="00347BFB" w:rsidP="00FA0485">
      <w:r>
        <w:t>Movemos el archivo descargado al directorio donde trabaja apache que es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28FBE992" w14:textId="42A7EE44" w:rsidR="00347BFB" w:rsidRDefault="00347BFB" w:rsidP="00FA0485">
      <w:r w:rsidRPr="00347BFB">
        <w:rPr>
          <w:noProof/>
        </w:rPr>
        <w:drawing>
          <wp:inline distT="0" distB="0" distL="0" distR="0" wp14:anchorId="3F6C72E8" wp14:editId="6DE29D5C">
            <wp:extent cx="5400040" cy="1249680"/>
            <wp:effectExtent l="0" t="0" r="0" b="7620"/>
            <wp:docPr id="382814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1410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D77" w14:textId="77777777" w:rsidR="00347BFB" w:rsidRDefault="00347BFB" w:rsidP="00FA0485"/>
    <w:p w14:paraId="5BC63390" w14:textId="77777777" w:rsidR="00347BFB" w:rsidRDefault="00347BFB" w:rsidP="00FA0485">
      <w:r>
        <w:t xml:space="preserve">Y renombrando este archivo a index.html ya </w:t>
      </w:r>
      <w:proofErr w:type="gramStart"/>
      <w:r>
        <w:t>tendríamos que tener</w:t>
      </w:r>
      <w:proofErr w:type="gramEnd"/>
      <w:r>
        <w:t xml:space="preserve"> la pagina que queremos, en caso de que no se hayan visto los cambios aplicados deberíamos de reiniciar el servicio apache: </w:t>
      </w:r>
    </w:p>
    <w:p w14:paraId="6BBF09CE" w14:textId="5E0E0AEE" w:rsidR="00347BFB" w:rsidRDefault="00347BFB" w:rsidP="00347BFB">
      <w:pPr>
        <w:pStyle w:val="Codigo"/>
        <w:framePr w:wrap="around"/>
      </w:pPr>
      <w:r>
        <w:t>service apache2 restart</w:t>
      </w:r>
    </w:p>
    <w:p w14:paraId="3214876C" w14:textId="77777777" w:rsidR="00347BFB" w:rsidRDefault="00347BFB" w:rsidP="00FA0485">
      <w:r>
        <w:br/>
      </w:r>
      <w:r>
        <w:br/>
      </w:r>
      <w:r>
        <w:br/>
      </w:r>
    </w:p>
    <w:p w14:paraId="7564DDF6" w14:textId="77777777" w:rsidR="00347BFB" w:rsidRDefault="00347BFB">
      <w:pPr>
        <w:jc w:val="left"/>
      </w:pPr>
      <w:r>
        <w:br w:type="page"/>
      </w:r>
    </w:p>
    <w:p w14:paraId="0A4E5C11" w14:textId="7D34B832" w:rsidR="00347BFB" w:rsidRPr="00FA0485" w:rsidRDefault="00347BFB" w:rsidP="00FA0485">
      <w:r>
        <w:lastRenderedPageBreak/>
        <w:t>En mi caso no me ha hecho falta reiniciar el servicio para ver este cambio aplicado</w:t>
      </w:r>
      <w:r>
        <w:br/>
      </w:r>
      <w:r w:rsidRPr="00347BFB">
        <w:rPr>
          <w:noProof/>
        </w:rPr>
        <w:drawing>
          <wp:inline distT="0" distB="0" distL="0" distR="0" wp14:anchorId="72E14F1E" wp14:editId="008A4637">
            <wp:extent cx="5400040" cy="3035935"/>
            <wp:effectExtent l="0" t="0" r="0" b="0"/>
            <wp:docPr id="7440453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53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Y con esto ya tendríamos todo configurado y realizado correctamente</w:t>
      </w:r>
    </w:p>
    <w:sectPr w:rsidR="00347BFB" w:rsidRPr="00FA0485" w:rsidSect="00234D5B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F3CE" w14:textId="77777777" w:rsidR="00AC7468" w:rsidRDefault="00AC7468" w:rsidP="00942F99">
      <w:pPr>
        <w:spacing w:after="0" w:line="240" w:lineRule="auto"/>
      </w:pPr>
      <w:r>
        <w:separator/>
      </w:r>
    </w:p>
  </w:endnote>
  <w:endnote w:type="continuationSeparator" w:id="0">
    <w:p w14:paraId="1A65FBE8" w14:textId="77777777" w:rsidR="00AC7468" w:rsidRDefault="00AC7468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531EBBB0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EA7F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5D1338BC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85A8" w14:textId="77777777" w:rsidR="00AC7468" w:rsidRDefault="00AC7468" w:rsidP="00942F99">
      <w:pPr>
        <w:spacing w:after="0" w:line="240" w:lineRule="auto"/>
      </w:pPr>
      <w:r>
        <w:separator/>
      </w:r>
    </w:p>
  </w:footnote>
  <w:footnote w:type="continuationSeparator" w:id="0">
    <w:p w14:paraId="688FFADC" w14:textId="77777777" w:rsidR="00AC7468" w:rsidRDefault="00AC7468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BEC41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1B733A47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67"/>
    <w:rsid w:val="00000A08"/>
    <w:rsid w:val="000024DB"/>
    <w:rsid w:val="001F29AC"/>
    <w:rsid w:val="001F4364"/>
    <w:rsid w:val="00234D5B"/>
    <w:rsid w:val="0029528D"/>
    <w:rsid w:val="00316E93"/>
    <w:rsid w:val="00334CB1"/>
    <w:rsid w:val="00347BFB"/>
    <w:rsid w:val="00356FD7"/>
    <w:rsid w:val="00426084"/>
    <w:rsid w:val="00450A55"/>
    <w:rsid w:val="004A41A7"/>
    <w:rsid w:val="004D5C05"/>
    <w:rsid w:val="005A1867"/>
    <w:rsid w:val="005A47C2"/>
    <w:rsid w:val="006538B4"/>
    <w:rsid w:val="006606FA"/>
    <w:rsid w:val="00804F13"/>
    <w:rsid w:val="00864598"/>
    <w:rsid w:val="00866DAA"/>
    <w:rsid w:val="0089690D"/>
    <w:rsid w:val="008E28AD"/>
    <w:rsid w:val="00942F99"/>
    <w:rsid w:val="009B7087"/>
    <w:rsid w:val="00A2073E"/>
    <w:rsid w:val="00AC7468"/>
    <w:rsid w:val="00B126C6"/>
    <w:rsid w:val="00B26824"/>
    <w:rsid w:val="00BF36D0"/>
    <w:rsid w:val="00C2452C"/>
    <w:rsid w:val="00C53D8F"/>
    <w:rsid w:val="00C550BD"/>
    <w:rsid w:val="00CD6C24"/>
    <w:rsid w:val="00D9767A"/>
    <w:rsid w:val="00DA6A71"/>
    <w:rsid w:val="00E82D7A"/>
    <w:rsid w:val="00F105D0"/>
    <w:rsid w:val="00FA03FE"/>
    <w:rsid w:val="00FA0485"/>
    <w:rsid w:val="00FA1C88"/>
    <w:rsid w:val="00FF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4A796"/>
  <w15:chartTrackingRefBased/>
  <w15:docId w15:val="{8990E81E-853D-45FD-A1F8-9C116DEA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character" w:styleId="Mencinsinresolver">
    <w:name w:val="Unresolved Mention"/>
    <w:basedOn w:val="Fuentedeprrafopredeter"/>
    <w:uiPriority w:val="99"/>
    <w:semiHidden/>
    <w:unhideWhenUsed/>
    <w:rsid w:val="00347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et.foundation/templates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o\Desktop\2DAM\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32</TotalTime>
  <Pages>6</Pages>
  <Words>246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Mario Sánchez Barroso</dc:creator>
  <cp:keywords/>
  <dc:description/>
  <cp:lastModifiedBy>Mario Sánchez Barroso</cp:lastModifiedBy>
  <cp:revision>6</cp:revision>
  <cp:lastPrinted>2026-02-04T12:15:00Z</cp:lastPrinted>
  <dcterms:created xsi:type="dcterms:W3CDTF">2026-02-04T10:20:00Z</dcterms:created>
  <dcterms:modified xsi:type="dcterms:W3CDTF">2026-02-04T12:15:00Z</dcterms:modified>
</cp:coreProperties>
</file>