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D087" w14:textId="77777777"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7AAEA8D2" wp14:editId="198F8C2F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8CDB8" w14:textId="77777777" w:rsidR="004A41A7" w:rsidRDefault="00942F99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19F59" wp14:editId="604ADC9E">
                <wp:simplePos x="0" y="0"/>
                <wp:positionH relativeFrom="column">
                  <wp:posOffset>-489585</wp:posOffset>
                </wp:positionH>
                <wp:positionV relativeFrom="paragraph">
                  <wp:posOffset>3957955</wp:posOffset>
                </wp:positionV>
                <wp:extent cx="3086100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4D1D14" w14:textId="32CE1660" w:rsidR="00FA03FE" w:rsidRDefault="00405D67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Tarea 4-2</w:t>
                            </w:r>
                          </w:p>
                          <w:p w14:paraId="73EE058B" w14:textId="63AE8DB5" w:rsidR="00405D67" w:rsidRPr="00450A55" w:rsidRDefault="00405D67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BD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19F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55pt;margin-top:311.65pt;width:243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" filled="f" stroked="f" strokeweight=".5pt">
                <v:textbox>
                  <w:txbxContent>
                    <w:p w14:paraId="6A4D1D14" w14:textId="32CE1660" w:rsidR="00FA03FE" w:rsidRDefault="00405D67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Tarea 4-2</w:t>
                      </w:r>
                    </w:p>
                    <w:p w14:paraId="73EE058B" w14:textId="63AE8DB5" w:rsidR="00405D67" w:rsidRPr="00450A55" w:rsidRDefault="00405D67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BD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FE7796" wp14:editId="673E7554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9FB5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280E6D" wp14:editId="35BE4F8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BD49B8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" adj="141" fillcolor="#0b102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EB9E6" wp14:editId="272E990D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6F925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2470E260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19A93FDD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EB9E6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" filled="f" stroked="f" strokeweight=".5pt">
                <v:textbox>
                  <w:txbxContent>
                    <w:p w14:paraId="5766F925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2470E260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19A93FDD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B8DD4A" w14:textId="77777777" w:rsidR="004A41A7" w:rsidRDefault="00234D5B">
          <w:pPr>
            <w:pStyle w:val="TtuloTDC"/>
          </w:pPr>
          <w:r>
            <w:t>Índice</w:t>
          </w:r>
        </w:p>
        <w:p w14:paraId="58643BFE" w14:textId="229DD9B1" w:rsidR="006E2FF2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03190" w:history="1">
            <w:r w:rsidR="006E2FF2" w:rsidRPr="00156F3C">
              <w:rPr>
                <w:rStyle w:val="Hipervnculo"/>
                <w:noProof/>
              </w:rPr>
              <w:t>Instalación Contenedores Docker</w:t>
            </w:r>
            <w:r w:rsidR="006E2FF2">
              <w:rPr>
                <w:noProof/>
                <w:webHidden/>
              </w:rPr>
              <w:tab/>
            </w:r>
            <w:r w:rsidR="006E2FF2">
              <w:rPr>
                <w:noProof/>
                <w:webHidden/>
              </w:rPr>
              <w:fldChar w:fldCharType="begin"/>
            </w:r>
            <w:r w:rsidR="006E2FF2">
              <w:rPr>
                <w:noProof/>
                <w:webHidden/>
              </w:rPr>
              <w:instrText xml:space="preserve"> PAGEREF _Toc221103190 \h </w:instrText>
            </w:r>
            <w:r w:rsidR="006E2FF2">
              <w:rPr>
                <w:noProof/>
                <w:webHidden/>
              </w:rPr>
            </w:r>
            <w:r w:rsidR="006E2FF2">
              <w:rPr>
                <w:noProof/>
                <w:webHidden/>
              </w:rPr>
              <w:fldChar w:fldCharType="separate"/>
            </w:r>
            <w:r w:rsidR="00220214">
              <w:rPr>
                <w:noProof/>
                <w:webHidden/>
              </w:rPr>
              <w:t>3</w:t>
            </w:r>
            <w:r w:rsidR="006E2FF2">
              <w:rPr>
                <w:noProof/>
                <w:webHidden/>
              </w:rPr>
              <w:fldChar w:fldCharType="end"/>
            </w:r>
          </w:hyperlink>
        </w:p>
        <w:p w14:paraId="185E5F1C" w14:textId="278602E2" w:rsidR="006E2FF2" w:rsidRDefault="006E2FF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21103191" w:history="1">
            <w:r w:rsidRPr="00156F3C">
              <w:rPr>
                <w:rStyle w:val="Hipervnculo"/>
                <w:noProof/>
              </w:rPr>
              <w:t>Tabla 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2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74DC" w14:textId="5C6A45BC" w:rsidR="006E2FF2" w:rsidRDefault="006E2FF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21103192" w:history="1">
            <w:r w:rsidRPr="00156F3C">
              <w:rPr>
                <w:rStyle w:val="Hipervnculo"/>
                <w:noProof/>
              </w:rPr>
              <w:t>Tabla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21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704E6" w14:textId="11F32C39" w:rsidR="006E2FF2" w:rsidRDefault="006E2FF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21103193" w:history="1">
            <w:r w:rsidRPr="00156F3C">
              <w:rPr>
                <w:rStyle w:val="Hipervnculo"/>
                <w:noProof/>
              </w:rPr>
              <w:t>Tabla 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21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3B176" w14:textId="0CFE6806" w:rsidR="006E2FF2" w:rsidRDefault="006E2FF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21103194" w:history="1">
            <w:r w:rsidRPr="00156F3C">
              <w:rPr>
                <w:rStyle w:val="Hipervnculo"/>
                <w:noProof/>
              </w:rPr>
              <w:t>Anotación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21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E21C" w14:textId="779BE7C3" w:rsidR="004A41A7" w:rsidRDefault="004A41A7">
          <w:r>
            <w:rPr>
              <w:b/>
              <w:bCs/>
            </w:rPr>
            <w:fldChar w:fldCharType="end"/>
          </w:r>
        </w:p>
      </w:sdtContent>
    </w:sdt>
    <w:p w14:paraId="75B04062" w14:textId="77777777" w:rsidR="004A41A7" w:rsidRDefault="004A41A7" w:rsidP="00234D5B">
      <w:pPr>
        <w:jc w:val="left"/>
      </w:pPr>
      <w:r>
        <w:br w:type="page"/>
      </w:r>
    </w:p>
    <w:p w14:paraId="05A2E551" w14:textId="53DCB4C7" w:rsidR="00000A08" w:rsidRDefault="00B8128E" w:rsidP="004A41A7">
      <w:pPr>
        <w:pStyle w:val="Ttulo1"/>
      </w:pPr>
      <w:bookmarkStart w:id="0" w:name="_Toc221103190"/>
      <w:r>
        <w:lastRenderedPageBreak/>
        <w:t>Instalación Contenedores Docker</w:t>
      </w:r>
      <w:bookmarkEnd w:id="0"/>
    </w:p>
    <w:p w14:paraId="52A700A5" w14:textId="7ED92A2E" w:rsidR="004A41A7" w:rsidRDefault="00405D67" w:rsidP="00405D67">
      <w:r>
        <w:t xml:space="preserve">Al igual que el ejercicio anterior levantamos los </w:t>
      </w:r>
      <w:proofErr w:type="spellStart"/>
      <w:r>
        <w:t>containers</w:t>
      </w:r>
      <w:proofErr w:type="spellEnd"/>
      <w:r>
        <w:t xml:space="preserve"> de Docker mediante el comando</w:t>
      </w:r>
    </w:p>
    <w:p w14:paraId="28BA05B0" w14:textId="3FC5FD1F" w:rsidR="00405D67" w:rsidRDefault="00405D67" w:rsidP="00405D67">
      <w:pPr>
        <w:pStyle w:val="Codigo"/>
        <w:framePr w:wrap="around"/>
      </w:pPr>
      <w:r>
        <w:t>docker-compose up -d</w:t>
      </w:r>
    </w:p>
    <w:p w14:paraId="2B4D2164" w14:textId="77777777" w:rsidR="00405D67" w:rsidRDefault="00405D67" w:rsidP="00405D67"/>
    <w:p w14:paraId="21E09856" w14:textId="77777777" w:rsidR="00405D67" w:rsidRDefault="00405D67" w:rsidP="00405D67"/>
    <w:p w14:paraId="129A6B42" w14:textId="29377D45" w:rsidR="00405D67" w:rsidRDefault="00405D67" w:rsidP="00405D67">
      <w:r w:rsidRPr="00405D67">
        <w:drawing>
          <wp:inline distT="0" distB="0" distL="0" distR="0" wp14:anchorId="50CD8AC5" wp14:editId="405A14AD">
            <wp:extent cx="5400040" cy="2630170"/>
            <wp:effectExtent l="0" t="0" r="0" b="0"/>
            <wp:docPr id="15455482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4827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1F81" w14:textId="026F7117" w:rsidR="00405D67" w:rsidRDefault="00405D67" w:rsidP="00405D67">
      <w:r>
        <w:t xml:space="preserve">En el Docker desktop comprobamos como se </w:t>
      </w:r>
      <w:proofErr w:type="spellStart"/>
      <w:r>
        <w:t>instalo</w:t>
      </w:r>
      <w:proofErr w:type="spellEnd"/>
      <w:r>
        <w:t xml:space="preserve"> y empezó a correr el contenedor</w:t>
      </w:r>
    </w:p>
    <w:p w14:paraId="5A16C76B" w14:textId="77777777" w:rsidR="00405D67" w:rsidRDefault="00405D67" w:rsidP="00405D67">
      <w:r w:rsidRPr="00405D67">
        <w:drawing>
          <wp:inline distT="0" distB="0" distL="0" distR="0" wp14:anchorId="73E0CEFA" wp14:editId="33B24B86">
            <wp:extent cx="5400040" cy="295275"/>
            <wp:effectExtent l="0" t="0" r="0" b="9525"/>
            <wp:docPr id="1719522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22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55B4124" w14:textId="77777777" w:rsidR="00405D67" w:rsidRDefault="00405D67">
      <w:pPr>
        <w:jc w:val="left"/>
      </w:pPr>
      <w:r>
        <w:br w:type="page"/>
      </w:r>
    </w:p>
    <w:p w14:paraId="5BB8532C" w14:textId="19C02C9F" w:rsidR="00405D67" w:rsidRDefault="00405D67" w:rsidP="00405D67">
      <w:r>
        <w:lastRenderedPageBreak/>
        <w:t xml:space="preserve">Para comprobar que </w:t>
      </w:r>
      <w:proofErr w:type="spellStart"/>
      <w:r>
        <w:t>phpMyAdmin</w:t>
      </w:r>
      <w:proofErr w:type="spellEnd"/>
      <w:r>
        <w:t xml:space="preserve"> esta corriendo accedemos a el con localhost y el puerto 8000 en este caso. Accedemos a el mediante el usuario </w:t>
      </w:r>
      <w:proofErr w:type="spellStart"/>
      <w:r>
        <w:t>root</w:t>
      </w:r>
      <w:proofErr w:type="spellEnd"/>
      <w:r>
        <w:t xml:space="preserve"> y contraseña test</w:t>
      </w:r>
    </w:p>
    <w:p w14:paraId="56D22DEF" w14:textId="58DEDB8B" w:rsidR="00405D67" w:rsidRDefault="00405D67" w:rsidP="00405D67">
      <w:r w:rsidRPr="00405D67">
        <w:drawing>
          <wp:inline distT="0" distB="0" distL="0" distR="0" wp14:anchorId="316807F8" wp14:editId="6EEE8DE0">
            <wp:extent cx="5400040" cy="3035935"/>
            <wp:effectExtent l="0" t="0" r="0" b="0"/>
            <wp:docPr id="18400359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3592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F9BF" w14:textId="77777777" w:rsidR="00405D67" w:rsidRDefault="00405D67" w:rsidP="00405D67"/>
    <w:p w14:paraId="292D13C2" w14:textId="4E219182" w:rsidR="00405D67" w:rsidRDefault="003A225E" w:rsidP="00405D67">
      <w:r>
        <w:t xml:space="preserve">Para poder meter la base de datos de </w:t>
      </w:r>
      <w:proofErr w:type="spellStart"/>
      <w:r>
        <w:t>mysql</w:t>
      </w:r>
      <w:proofErr w:type="spellEnd"/>
      <w:r>
        <w:t xml:space="preserve">, en este caso es </w:t>
      </w:r>
      <w:proofErr w:type="spellStart"/>
      <w:r>
        <w:t>sakila</w:t>
      </w:r>
      <w:proofErr w:type="spellEnd"/>
      <w:r>
        <w:t xml:space="preserve">, hemos tenido que meter primero el </w:t>
      </w:r>
      <w:proofErr w:type="spellStart"/>
      <w:r>
        <w:t>schema</w:t>
      </w:r>
      <w:proofErr w:type="spellEnd"/>
      <w:r>
        <w:t xml:space="preserve">, teniendo en cuenta que el archivo que nos descargamos va todo desordenado con respecto a las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y eso te lo tenemos que especificar a </w:t>
      </w:r>
      <w:proofErr w:type="spellStart"/>
      <w:r>
        <w:t>phpmyadmin</w:t>
      </w:r>
      <w:proofErr w:type="spellEnd"/>
      <w:r>
        <w:t xml:space="preserve"> aquí:</w:t>
      </w:r>
    </w:p>
    <w:p w14:paraId="10082C8B" w14:textId="778A678A" w:rsidR="003A225E" w:rsidRDefault="003A225E" w:rsidP="00405D67">
      <w:r>
        <w:t xml:space="preserve">Debemos desactivar la revisión de las claves foráneas, luego de hacer esto el orden de importación es 1º el </w:t>
      </w:r>
      <w:proofErr w:type="spellStart"/>
      <w:r>
        <w:t>schema</w:t>
      </w:r>
      <w:proofErr w:type="spellEnd"/>
      <w:r>
        <w:t xml:space="preserve"> y 2º la data </w:t>
      </w:r>
    </w:p>
    <w:p w14:paraId="3D3E17C3" w14:textId="168D614A" w:rsidR="003A225E" w:rsidRDefault="003A225E" w:rsidP="00405D67">
      <w:r w:rsidRPr="003A225E">
        <w:drawing>
          <wp:inline distT="0" distB="0" distL="0" distR="0" wp14:anchorId="752B47BC" wp14:editId="492EC543">
            <wp:extent cx="5400040" cy="2021840"/>
            <wp:effectExtent l="0" t="0" r="0" b="0"/>
            <wp:docPr id="149577365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736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BEEC" w14:textId="49D35CBA" w:rsidR="003A225E" w:rsidRDefault="003A225E">
      <w:pPr>
        <w:jc w:val="left"/>
      </w:pPr>
      <w:r>
        <w:br w:type="page"/>
      </w:r>
    </w:p>
    <w:p w14:paraId="52761E32" w14:textId="4518D2AC" w:rsidR="003A225E" w:rsidRDefault="003A225E">
      <w:pPr>
        <w:jc w:val="left"/>
      </w:pPr>
      <w:r>
        <w:lastRenderedPageBreak/>
        <w:t xml:space="preserve">Podemos comprobar como tenemos la base de datos importada correctamente en el </w:t>
      </w:r>
      <w:proofErr w:type="spellStart"/>
      <w:r>
        <w:t>phpMyAdmin</w:t>
      </w:r>
      <w:proofErr w:type="spellEnd"/>
    </w:p>
    <w:p w14:paraId="66C83568" w14:textId="72CE7E42" w:rsidR="003A225E" w:rsidRDefault="003A225E" w:rsidP="003A225E">
      <w:pPr>
        <w:jc w:val="left"/>
      </w:pPr>
      <w:r w:rsidRPr="003A225E">
        <w:drawing>
          <wp:inline distT="0" distB="0" distL="0" distR="0" wp14:anchorId="41A503FF" wp14:editId="63A22BB5">
            <wp:extent cx="5400040" cy="3023235"/>
            <wp:effectExtent l="0" t="0" r="0" b="5715"/>
            <wp:docPr id="192669035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0350" name="Imagen 1" descr="Una captura de pantalla de una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40A9" w14:textId="77777777" w:rsidR="003A225E" w:rsidRDefault="003A225E" w:rsidP="003A225E">
      <w:pPr>
        <w:jc w:val="left"/>
      </w:pPr>
    </w:p>
    <w:p w14:paraId="59DFCA27" w14:textId="378EA3D7" w:rsidR="003A225E" w:rsidRDefault="003A225E" w:rsidP="003A225E">
      <w:pPr>
        <w:jc w:val="left"/>
      </w:pPr>
      <w:r>
        <w:t>Hacemos varias consultas a diferentes tablas</w:t>
      </w:r>
    </w:p>
    <w:p w14:paraId="36051312" w14:textId="26185FD4" w:rsidR="003A225E" w:rsidRDefault="003A225E" w:rsidP="003A225E">
      <w:pPr>
        <w:pStyle w:val="Ttulo3"/>
      </w:pPr>
      <w:bookmarkStart w:id="1" w:name="_Toc221103191"/>
      <w:proofErr w:type="gramStart"/>
      <w:r>
        <w:t>Tabla actor</w:t>
      </w:r>
      <w:bookmarkEnd w:id="1"/>
      <w:proofErr w:type="gramEnd"/>
    </w:p>
    <w:p w14:paraId="4FFA1A28" w14:textId="77777777" w:rsidR="003A225E" w:rsidRPr="003A225E" w:rsidRDefault="003A225E" w:rsidP="003A225E">
      <w:pPr>
        <w:pStyle w:val="Codigo"/>
        <w:framePr w:wrap="around" w:hAnchor="page" w:x="1688" w:y="35"/>
      </w:pPr>
      <w:r>
        <w:t>SELECT * FROM actor;</w:t>
      </w:r>
    </w:p>
    <w:p w14:paraId="6FB4F4E2" w14:textId="77777777" w:rsidR="003A225E" w:rsidRDefault="003A225E" w:rsidP="003A225E"/>
    <w:p w14:paraId="37595814" w14:textId="77777777" w:rsidR="003A225E" w:rsidRPr="003A225E" w:rsidRDefault="003A225E" w:rsidP="003A225E"/>
    <w:p w14:paraId="3315587D" w14:textId="198CFD04" w:rsidR="003A225E" w:rsidRDefault="003A225E" w:rsidP="003A225E">
      <w:pPr>
        <w:jc w:val="left"/>
      </w:pPr>
      <w:r w:rsidRPr="003A225E">
        <w:drawing>
          <wp:inline distT="0" distB="0" distL="0" distR="0" wp14:anchorId="23E692A8" wp14:editId="67892A8E">
            <wp:extent cx="2852505" cy="3508273"/>
            <wp:effectExtent l="0" t="0" r="5080" b="0"/>
            <wp:docPr id="20437129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12965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2505" cy="35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425E" w14:textId="77777777" w:rsidR="003A225E" w:rsidRDefault="003A225E">
      <w:pPr>
        <w:jc w:val="left"/>
      </w:pPr>
      <w:r>
        <w:br w:type="page"/>
      </w:r>
    </w:p>
    <w:p w14:paraId="22B875D4" w14:textId="7DEE2FCA" w:rsidR="003A225E" w:rsidRDefault="003A225E" w:rsidP="003A225E">
      <w:pPr>
        <w:pStyle w:val="Ttulo3"/>
      </w:pPr>
      <w:bookmarkStart w:id="2" w:name="_Toc221103192"/>
      <w:r>
        <w:lastRenderedPageBreak/>
        <w:t xml:space="preserve">Tabla </w:t>
      </w:r>
      <w:proofErr w:type="spellStart"/>
      <w:r>
        <w:t>Language</w:t>
      </w:r>
      <w:bookmarkEnd w:id="2"/>
      <w:proofErr w:type="spellEnd"/>
    </w:p>
    <w:p w14:paraId="1EF2DFA7" w14:textId="77777777" w:rsidR="003A225E" w:rsidRPr="003A225E" w:rsidRDefault="003A225E" w:rsidP="003A225E"/>
    <w:p w14:paraId="0028AA19" w14:textId="223F5561" w:rsidR="003A225E" w:rsidRPr="003A225E" w:rsidRDefault="003A225E" w:rsidP="003A225E">
      <w:pPr>
        <w:pStyle w:val="Codigo"/>
        <w:framePr w:wrap="around"/>
      </w:pPr>
      <w:r>
        <w:t>SELECT * FROM language;</w:t>
      </w:r>
    </w:p>
    <w:p w14:paraId="5D70D607" w14:textId="60F74BFA" w:rsidR="003A225E" w:rsidRDefault="003A225E" w:rsidP="003A225E">
      <w:pPr>
        <w:jc w:val="left"/>
      </w:pPr>
      <w:r w:rsidRPr="003A225E">
        <w:drawing>
          <wp:inline distT="0" distB="0" distL="0" distR="0" wp14:anchorId="0A2A8EEA" wp14:editId="121EDDD7">
            <wp:extent cx="5400040" cy="3751580"/>
            <wp:effectExtent l="0" t="0" r="0" b="1270"/>
            <wp:docPr id="14882514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51494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2E63" w14:textId="19FD5925" w:rsidR="003A225E" w:rsidRPr="003A225E" w:rsidRDefault="003A225E" w:rsidP="003A225E">
      <w:pPr>
        <w:pStyle w:val="Ttulo3"/>
      </w:pPr>
      <w:bookmarkStart w:id="3" w:name="_Toc221103193"/>
      <w:r>
        <w:t>Tabla Staff</w:t>
      </w:r>
      <w:bookmarkEnd w:id="3"/>
    </w:p>
    <w:p w14:paraId="17652988" w14:textId="57F95E73" w:rsidR="003A225E" w:rsidRPr="003A225E" w:rsidRDefault="003A225E" w:rsidP="003A225E">
      <w:pPr>
        <w:pStyle w:val="Codigo"/>
        <w:framePr w:wrap="around"/>
      </w:pPr>
      <w:r>
        <w:br/>
        <w:t>SELECT * FROM staff;</w:t>
      </w:r>
    </w:p>
    <w:p w14:paraId="1AD56877" w14:textId="493BEA93" w:rsidR="00323153" w:rsidRDefault="003A225E" w:rsidP="003A225E">
      <w:pPr>
        <w:jc w:val="left"/>
      </w:pPr>
      <w:r w:rsidRPr="003A225E">
        <w:drawing>
          <wp:inline distT="0" distB="0" distL="0" distR="0" wp14:anchorId="3EDE143E" wp14:editId="3801DF3D">
            <wp:extent cx="5400040" cy="1249045"/>
            <wp:effectExtent l="0" t="0" r="0" b="8255"/>
            <wp:docPr id="100400827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827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F59A" w14:textId="77777777" w:rsidR="00323153" w:rsidRDefault="00323153">
      <w:pPr>
        <w:jc w:val="left"/>
      </w:pPr>
      <w:r>
        <w:br w:type="page"/>
      </w:r>
    </w:p>
    <w:p w14:paraId="5E9DD0DD" w14:textId="50A2F46B" w:rsidR="004F17E8" w:rsidRDefault="00323153" w:rsidP="003A225E">
      <w:pPr>
        <w:jc w:val="left"/>
      </w:pPr>
      <w:r>
        <w:lastRenderedPageBreak/>
        <w:t>Ahora vamos a conectarnos</w:t>
      </w:r>
      <w:r w:rsidR="004F17E8">
        <w:t xml:space="preserve"> al servicio de </w:t>
      </w:r>
      <w:proofErr w:type="spellStart"/>
      <w:r w:rsidR="004F17E8">
        <w:t>mysql</w:t>
      </w:r>
      <w:proofErr w:type="spellEnd"/>
      <w:r w:rsidR="004F17E8">
        <w:t xml:space="preserve"> que esta corriendo en el Docker, para ello primero vamos a insertar la base de datos de </w:t>
      </w:r>
      <w:proofErr w:type="spellStart"/>
      <w:r w:rsidR="004F17E8">
        <w:t>sakila</w:t>
      </w:r>
      <w:proofErr w:type="spellEnd"/>
      <w:r w:rsidR="004F17E8">
        <w:t xml:space="preserve"> a </w:t>
      </w:r>
      <w:proofErr w:type="spellStart"/>
      <w:r w:rsidR="004F17E8">
        <w:t>dbname</w:t>
      </w:r>
      <w:proofErr w:type="spellEnd"/>
      <w:r w:rsidR="004F17E8">
        <w:t xml:space="preserve">, que es la base de datos corriendo en este puerto. Una vez lo tengamos todo importado vamos a hacer consultas mediante la terminal de </w:t>
      </w:r>
      <w:proofErr w:type="spellStart"/>
      <w:r w:rsidR="004F17E8">
        <w:t>mysql</w:t>
      </w:r>
      <w:proofErr w:type="spellEnd"/>
      <w:r w:rsidR="004F17E8">
        <w:t xml:space="preserve"> </w:t>
      </w:r>
    </w:p>
    <w:p w14:paraId="4E90914F" w14:textId="0ADE3B48" w:rsidR="004F17E8" w:rsidRDefault="004F17E8" w:rsidP="003A225E">
      <w:pPr>
        <w:jc w:val="left"/>
      </w:pPr>
      <w:r w:rsidRPr="004F17E8">
        <w:drawing>
          <wp:inline distT="0" distB="0" distL="0" distR="0" wp14:anchorId="0A94E36B" wp14:editId="527F1184">
            <wp:extent cx="2305372" cy="7049484"/>
            <wp:effectExtent l="0" t="0" r="0" b="0"/>
            <wp:docPr id="19835556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55645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2C70" w14:textId="1264C258" w:rsidR="004F17E8" w:rsidRDefault="004F17E8">
      <w:pPr>
        <w:jc w:val="left"/>
      </w:pPr>
      <w:r>
        <w:br w:type="page"/>
      </w:r>
    </w:p>
    <w:p w14:paraId="14B9B2D4" w14:textId="77777777" w:rsidR="004F17E8" w:rsidRPr="004A41A7" w:rsidRDefault="004F17E8" w:rsidP="004D29D8">
      <w:pPr>
        <w:pStyle w:val="Codigo"/>
        <w:framePr w:w="8545" w:h="893" w:hRule="exact" w:wrap="around" w:hAnchor="page" w:x="1666" w:y="1045"/>
      </w:pPr>
      <w:r w:rsidRPr="004F17E8">
        <w:lastRenderedPageBreak/>
        <w:t>docker run -it --rm mysql mysql -h host.docker.internal -P 33</w:t>
      </w:r>
      <w:r>
        <w:t>3</w:t>
      </w:r>
      <w:r w:rsidRPr="004F17E8">
        <w:t xml:space="preserve">6 -u </w:t>
      </w:r>
      <w:r>
        <w:t>root</w:t>
      </w:r>
      <w:r w:rsidRPr="004F17E8">
        <w:t xml:space="preserve"> -p</w:t>
      </w:r>
    </w:p>
    <w:p w14:paraId="3E8074E6" w14:textId="6643F70D" w:rsidR="004F17E8" w:rsidRDefault="004F17E8" w:rsidP="003A225E">
      <w:pPr>
        <w:jc w:val="left"/>
        <w:rPr>
          <w:noProof/>
        </w:rPr>
      </w:pPr>
      <w:r>
        <w:t xml:space="preserve">Para poder conectarnos a </w:t>
      </w:r>
      <w:proofErr w:type="spellStart"/>
      <w:r>
        <w:t>mysql</w:t>
      </w:r>
      <w:proofErr w:type="spellEnd"/>
      <w:r>
        <w:t xml:space="preserve"> desde la terminal, lo hemos hecho mediante Docker, ya que nuestro ordenador no tiene </w:t>
      </w:r>
      <w:proofErr w:type="spellStart"/>
      <w:r>
        <w:t>mysql</w:t>
      </w:r>
      <w:proofErr w:type="spellEnd"/>
      <w:r>
        <w:t xml:space="preserve"> instalado, lo tiene el Docker, así que para ello hemos utilizado este comando:</w:t>
      </w:r>
      <w:r w:rsidRPr="004F17E8">
        <w:rPr>
          <w:noProof/>
        </w:rPr>
        <w:t xml:space="preserve"> </w:t>
      </w:r>
    </w:p>
    <w:p w14:paraId="270B7094" w14:textId="38D7C10E" w:rsidR="004D29D8" w:rsidRDefault="004D29D8" w:rsidP="003A225E">
      <w:pPr>
        <w:jc w:val="left"/>
      </w:pPr>
      <w:r>
        <w:t xml:space="preserve">Ponemos el comando </w:t>
      </w:r>
      <w:r w:rsidRPr="004D29D8">
        <w:rPr>
          <w:rStyle w:val="CodigoCar"/>
        </w:rPr>
        <w:t>use dbname</w:t>
      </w:r>
      <w:r>
        <w:t xml:space="preserve"> para entrar en la base de datos donde tenemos </w:t>
      </w:r>
    </w:p>
    <w:p w14:paraId="3BCD39BD" w14:textId="59A490AF" w:rsidR="004F17E8" w:rsidRDefault="004D29D8" w:rsidP="004D29D8">
      <w:r w:rsidRPr="004F17E8">
        <w:drawing>
          <wp:inline distT="0" distB="0" distL="0" distR="0" wp14:anchorId="194F5EC5" wp14:editId="0C24A204">
            <wp:extent cx="5400040" cy="761365"/>
            <wp:effectExtent l="0" t="0" r="0" b="635"/>
            <wp:docPr id="8557367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675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B2FD" w14:textId="71AAE078" w:rsidR="004D29D8" w:rsidRDefault="004D29D8" w:rsidP="004D29D8">
      <w:r>
        <w:t xml:space="preserve">Mostramos las tablas de </w:t>
      </w:r>
      <w:proofErr w:type="spellStart"/>
      <w:r>
        <w:t>dbname</w:t>
      </w:r>
      <w:proofErr w:type="spellEnd"/>
    </w:p>
    <w:p w14:paraId="32D6F336" w14:textId="62DBB6B9" w:rsidR="004D29D8" w:rsidRDefault="004D29D8" w:rsidP="004D29D8">
      <w:r w:rsidRPr="004D29D8">
        <w:drawing>
          <wp:inline distT="0" distB="0" distL="0" distR="0" wp14:anchorId="21FDCBB9" wp14:editId="4B1752F1">
            <wp:extent cx="2275978" cy="3945483"/>
            <wp:effectExtent l="0" t="0" r="0" b="0"/>
            <wp:docPr id="16274802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80296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1764" cy="395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5E06" w14:textId="77777777" w:rsidR="004D29D8" w:rsidRDefault="004D29D8">
      <w:pPr>
        <w:jc w:val="left"/>
      </w:pPr>
      <w:r>
        <w:br w:type="page"/>
      </w:r>
    </w:p>
    <w:p w14:paraId="1B68EB01" w14:textId="1FCB1753" w:rsidR="004D29D8" w:rsidRDefault="004D29D8" w:rsidP="004D29D8">
      <w:r>
        <w:lastRenderedPageBreak/>
        <w:t>Limitamos la consulta a 5 para que no muestre tantas tuplas</w:t>
      </w:r>
    </w:p>
    <w:p w14:paraId="26DC228E" w14:textId="5CE698EF" w:rsidR="004D29D8" w:rsidRDefault="004D29D8" w:rsidP="004D29D8">
      <w:r w:rsidRPr="004D29D8">
        <w:drawing>
          <wp:inline distT="0" distB="0" distL="0" distR="0" wp14:anchorId="1585E4B0" wp14:editId="43984EC2">
            <wp:extent cx="5400040" cy="2451735"/>
            <wp:effectExtent l="0" t="0" r="0" b="5715"/>
            <wp:docPr id="14631420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4202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EAF8" w14:textId="77777777" w:rsidR="004D29D8" w:rsidRDefault="004D29D8" w:rsidP="004D29D8"/>
    <w:p w14:paraId="46AA716D" w14:textId="4395C15A" w:rsidR="004D29D8" w:rsidRDefault="004D29D8" w:rsidP="004D29D8">
      <w:r w:rsidRPr="004D29D8">
        <w:drawing>
          <wp:inline distT="0" distB="0" distL="0" distR="0" wp14:anchorId="632769DE" wp14:editId="1544CCB4">
            <wp:extent cx="5400040" cy="1016000"/>
            <wp:effectExtent l="0" t="0" r="0" b="0"/>
            <wp:docPr id="21126768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76867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39AB" w14:textId="77777777" w:rsidR="004D29D8" w:rsidRDefault="004D29D8" w:rsidP="004D29D8"/>
    <w:p w14:paraId="41F4DF3C" w14:textId="7D92B28A" w:rsidR="004D29D8" w:rsidRDefault="004D29D8" w:rsidP="004D29D8">
      <w:r>
        <w:t xml:space="preserve">Y con esto ya tenemos hecha varias consultas desde </w:t>
      </w:r>
      <w:proofErr w:type="spellStart"/>
      <w:r>
        <w:t>mysql</w:t>
      </w:r>
      <w:proofErr w:type="spellEnd"/>
      <w:r>
        <w:t xml:space="preserve">. </w:t>
      </w:r>
    </w:p>
    <w:p w14:paraId="0A3085FB" w14:textId="0290A5C9" w:rsidR="00B8128E" w:rsidRDefault="00B8128E">
      <w:pPr>
        <w:jc w:val="left"/>
      </w:pPr>
      <w:r>
        <w:br w:type="page"/>
      </w:r>
    </w:p>
    <w:p w14:paraId="0234BAF5" w14:textId="4AF5A0C9" w:rsidR="00B8128E" w:rsidRDefault="00B8128E" w:rsidP="00B8128E">
      <w:pPr>
        <w:pStyle w:val="Ttulo2"/>
      </w:pPr>
      <w:bookmarkStart w:id="4" w:name="_Toc221103194"/>
      <w:r>
        <w:lastRenderedPageBreak/>
        <w:t>Anotación Final</w:t>
      </w:r>
      <w:bookmarkEnd w:id="4"/>
    </w:p>
    <w:p w14:paraId="4AEDC7B5" w14:textId="77777777" w:rsidR="00FD0C74" w:rsidRDefault="004D29D8" w:rsidP="004D29D8">
      <w:r>
        <w:t xml:space="preserve">Cabe destacar una pequeña duda, en la tarea he hecho lo de la base de datos de </w:t>
      </w:r>
      <w:proofErr w:type="spellStart"/>
      <w:r>
        <w:t>sakila</w:t>
      </w:r>
      <w:proofErr w:type="spellEnd"/>
      <w:r>
        <w:t xml:space="preserve">, y luego con </w:t>
      </w:r>
      <w:proofErr w:type="spellStart"/>
      <w:r>
        <w:t>dbname</w:t>
      </w:r>
      <w:proofErr w:type="spellEnd"/>
      <w:r>
        <w:t xml:space="preserve">, pensando que el servicio de </w:t>
      </w:r>
      <w:proofErr w:type="spellStart"/>
      <w:r>
        <w:t>mysql</w:t>
      </w:r>
      <w:proofErr w:type="spellEnd"/>
      <w:r>
        <w:t xml:space="preserve"> solo estaba conectado a </w:t>
      </w:r>
      <w:proofErr w:type="spellStart"/>
      <w:r>
        <w:t>dbname</w:t>
      </w:r>
      <w:proofErr w:type="spellEnd"/>
      <w:r>
        <w:t>, pero no</w:t>
      </w:r>
      <w:r w:rsidR="00FD0C74">
        <w:t>,</w:t>
      </w:r>
      <w:r>
        <w:t xml:space="preserve"> </w:t>
      </w:r>
      <w:proofErr w:type="spellStart"/>
      <w:r>
        <w:t>phpMyAdmin</w:t>
      </w:r>
      <w:proofErr w:type="spellEnd"/>
      <w:r>
        <w:t xml:space="preserve"> esta conectado a </w:t>
      </w:r>
      <w:proofErr w:type="spellStart"/>
      <w:r>
        <w:t>mysql</w:t>
      </w:r>
      <w:proofErr w:type="spellEnd"/>
      <w:r>
        <w:t xml:space="preserve"> del Docker, no </w:t>
      </w:r>
      <w:proofErr w:type="spellStart"/>
      <w:r>
        <w:t>hacia</w:t>
      </w:r>
      <w:proofErr w:type="spellEnd"/>
      <w:r>
        <w:t xml:space="preserve"> falta crea</w:t>
      </w:r>
      <w:r w:rsidR="00B8128E">
        <w:t xml:space="preserve">r </w:t>
      </w:r>
      <w:r>
        <w:t>2 bases de datos independientes, con crear una nos hubiera valido</w:t>
      </w:r>
      <w:r w:rsidR="00B8128E">
        <w:t xml:space="preserve">. </w:t>
      </w:r>
    </w:p>
    <w:p w14:paraId="294EB22A" w14:textId="01689974" w:rsidR="004D29D8" w:rsidRDefault="00FD0C74" w:rsidP="004D29D8">
      <w:r>
        <w:t>Para comprobarlo</w:t>
      </w:r>
      <w:r w:rsidR="00B8128E">
        <w:t xml:space="preserve">, desde </w:t>
      </w:r>
      <w:proofErr w:type="spellStart"/>
      <w:r w:rsidR="00B8128E">
        <w:t>mysql</w:t>
      </w:r>
      <w:proofErr w:type="spellEnd"/>
      <w:r w:rsidR="00B8128E">
        <w:t xml:space="preserve"> me he conectado a la </w:t>
      </w:r>
      <w:proofErr w:type="spellStart"/>
      <w:r w:rsidR="00B8128E">
        <w:t>bbdd</w:t>
      </w:r>
      <w:proofErr w:type="spellEnd"/>
      <w:r w:rsidR="00B8128E">
        <w:t xml:space="preserve"> de </w:t>
      </w:r>
      <w:proofErr w:type="spellStart"/>
      <w:r w:rsidR="00B8128E">
        <w:t>sakila</w:t>
      </w:r>
      <w:proofErr w:type="spellEnd"/>
      <w:r w:rsidR="00B8128E">
        <w:t xml:space="preserve"> creada antes desde </w:t>
      </w:r>
      <w:proofErr w:type="spellStart"/>
      <w:r w:rsidR="00B8128E">
        <w:t>phpMyAdmin</w:t>
      </w:r>
      <w:proofErr w:type="spellEnd"/>
      <w:r w:rsidR="00B8128E">
        <w:t xml:space="preserve"> y se han podido realizar las consultas correctamente.</w:t>
      </w:r>
    </w:p>
    <w:p w14:paraId="7D467739" w14:textId="72C8A8B6" w:rsidR="00B8128E" w:rsidRDefault="00B8128E" w:rsidP="004D29D8">
      <w:r w:rsidRPr="00B8128E">
        <w:drawing>
          <wp:inline distT="0" distB="0" distL="0" distR="0" wp14:anchorId="16FD45C8" wp14:editId="0D6AC048">
            <wp:extent cx="1829055" cy="428685"/>
            <wp:effectExtent l="0" t="0" r="0" b="9525"/>
            <wp:docPr id="618882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822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BCB2" w14:textId="11983DCE" w:rsidR="00B8128E" w:rsidRDefault="00B8128E" w:rsidP="004D29D8">
      <w:r w:rsidRPr="00B8128E">
        <w:drawing>
          <wp:inline distT="0" distB="0" distL="0" distR="0" wp14:anchorId="1887BBC4" wp14:editId="34072A08">
            <wp:extent cx="3238952" cy="5391902"/>
            <wp:effectExtent l="0" t="0" r="0" b="0"/>
            <wp:docPr id="4987252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25250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28E" w:rsidSect="00234D5B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B3F2" w14:textId="77777777" w:rsidR="00A9020C" w:rsidRDefault="00A9020C" w:rsidP="00942F99">
      <w:pPr>
        <w:spacing w:after="0" w:line="240" w:lineRule="auto"/>
      </w:pPr>
      <w:r>
        <w:separator/>
      </w:r>
    </w:p>
  </w:endnote>
  <w:endnote w:type="continuationSeparator" w:id="0">
    <w:p w14:paraId="7F4796A4" w14:textId="77777777" w:rsidR="00A9020C" w:rsidRDefault="00A9020C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0F7043AD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E65A928" wp14:editId="0D17386E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3EA04B2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60E103D6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EBB9D" w14:textId="77777777" w:rsidR="00A9020C" w:rsidRDefault="00A9020C" w:rsidP="00942F99">
      <w:pPr>
        <w:spacing w:after="0" w:line="240" w:lineRule="auto"/>
      </w:pPr>
      <w:r>
        <w:separator/>
      </w:r>
    </w:p>
  </w:footnote>
  <w:footnote w:type="continuationSeparator" w:id="0">
    <w:p w14:paraId="4F213977" w14:textId="77777777" w:rsidR="00A9020C" w:rsidRDefault="00A9020C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14AE8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75E37434" w14:textId="77777777"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67"/>
    <w:rsid w:val="00000A08"/>
    <w:rsid w:val="000024DB"/>
    <w:rsid w:val="001F29AC"/>
    <w:rsid w:val="001F4364"/>
    <w:rsid w:val="00220214"/>
    <w:rsid w:val="00234D5B"/>
    <w:rsid w:val="0029528D"/>
    <w:rsid w:val="00323153"/>
    <w:rsid w:val="00356FD7"/>
    <w:rsid w:val="003A225E"/>
    <w:rsid w:val="00405D67"/>
    <w:rsid w:val="00450A55"/>
    <w:rsid w:val="004A41A7"/>
    <w:rsid w:val="004D29D8"/>
    <w:rsid w:val="004D5C05"/>
    <w:rsid w:val="004F17E8"/>
    <w:rsid w:val="005A47C2"/>
    <w:rsid w:val="0063071E"/>
    <w:rsid w:val="006538B4"/>
    <w:rsid w:val="006606FA"/>
    <w:rsid w:val="006E2FF2"/>
    <w:rsid w:val="00864598"/>
    <w:rsid w:val="00866DAA"/>
    <w:rsid w:val="0089690D"/>
    <w:rsid w:val="008E28AD"/>
    <w:rsid w:val="00942F99"/>
    <w:rsid w:val="009B7087"/>
    <w:rsid w:val="00A9020C"/>
    <w:rsid w:val="00B126C6"/>
    <w:rsid w:val="00B26824"/>
    <w:rsid w:val="00B8128E"/>
    <w:rsid w:val="00BF36D0"/>
    <w:rsid w:val="00C2452C"/>
    <w:rsid w:val="00C53D8F"/>
    <w:rsid w:val="00C550BD"/>
    <w:rsid w:val="00CD6C24"/>
    <w:rsid w:val="00D9767A"/>
    <w:rsid w:val="00DA6A71"/>
    <w:rsid w:val="00E82D7A"/>
    <w:rsid w:val="00F105D0"/>
    <w:rsid w:val="00FA03FE"/>
    <w:rsid w:val="00FA1C88"/>
    <w:rsid w:val="00FD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37238F"/>
  <w15:chartTrackingRefBased/>
  <w15:docId w15:val="{8D0C7B81-DA9D-4EF6-B097-A93F5669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A2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3A22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B8128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o\Desktop\2DAM\Plantill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83</TotalTime>
  <Pages>1</Pages>
  <Words>434</Words>
  <Characters>2393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Mario Sánchez Barroso</dc:creator>
  <cp:keywords/>
  <dc:description/>
  <cp:lastModifiedBy>Mario Sánchez Barroso</cp:lastModifiedBy>
  <cp:revision>4</cp:revision>
  <cp:lastPrinted>2026-02-04T12:14:00Z</cp:lastPrinted>
  <dcterms:created xsi:type="dcterms:W3CDTF">2026-02-04T10:51:00Z</dcterms:created>
  <dcterms:modified xsi:type="dcterms:W3CDTF">2026-02-04T12:14:00Z</dcterms:modified>
</cp:coreProperties>
</file>