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AC67A" w14:textId="77777777" w:rsidR="00942F99" w:rsidRDefault="00942F99" w:rsidP="00942F99">
      <w:r>
        <w:rPr>
          <w:noProof/>
        </w:rPr>
        <w:drawing>
          <wp:anchor distT="0" distB="0" distL="114300" distR="114300" simplePos="0" relativeHeight="251659264" behindDoc="1" locked="0" layoutInCell="1" allowOverlap="1" wp14:anchorId="599D2FB1" wp14:editId="7E3B6CB1">
            <wp:simplePos x="0" y="0"/>
            <wp:positionH relativeFrom="column">
              <wp:posOffset>-496570</wp:posOffset>
            </wp:positionH>
            <wp:positionV relativeFrom="paragraph">
              <wp:posOffset>-885190</wp:posOffset>
            </wp:positionV>
            <wp:extent cx="7931785" cy="11219815"/>
            <wp:effectExtent l="0" t="0" r="0" b="635"/>
            <wp:wrapNone/>
            <wp:docPr id="206659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93487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1785" cy="1121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D0975" w14:textId="77777777" w:rsidR="004A41A7" w:rsidRDefault="00942F99"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C5C8DF" wp14:editId="66B7F58A">
                <wp:simplePos x="0" y="0"/>
                <wp:positionH relativeFrom="column">
                  <wp:posOffset>-489585</wp:posOffset>
                </wp:positionH>
                <wp:positionV relativeFrom="paragraph">
                  <wp:posOffset>3957955</wp:posOffset>
                </wp:positionV>
                <wp:extent cx="3086100" cy="2286000"/>
                <wp:effectExtent l="0" t="0" r="0" b="0"/>
                <wp:wrapNone/>
                <wp:docPr id="86456777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228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E5062" w14:textId="189FD575" w:rsidR="00FA03FE" w:rsidRPr="00450A55" w:rsidRDefault="00696289" w:rsidP="00942F99">
                            <w:pPr>
                              <w:rPr>
                                <w:b/>
                                <w:bCs/>
                                <w:color w:val="0000CC"/>
                                <w:sz w:val="110"/>
                                <w:szCs w:val="11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CC"/>
                                <w:sz w:val="110"/>
                                <w:szCs w:val="110"/>
                              </w:rPr>
                              <w:t>Práctica 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C5C8D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38.55pt;margin-top:311.65pt;width:243pt;height:18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" filled="f" stroked="f" strokeweight=".5pt">
                <v:textbox>
                  <w:txbxContent>
                    <w:p w14:paraId="3DBE5062" w14:textId="189FD575" w:rsidR="00FA03FE" w:rsidRPr="00450A55" w:rsidRDefault="00696289" w:rsidP="00942F99">
                      <w:pPr>
                        <w:rPr>
                          <w:b/>
                          <w:bCs/>
                          <w:color w:val="0000CC"/>
                          <w:sz w:val="110"/>
                          <w:szCs w:val="110"/>
                        </w:rPr>
                      </w:pPr>
                      <w:r>
                        <w:rPr>
                          <w:b/>
                          <w:bCs/>
                          <w:color w:val="0000CC"/>
                          <w:sz w:val="110"/>
                          <w:szCs w:val="110"/>
                        </w:rPr>
                        <w:t>Práctica 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A53A9DE" wp14:editId="36A8715B">
                <wp:simplePos x="0" y="0"/>
                <wp:positionH relativeFrom="column">
                  <wp:posOffset>-1194435</wp:posOffset>
                </wp:positionH>
                <wp:positionV relativeFrom="paragraph">
                  <wp:posOffset>8568055</wp:posOffset>
                </wp:positionV>
                <wp:extent cx="1471955" cy="1268730"/>
                <wp:effectExtent l="0" t="0" r="0" b="7620"/>
                <wp:wrapNone/>
                <wp:docPr id="1152218962" name="Isosceles Tri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955" cy="126873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0000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9D4B6B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5" o:spid="_x0000_s1026" type="#_x0000_t5" style="position:absolute;margin-left:-94.05pt;margin-top:674.65pt;width:115.9pt;height:99.9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" adj="0" fillcolor="#00c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118360" wp14:editId="75E9F97A">
                <wp:simplePos x="0" y="0"/>
                <wp:positionH relativeFrom="column">
                  <wp:posOffset>-492760</wp:posOffset>
                </wp:positionH>
                <wp:positionV relativeFrom="paragraph">
                  <wp:posOffset>7764145</wp:posOffset>
                </wp:positionV>
                <wp:extent cx="3636645" cy="95250"/>
                <wp:effectExtent l="0" t="0" r="1905" b="0"/>
                <wp:wrapNone/>
                <wp:docPr id="1905690564" name="Parallelogra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6645" cy="95250"/>
                        </a:xfrm>
                        <a:prstGeom prst="parallelogram">
                          <a:avLst/>
                        </a:prstGeom>
                        <a:solidFill>
                          <a:srgbClr val="0B102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A99138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4" o:spid="_x0000_s1026" type="#_x0000_t7" style="position:absolute;margin-left:-38.8pt;margin-top:611.35pt;width:286.35pt;height: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" adj="141" fillcolor="#0b1023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14A40C" wp14:editId="2EE63B66">
                <wp:simplePos x="0" y="0"/>
                <wp:positionH relativeFrom="column">
                  <wp:posOffset>-496570</wp:posOffset>
                </wp:positionH>
                <wp:positionV relativeFrom="paragraph">
                  <wp:posOffset>6285865</wp:posOffset>
                </wp:positionV>
                <wp:extent cx="3799205" cy="1245235"/>
                <wp:effectExtent l="0" t="0" r="0" b="0"/>
                <wp:wrapNone/>
                <wp:docPr id="199332889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205" cy="1245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F9F556" w14:textId="77777777" w:rsidR="00942F99" w:rsidRDefault="00942F99" w:rsidP="00942F99">
                            <w:pP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 xml:space="preserve">Mario Sánchez Barroso </w:t>
                            </w:r>
                          </w:p>
                          <w:p w14:paraId="5145B145" w14:textId="77777777" w:rsidR="00942F99" w:rsidRDefault="00FA03FE" w:rsidP="00942F99">
                            <w:pP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>1º</w:t>
                            </w:r>
                            <w:r w:rsidR="00234D5B"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 xml:space="preserve"> CFGS DAM</w:t>
                            </w:r>
                          </w:p>
                          <w:p w14:paraId="79AE736A" w14:textId="77777777" w:rsidR="00234D5B" w:rsidRPr="00450A55" w:rsidRDefault="00234D5B" w:rsidP="00942F99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>IES Profesor Juan Antonio Carrillo Salcedo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4A40C" id="_x0000_s1027" type="#_x0000_t202" style="position:absolute;left:0;text-align:left;margin-left:-39.1pt;margin-top:494.95pt;width:299.15pt;height:98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" filled="f" stroked="f" strokeweight=".5pt">
                <v:textbox>
                  <w:txbxContent>
                    <w:p w14:paraId="35F9F556" w14:textId="77777777" w:rsidR="00942F99" w:rsidRDefault="00942F99" w:rsidP="00942F99">
                      <w:pP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 xml:space="preserve">Mario Sánchez Barroso </w:t>
                      </w:r>
                    </w:p>
                    <w:p w14:paraId="5145B145" w14:textId="77777777" w:rsidR="00942F99" w:rsidRDefault="00FA03FE" w:rsidP="00942F99">
                      <w:pP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>1º</w:t>
                      </w:r>
                      <w:r w:rsidR="00234D5B"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 xml:space="preserve"> CFGS DAM</w:t>
                      </w:r>
                    </w:p>
                    <w:p w14:paraId="79AE736A" w14:textId="77777777" w:rsidR="00234D5B" w:rsidRPr="00450A55" w:rsidRDefault="00234D5B" w:rsidP="00942F99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>IES Profesor Juan Antonio Carrillo Salcedo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  <w14:ligatures w14:val="standardContextual"/>
        </w:rPr>
        <w:id w:val="-1161387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80821B" w14:textId="77777777" w:rsidR="004A41A7" w:rsidRDefault="00234D5B">
          <w:pPr>
            <w:pStyle w:val="TtuloTDC"/>
          </w:pPr>
          <w:r>
            <w:t>Índice</w:t>
          </w:r>
        </w:p>
        <w:p w14:paraId="40E264A0" w14:textId="05B1662B" w:rsidR="00814C8C" w:rsidRDefault="004A41A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159233" w:history="1">
            <w:r w:rsidR="00814C8C" w:rsidRPr="00DE00FE">
              <w:rPr>
                <w:rStyle w:val="Hipervnculo"/>
                <w:rFonts w:cstheme="majorBidi"/>
                <w:noProof/>
              </w:rPr>
              <w:t>Práctica 1.1 - Hello World!! con Procesos</w:t>
            </w:r>
            <w:r w:rsidR="00814C8C">
              <w:rPr>
                <w:noProof/>
                <w:webHidden/>
              </w:rPr>
              <w:tab/>
            </w:r>
            <w:r w:rsidR="00814C8C">
              <w:rPr>
                <w:noProof/>
                <w:webHidden/>
              </w:rPr>
              <w:fldChar w:fldCharType="begin"/>
            </w:r>
            <w:r w:rsidR="00814C8C">
              <w:rPr>
                <w:noProof/>
                <w:webHidden/>
              </w:rPr>
              <w:instrText xml:space="preserve"> PAGEREF _Toc210159233 \h </w:instrText>
            </w:r>
            <w:r w:rsidR="00814C8C">
              <w:rPr>
                <w:noProof/>
                <w:webHidden/>
              </w:rPr>
            </w:r>
            <w:r w:rsidR="00814C8C">
              <w:rPr>
                <w:noProof/>
                <w:webHidden/>
              </w:rPr>
              <w:fldChar w:fldCharType="separate"/>
            </w:r>
            <w:r w:rsidR="00591C2B">
              <w:rPr>
                <w:noProof/>
                <w:webHidden/>
              </w:rPr>
              <w:t>3</w:t>
            </w:r>
            <w:r w:rsidR="00814C8C">
              <w:rPr>
                <w:noProof/>
                <w:webHidden/>
              </w:rPr>
              <w:fldChar w:fldCharType="end"/>
            </w:r>
          </w:hyperlink>
        </w:p>
        <w:p w14:paraId="483B3274" w14:textId="471C3061" w:rsidR="00814C8C" w:rsidRDefault="00814C8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0159234" w:history="1">
            <w:r w:rsidRPr="00DE00FE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C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B6E4D" w14:textId="791B59E0" w:rsidR="00814C8C" w:rsidRDefault="00814C8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0159235" w:history="1">
            <w:r w:rsidRPr="00DE00FE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C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180" w14:textId="1074481A" w:rsidR="00814C8C" w:rsidRDefault="00814C8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0159236" w:history="1">
            <w:r w:rsidRPr="00DE00FE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C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ED7D0" w14:textId="6560F6B4" w:rsidR="00814C8C" w:rsidRDefault="00814C8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0159237" w:history="1">
            <w:r w:rsidRPr="00DE00FE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C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A1803" w14:textId="1D5336F1" w:rsidR="00814C8C" w:rsidRDefault="00814C8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0159238" w:history="1">
            <w:r w:rsidRPr="00DE00FE">
              <w:rPr>
                <w:rStyle w:val="Hipervnculo"/>
                <w:noProof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C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7EF94" w14:textId="7A95CA9E" w:rsidR="00814C8C" w:rsidRDefault="00814C8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0159239" w:history="1">
            <w:r w:rsidRPr="00DE00FE">
              <w:rPr>
                <w:rStyle w:val="Hipervnculo"/>
                <w:noProof/>
              </w:rPr>
              <w:t>Ejercicio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C2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EB4FE" w14:textId="7210D913" w:rsidR="00814C8C" w:rsidRDefault="00814C8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</w:rPr>
          </w:pPr>
          <w:hyperlink w:anchor="_Toc210159240" w:history="1">
            <w:r w:rsidRPr="00DE00FE">
              <w:rPr>
                <w:rStyle w:val="Hipervnculo"/>
                <w:noProof/>
              </w:rPr>
              <w:t>Ejercicio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1C2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F3727" w14:textId="1F323EE8" w:rsidR="004A41A7" w:rsidRDefault="004A41A7">
          <w:r>
            <w:rPr>
              <w:b/>
              <w:bCs/>
            </w:rPr>
            <w:fldChar w:fldCharType="end"/>
          </w:r>
        </w:p>
      </w:sdtContent>
    </w:sdt>
    <w:p w14:paraId="21A39D20" w14:textId="77777777" w:rsidR="004A41A7" w:rsidRPr="00696289" w:rsidRDefault="004A41A7" w:rsidP="00234D5B">
      <w:pPr>
        <w:jc w:val="left"/>
        <w:rPr>
          <w:u w:val="single"/>
        </w:rPr>
      </w:pPr>
      <w:r w:rsidRPr="00696289">
        <w:rPr>
          <w:u w:val="single"/>
        </w:rPr>
        <w:br w:type="page"/>
      </w:r>
    </w:p>
    <w:p w14:paraId="7D910905" w14:textId="6F082E13" w:rsidR="00696289" w:rsidRPr="00696289" w:rsidRDefault="00696289" w:rsidP="00696289">
      <w:pPr>
        <w:pStyle w:val="Ttulo2"/>
        <w:rPr>
          <w:rFonts w:cstheme="majorBidi"/>
          <w:sz w:val="36"/>
          <w:szCs w:val="32"/>
        </w:rPr>
      </w:pPr>
      <w:bookmarkStart w:id="0" w:name="_Toc210159233"/>
      <w:r w:rsidRPr="00696289">
        <w:rPr>
          <w:rFonts w:cstheme="majorBidi"/>
          <w:sz w:val="36"/>
          <w:szCs w:val="32"/>
        </w:rPr>
        <w:lastRenderedPageBreak/>
        <w:t xml:space="preserve">Práctica 1.1 - </w:t>
      </w:r>
      <w:proofErr w:type="spellStart"/>
      <w:r w:rsidRPr="00696289">
        <w:rPr>
          <w:rFonts w:cstheme="majorBidi"/>
          <w:sz w:val="36"/>
          <w:szCs w:val="32"/>
        </w:rPr>
        <w:t>Hello</w:t>
      </w:r>
      <w:proofErr w:type="spellEnd"/>
      <w:r w:rsidRPr="00696289">
        <w:rPr>
          <w:rFonts w:cstheme="majorBidi"/>
          <w:sz w:val="36"/>
          <w:szCs w:val="32"/>
        </w:rPr>
        <w:t xml:space="preserve"> </w:t>
      </w:r>
      <w:proofErr w:type="spellStart"/>
      <w:r w:rsidRPr="00696289">
        <w:rPr>
          <w:rFonts w:cstheme="majorBidi"/>
          <w:sz w:val="36"/>
          <w:szCs w:val="32"/>
        </w:rPr>
        <w:t>World</w:t>
      </w:r>
      <w:proofErr w:type="spellEnd"/>
      <w:r w:rsidRPr="00696289">
        <w:rPr>
          <w:rFonts w:cstheme="majorBidi"/>
          <w:sz w:val="36"/>
          <w:szCs w:val="32"/>
        </w:rPr>
        <w:t>!! con Procesos</w:t>
      </w:r>
      <w:bookmarkEnd w:id="0"/>
    </w:p>
    <w:p w14:paraId="2C530EDF" w14:textId="46ABD2B1" w:rsidR="008970CF" w:rsidRDefault="008970CF" w:rsidP="008970CF">
      <w:pPr>
        <w:pStyle w:val="Ttulo2"/>
      </w:pPr>
      <w:bookmarkStart w:id="1" w:name="_Toc210159234"/>
      <w:r w:rsidRPr="008970CF">
        <w:t>Ejercicio 1</w:t>
      </w:r>
      <w:bookmarkEnd w:id="1"/>
    </w:p>
    <w:p w14:paraId="7F3FEBB7" w14:textId="1A3EB9F7" w:rsidR="00727E84" w:rsidRPr="00727E84" w:rsidRDefault="00866F8B" w:rsidP="00727E84">
      <w:r w:rsidRPr="00866F8B">
        <w:rPr>
          <w:noProof/>
        </w:rPr>
        <w:drawing>
          <wp:inline distT="0" distB="0" distL="0" distR="0" wp14:anchorId="7371060E" wp14:editId="0AE8D5F4">
            <wp:extent cx="5400040" cy="3039110"/>
            <wp:effectExtent l="0" t="0" r="0" b="8890"/>
            <wp:docPr id="18636977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9774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E223" w14:textId="4B9883E1" w:rsidR="008970CF" w:rsidRDefault="008970CF" w:rsidP="008970CF">
      <w:pPr>
        <w:pStyle w:val="Ttulo2"/>
      </w:pPr>
      <w:bookmarkStart w:id="2" w:name="_Toc210159235"/>
      <w:r w:rsidRPr="008970CF">
        <w:t xml:space="preserve">Ejercicio </w:t>
      </w:r>
      <w:r>
        <w:t>2</w:t>
      </w:r>
      <w:bookmarkEnd w:id="2"/>
    </w:p>
    <w:p w14:paraId="1EC0CC1B" w14:textId="77777777" w:rsidR="00F40D80" w:rsidRDefault="00F40D80" w:rsidP="00F40D80">
      <w:r>
        <w:t xml:space="preserve">En el argumento se pone: </w:t>
      </w:r>
    </w:p>
    <w:p w14:paraId="6F0DCAAF" w14:textId="77777777" w:rsidR="00F40D80" w:rsidRDefault="00F40D80" w:rsidP="00F40D80">
      <w:r w:rsidRPr="00F40D80">
        <w:t>C:/Users/mario/Downloads/GoogleChromePortable/GoogleChromePortable.exe</w:t>
      </w:r>
    </w:p>
    <w:p w14:paraId="7F19F311" w14:textId="7580F396" w:rsidR="00F40D80" w:rsidRPr="00F40D80" w:rsidRDefault="00F40D80" w:rsidP="00F40D80">
      <w:r>
        <w:t>–</w:t>
      </w:r>
      <w:r w:rsidRPr="00F40D80">
        <w:t>incognito</w:t>
      </w:r>
    </w:p>
    <w:p w14:paraId="158D046E" w14:textId="636CCC90" w:rsidR="00727E84" w:rsidRPr="00727E84" w:rsidRDefault="00727E84" w:rsidP="00727E84">
      <w:r w:rsidRPr="00727E84">
        <w:rPr>
          <w:noProof/>
        </w:rPr>
        <w:drawing>
          <wp:inline distT="0" distB="0" distL="0" distR="0" wp14:anchorId="5FF08B59" wp14:editId="061F3888">
            <wp:extent cx="5400040" cy="3035300"/>
            <wp:effectExtent l="0" t="0" r="0" b="0"/>
            <wp:docPr id="159494022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40225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9766" w14:textId="77777777" w:rsidR="00866F8B" w:rsidRDefault="00866F8B">
      <w:pPr>
        <w:jc w:val="left"/>
        <w:rPr>
          <w:rFonts w:asciiTheme="majorHAnsi" w:eastAsiaTheme="majorEastAsia" w:hAnsiTheme="majorHAnsi" w:cs="Open Sans"/>
          <w:color w:val="002060"/>
          <w:sz w:val="28"/>
          <w:szCs w:val="26"/>
        </w:rPr>
      </w:pPr>
      <w:r>
        <w:br w:type="page"/>
      </w:r>
    </w:p>
    <w:p w14:paraId="16A133A7" w14:textId="586F36DD" w:rsidR="008970CF" w:rsidRDefault="008970CF" w:rsidP="008970CF">
      <w:pPr>
        <w:pStyle w:val="Ttulo2"/>
      </w:pPr>
      <w:bookmarkStart w:id="3" w:name="_Toc210159236"/>
      <w:r w:rsidRPr="008970CF">
        <w:lastRenderedPageBreak/>
        <w:t xml:space="preserve">Ejercicio </w:t>
      </w:r>
      <w:r>
        <w:t>3</w:t>
      </w:r>
      <w:bookmarkEnd w:id="3"/>
    </w:p>
    <w:p w14:paraId="2C5BCA5E" w14:textId="40A12305" w:rsidR="00866F8B" w:rsidRPr="00866F8B" w:rsidRDefault="00E25D9A" w:rsidP="00866F8B">
      <w:r w:rsidRPr="00E25D9A">
        <w:rPr>
          <w:noProof/>
        </w:rPr>
        <w:drawing>
          <wp:inline distT="0" distB="0" distL="0" distR="0" wp14:anchorId="00C95D3F" wp14:editId="5686719F">
            <wp:extent cx="5400040" cy="3035300"/>
            <wp:effectExtent l="0" t="0" r="0" b="0"/>
            <wp:docPr id="48479215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2158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DB47" w14:textId="4275C7C3" w:rsidR="008970CF" w:rsidRDefault="008970CF" w:rsidP="008970CF">
      <w:pPr>
        <w:pStyle w:val="Ttulo2"/>
      </w:pPr>
      <w:bookmarkStart w:id="4" w:name="_Toc210159237"/>
      <w:r w:rsidRPr="008970CF">
        <w:t xml:space="preserve">Ejercicio </w:t>
      </w:r>
      <w:r>
        <w:t>4</w:t>
      </w:r>
      <w:bookmarkEnd w:id="4"/>
    </w:p>
    <w:p w14:paraId="6D3108CC" w14:textId="5C3C539D" w:rsidR="00E25D9A" w:rsidRPr="00E25D9A" w:rsidRDefault="00E25D9A" w:rsidP="00E25D9A">
      <w:r w:rsidRPr="00E25D9A">
        <w:rPr>
          <w:noProof/>
        </w:rPr>
        <w:drawing>
          <wp:inline distT="0" distB="0" distL="0" distR="0" wp14:anchorId="1160A6F9" wp14:editId="6F88B5B3">
            <wp:extent cx="5400040" cy="3035935"/>
            <wp:effectExtent l="0" t="0" r="0" b="0"/>
            <wp:docPr id="418957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57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6549" w14:textId="77777777" w:rsidR="00F40D80" w:rsidRDefault="00F40D80">
      <w:pPr>
        <w:jc w:val="left"/>
        <w:rPr>
          <w:rFonts w:asciiTheme="majorHAnsi" w:eastAsiaTheme="majorEastAsia" w:hAnsiTheme="majorHAnsi" w:cs="Open Sans"/>
          <w:color w:val="002060"/>
          <w:sz w:val="28"/>
          <w:szCs w:val="26"/>
        </w:rPr>
      </w:pPr>
      <w:r>
        <w:br w:type="page"/>
      </w:r>
    </w:p>
    <w:p w14:paraId="1DB51CCE" w14:textId="484AE985" w:rsidR="008970CF" w:rsidRDefault="008970CF" w:rsidP="008970CF">
      <w:pPr>
        <w:pStyle w:val="Ttulo2"/>
      </w:pPr>
      <w:bookmarkStart w:id="5" w:name="_Toc210159238"/>
      <w:r w:rsidRPr="008970CF">
        <w:lastRenderedPageBreak/>
        <w:t xml:space="preserve">Ejercicio </w:t>
      </w:r>
      <w:r>
        <w:t>5</w:t>
      </w:r>
      <w:bookmarkEnd w:id="5"/>
    </w:p>
    <w:p w14:paraId="4342BAB5" w14:textId="664BF8F5" w:rsidR="00F40D80" w:rsidRDefault="00F40D80" w:rsidP="00F40D80">
      <w:r>
        <w:t>En este caso se ha utilizado el archivo.txt que se encuentra en la misma ruta del proyecto de eclipse</w:t>
      </w:r>
    </w:p>
    <w:p w14:paraId="1442DE76" w14:textId="60FF0FB0" w:rsidR="00F40D80" w:rsidRPr="00F40D80" w:rsidRDefault="00F40D80" w:rsidP="00F40D80">
      <w:r w:rsidRPr="00F40D80">
        <w:rPr>
          <w:noProof/>
        </w:rPr>
        <w:drawing>
          <wp:inline distT="0" distB="0" distL="0" distR="0" wp14:anchorId="3409B0F9" wp14:editId="645FF088">
            <wp:extent cx="5400040" cy="3175635"/>
            <wp:effectExtent l="0" t="0" r="0" b="5715"/>
            <wp:docPr id="43554842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48423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E40D" w14:textId="4B9BF285" w:rsidR="00F40D80" w:rsidRPr="00F40D80" w:rsidRDefault="00F40D80" w:rsidP="00F40D80">
      <w:r w:rsidRPr="00F40D80">
        <w:rPr>
          <w:noProof/>
        </w:rPr>
        <w:drawing>
          <wp:inline distT="0" distB="0" distL="0" distR="0" wp14:anchorId="38B3A8CA" wp14:editId="0BCBDA97">
            <wp:extent cx="5400040" cy="3039110"/>
            <wp:effectExtent l="0" t="0" r="0" b="8890"/>
            <wp:docPr id="6121442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4423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9A2F" w14:textId="760251DC" w:rsidR="008970CF" w:rsidRDefault="008970CF" w:rsidP="008970CF">
      <w:pPr>
        <w:pStyle w:val="Ttulo2"/>
      </w:pPr>
      <w:bookmarkStart w:id="6" w:name="_Toc210159239"/>
      <w:r w:rsidRPr="008970CF">
        <w:lastRenderedPageBreak/>
        <w:t xml:space="preserve">Ejercicio </w:t>
      </w:r>
      <w:r>
        <w:t>6</w:t>
      </w:r>
      <w:bookmarkEnd w:id="6"/>
    </w:p>
    <w:p w14:paraId="4BCFC427" w14:textId="46927F74" w:rsidR="00F40D80" w:rsidRPr="00F40D80" w:rsidRDefault="00F40D80" w:rsidP="00F40D80">
      <w:r w:rsidRPr="00F40D80">
        <w:rPr>
          <w:noProof/>
        </w:rPr>
        <w:drawing>
          <wp:inline distT="0" distB="0" distL="0" distR="0" wp14:anchorId="7D305037" wp14:editId="5EC837B2">
            <wp:extent cx="5400040" cy="3035935"/>
            <wp:effectExtent l="0" t="0" r="0" b="0"/>
            <wp:docPr id="23961021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10211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D1AF" w14:textId="2814E775" w:rsidR="00401620" w:rsidRDefault="008970CF" w:rsidP="00401620">
      <w:pPr>
        <w:pStyle w:val="Ttulo2"/>
      </w:pPr>
      <w:bookmarkStart w:id="7" w:name="_Toc210159240"/>
      <w:r w:rsidRPr="008970CF">
        <w:t xml:space="preserve">Ejercicio </w:t>
      </w:r>
      <w:r>
        <w:t>7</w:t>
      </w:r>
      <w:bookmarkEnd w:id="7"/>
    </w:p>
    <w:p w14:paraId="04CB9A60" w14:textId="05612FAF" w:rsidR="00401620" w:rsidRPr="00401620" w:rsidRDefault="00401620" w:rsidP="00401620">
      <w:r w:rsidRPr="00401620">
        <w:rPr>
          <w:noProof/>
        </w:rPr>
        <w:drawing>
          <wp:inline distT="0" distB="0" distL="0" distR="0" wp14:anchorId="7C6F03DE" wp14:editId="7138B8C2">
            <wp:extent cx="5400040" cy="3035935"/>
            <wp:effectExtent l="0" t="0" r="0" b="0"/>
            <wp:docPr id="7617630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63084" name="Imagen 1" descr="Captura de pantalla de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620" w:rsidRPr="00401620" w:rsidSect="00234D5B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F5C778" w14:textId="77777777" w:rsidR="001D563C" w:rsidRDefault="001D563C" w:rsidP="00942F99">
      <w:pPr>
        <w:spacing w:after="0" w:line="240" w:lineRule="auto"/>
      </w:pPr>
      <w:r>
        <w:separator/>
      </w:r>
    </w:p>
  </w:endnote>
  <w:endnote w:type="continuationSeparator" w:id="0">
    <w:p w14:paraId="3104F6DC" w14:textId="77777777" w:rsidR="001D563C" w:rsidRDefault="001D563C" w:rsidP="00942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808080" w:themeColor="background1" w:themeShade="80"/>
      </w:rPr>
      <w:id w:val="595680795"/>
      <w:docPartObj>
        <w:docPartGallery w:val="Page Numbers (Bottom of Page)"/>
        <w:docPartUnique/>
      </w:docPartObj>
    </w:sdtPr>
    <w:sdtContent>
      <w:p w14:paraId="0E5ECE9D" w14:textId="77777777" w:rsidR="00234D5B" w:rsidRPr="001F4364" w:rsidRDefault="001F4364">
        <w:pPr>
          <w:pStyle w:val="Piedepgina"/>
          <w:jc w:val="right"/>
          <w:rPr>
            <w:color w:val="808080" w:themeColor="background1" w:themeShade="80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1E894D13" wp14:editId="145E8F6C">
                  <wp:simplePos x="0" y="0"/>
                  <wp:positionH relativeFrom="rightMargin">
                    <wp:posOffset>0</wp:posOffset>
                  </wp:positionH>
                  <wp:positionV relativeFrom="paragraph">
                    <wp:posOffset>-77163</wp:posOffset>
                  </wp:positionV>
                  <wp:extent cx="1078640" cy="895104"/>
                  <wp:effectExtent l="0" t="0" r="7620" b="635"/>
                  <wp:wrapNone/>
                  <wp:docPr id="666909158" name="Isosceles Triangl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flipH="1">
                            <a:off x="0" y="0"/>
                            <a:ext cx="1078640" cy="895104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0000C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23961229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5" o:spid="_x0000_s1026" type="#_x0000_t5" style="position:absolute;margin-left:0;margin-top:-6.1pt;width:84.95pt;height:70.5pt;flip:x;z-index:-2516572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" adj="0" fillcolor="#00c" stroked="f" strokeweight="1pt">
                  <w10:wrap anchorx="margin"/>
                </v:shape>
              </w:pict>
            </mc:Fallback>
          </mc:AlternateContent>
        </w:r>
        <w:r w:rsidR="00234D5B" w:rsidRPr="001F4364">
          <w:rPr>
            <w:color w:val="808080" w:themeColor="background1" w:themeShade="80"/>
          </w:rPr>
          <w:t xml:space="preserve">Página | </w:t>
        </w:r>
        <w:r w:rsidR="00234D5B" w:rsidRPr="001F4364">
          <w:rPr>
            <w:color w:val="808080" w:themeColor="background1" w:themeShade="80"/>
          </w:rPr>
          <w:fldChar w:fldCharType="begin"/>
        </w:r>
        <w:r w:rsidR="00234D5B" w:rsidRPr="001F4364">
          <w:rPr>
            <w:color w:val="808080" w:themeColor="background1" w:themeShade="80"/>
          </w:rPr>
          <w:instrText>PAGE   \* MERGEFORMAT</w:instrText>
        </w:r>
        <w:r w:rsidR="00234D5B" w:rsidRPr="001F4364">
          <w:rPr>
            <w:color w:val="808080" w:themeColor="background1" w:themeShade="80"/>
          </w:rPr>
          <w:fldChar w:fldCharType="separate"/>
        </w:r>
        <w:r w:rsidR="00234D5B" w:rsidRPr="001F4364">
          <w:rPr>
            <w:color w:val="808080" w:themeColor="background1" w:themeShade="80"/>
          </w:rPr>
          <w:t>2</w:t>
        </w:r>
        <w:r w:rsidR="00234D5B" w:rsidRPr="001F4364">
          <w:rPr>
            <w:color w:val="808080" w:themeColor="background1" w:themeShade="80"/>
          </w:rPr>
          <w:fldChar w:fldCharType="end"/>
        </w:r>
        <w:r w:rsidR="00234D5B" w:rsidRPr="001F4364">
          <w:rPr>
            <w:color w:val="808080" w:themeColor="background1" w:themeShade="80"/>
          </w:rPr>
          <w:t xml:space="preserve"> </w:t>
        </w:r>
      </w:p>
    </w:sdtContent>
  </w:sdt>
  <w:p w14:paraId="662918FA" w14:textId="77777777" w:rsidR="00FA03FE" w:rsidRDefault="00FA03F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33DC8F" w14:textId="77777777" w:rsidR="001D563C" w:rsidRDefault="001D563C" w:rsidP="00942F99">
      <w:pPr>
        <w:spacing w:after="0" w:line="240" w:lineRule="auto"/>
      </w:pPr>
      <w:r>
        <w:separator/>
      </w:r>
    </w:p>
  </w:footnote>
  <w:footnote w:type="continuationSeparator" w:id="0">
    <w:p w14:paraId="7816DA0F" w14:textId="77777777" w:rsidR="001D563C" w:rsidRDefault="001D563C" w:rsidP="00942F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BEEACD" w14:textId="77777777" w:rsidR="00FA03FE" w:rsidRPr="001F4364" w:rsidRDefault="00000000">
    <w:pPr>
      <w:pStyle w:val="Encabezado"/>
      <w:rPr>
        <w:color w:val="808080" w:themeColor="background1" w:themeShade="80"/>
        <w:szCs w:val="24"/>
      </w:rPr>
    </w:pPr>
    <w:sdt>
      <w:sdtPr>
        <w:rPr>
          <w:rFonts w:asciiTheme="majorHAnsi" w:eastAsiaTheme="majorEastAsia" w:hAnsiTheme="majorHAnsi" w:cstheme="majorBidi"/>
          <w:color w:val="808080" w:themeColor="background1" w:themeShade="80"/>
          <w:szCs w:val="24"/>
        </w:rPr>
        <w:alias w:val="Título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FA03FE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>Mario Sánchez Barroso</w:t>
        </w:r>
      </w:sdtContent>
    </w:sdt>
    <w:r w:rsidR="00FA03FE" w:rsidRPr="001F4364">
      <w:rPr>
        <w:rFonts w:asciiTheme="majorHAnsi" w:eastAsiaTheme="majorEastAsia" w:hAnsiTheme="majorHAnsi" w:cstheme="majorBidi"/>
        <w:color w:val="808080" w:themeColor="background1" w:themeShade="80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808080" w:themeColor="background1" w:themeShade="80"/>
          <w:szCs w:val="24"/>
        </w:rPr>
        <w:alias w:val="Fecha"/>
        <w:id w:val="78404859"/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Content>
        <w:r w:rsidR="00FA03FE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 xml:space="preserve">I.E.S Prof. </w:t>
        </w:r>
        <w:r w:rsidR="00234D5B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 xml:space="preserve">Juan Antonio </w:t>
        </w:r>
        <w:r w:rsidR="00FA03FE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>Carrillo Salcedo</w:t>
        </w:r>
      </w:sdtContent>
    </w:sdt>
  </w:p>
  <w:p w14:paraId="074279A4" w14:textId="77777777" w:rsidR="00942F99" w:rsidRDefault="00942F9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BC2"/>
    <w:multiLevelType w:val="multilevel"/>
    <w:tmpl w:val="27241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1076D8"/>
    <w:multiLevelType w:val="multilevel"/>
    <w:tmpl w:val="1654F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F32596"/>
    <w:multiLevelType w:val="multilevel"/>
    <w:tmpl w:val="360E3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1C14B7"/>
    <w:multiLevelType w:val="multilevel"/>
    <w:tmpl w:val="BCBE5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745A96"/>
    <w:multiLevelType w:val="multilevel"/>
    <w:tmpl w:val="EF983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3B3BAD"/>
    <w:multiLevelType w:val="multilevel"/>
    <w:tmpl w:val="45B46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2A47E1"/>
    <w:multiLevelType w:val="multilevel"/>
    <w:tmpl w:val="B1407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8A728A"/>
    <w:multiLevelType w:val="multilevel"/>
    <w:tmpl w:val="B70A8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A1276E"/>
    <w:multiLevelType w:val="multilevel"/>
    <w:tmpl w:val="C9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EC20FB"/>
    <w:multiLevelType w:val="multilevel"/>
    <w:tmpl w:val="E4808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8351E5"/>
    <w:multiLevelType w:val="multilevel"/>
    <w:tmpl w:val="F28C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473E8C"/>
    <w:multiLevelType w:val="multilevel"/>
    <w:tmpl w:val="7B029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7693415">
    <w:abstractNumId w:val="8"/>
  </w:num>
  <w:num w:numId="2" w16cid:durableId="576599635">
    <w:abstractNumId w:val="5"/>
  </w:num>
  <w:num w:numId="3" w16cid:durableId="710302877">
    <w:abstractNumId w:val="7"/>
  </w:num>
  <w:num w:numId="4" w16cid:durableId="372391644">
    <w:abstractNumId w:val="3"/>
  </w:num>
  <w:num w:numId="5" w16cid:durableId="327296613">
    <w:abstractNumId w:val="4"/>
  </w:num>
  <w:num w:numId="6" w16cid:durableId="1608733283">
    <w:abstractNumId w:val="2"/>
  </w:num>
  <w:num w:numId="7" w16cid:durableId="1081441297">
    <w:abstractNumId w:val="6"/>
  </w:num>
  <w:num w:numId="8" w16cid:durableId="268052899">
    <w:abstractNumId w:val="11"/>
  </w:num>
  <w:num w:numId="9" w16cid:durableId="1169252168">
    <w:abstractNumId w:val="0"/>
  </w:num>
  <w:num w:numId="10" w16cid:durableId="1355183120">
    <w:abstractNumId w:val="1"/>
  </w:num>
  <w:num w:numId="11" w16cid:durableId="1162087877">
    <w:abstractNumId w:val="9"/>
  </w:num>
  <w:num w:numId="12" w16cid:durableId="2964970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289"/>
    <w:rsid w:val="00000A08"/>
    <w:rsid w:val="000C7815"/>
    <w:rsid w:val="001D563C"/>
    <w:rsid w:val="001F4364"/>
    <w:rsid w:val="00234D5B"/>
    <w:rsid w:val="00401620"/>
    <w:rsid w:val="0043748B"/>
    <w:rsid w:val="00450A55"/>
    <w:rsid w:val="004A41A7"/>
    <w:rsid w:val="004D5C05"/>
    <w:rsid w:val="00591C2B"/>
    <w:rsid w:val="005A47C2"/>
    <w:rsid w:val="006538B4"/>
    <w:rsid w:val="006606FA"/>
    <w:rsid w:val="00696289"/>
    <w:rsid w:val="00727E84"/>
    <w:rsid w:val="007F7B0B"/>
    <w:rsid w:val="00814C8C"/>
    <w:rsid w:val="00815C15"/>
    <w:rsid w:val="00835979"/>
    <w:rsid w:val="00864598"/>
    <w:rsid w:val="00866DAA"/>
    <w:rsid w:val="00866F8B"/>
    <w:rsid w:val="00872477"/>
    <w:rsid w:val="0089690D"/>
    <w:rsid w:val="008970CF"/>
    <w:rsid w:val="008E28AD"/>
    <w:rsid w:val="00942F99"/>
    <w:rsid w:val="00AC12F1"/>
    <w:rsid w:val="00C2452C"/>
    <w:rsid w:val="00C550BD"/>
    <w:rsid w:val="00D64BE3"/>
    <w:rsid w:val="00D9767A"/>
    <w:rsid w:val="00DC2070"/>
    <w:rsid w:val="00E25D9A"/>
    <w:rsid w:val="00F105D0"/>
    <w:rsid w:val="00F40D80"/>
    <w:rsid w:val="00FA0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9A6D04"/>
  <w15:chartTrackingRefBased/>
  <w15:docId w15:val="{6546E6B1-4173-4D00-9697-67AA45299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1A7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34D5B"/>
    <w:pPr>
      <w:keepNext/>
      <w:keepLines/>
      <w:spacing w:before="240" w:after="120" w:line="360" w:lineRule="auto"/>
      <w:outlineLvl w:val="0"/>
    </w:pPr>
    <w:rPr>
      <w:rFonts w:asciiTheme="majorHAnsi" w:eastAsiaTheme="majorEastAsia" w:hAnsiTheme="majorHAnsi" w:cstheme="majorBidi"/>
      <w:color w:val="002060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4D5B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="Open Sans"/>
      <w:color w:val="002060"/>
      <w:sz w:val="28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970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34D5B"/>
    <w:rPr>
      <w:rFonts w:asciiTheme="majorHAnsi" w:eastAsiaTheme="majorEastAsia" w:hAnsiTheme="majorHAnsi" w:cs="Open Sans"/>
      <w:color w:val="002060"/>
      <w:sz w:val="28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942F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2F99"/>
  </w:style>
  <w:style w:type="paragraph" w:styleId="Piedepgina">
    <w:name w:val="footer"/>
    <w:basedOn w:val="Normal"/>
    <w:link w:val="PiedepginaCar"/>
    <w:uiPriority w:val="99"/>
    <w:unhideWhenUsed/>
    <w:rsid w:val="00942F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2F99"/>
  </w:style>
  <w:style w:type="character" w:customStyle="1" w:styleId="Ttulo1Car">
    <w:name w:val="Título 1 Car"/>
    <w:basedOn w:val="Fuentedeprrafopredeter"/>
    <w:link w:val="Ttulo1"/>
    <w:uiPriority w:val="9"/>
    <w:rsid w:val="00234D5B"/>
    <w:rPr>
      <w:rFonts w:asciiTheme="majorHAnsi" w:eastAsiaTheme="majorEastAsia" w:hAnsiTheme="majorHAnsi" w:cstheme="majorBidi"/>
      <w:color w:val="002060"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A41A7"/>
    <w:pPr>
      <w:spacing w:after="0" w:line="259" w:lineRule="auto"/>
      <w:jc w:val="left"/>
      <w:outlineLvl w:val="9"/>
    </w:pPr>
    <w:rPr>
      <w:color w:val="2F5496" w:themeColor="accent1" w:themeShade="BF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A41A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A41A7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A41A7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970C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8970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io\Desktop\2DAM\Plantill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I.E.S Prof. Juan Antonio Carrillo Salcedo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80961D-130E-4205-A8D1-747462556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1</TotalTime>
  <Pages>1</Pages>
  <Words>160</Words>
  <Characters>880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Mario Sánchez Barroso</vt:lpstr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Mario Sánchez Barroso</dc:title>
  <dc:subject/>
  <dc:creator>Mario Sánchez Barroso</dc:creator>
  <cp:keywords/>
  <dc:description/>
  <cp:lastModifiedBy>Mario Sánchez Barroso</cp:lastModifiedBy>
  <cp:revision>4</cp:revision>
  <cp:lastPrinted>2025-09-30T19:18:00Z</cp:lastPrinted>
  <dcterms:created xsi:type="dcterms:W3CDTF">2025-09-30T19:17:00Z</dcterms:created>
  <dcterms:modified xsi:type="dcterms:W3CDTF">2025-09-30T19:18:00Z</dcterms:modified>
</cp:coreProperties>
</file>