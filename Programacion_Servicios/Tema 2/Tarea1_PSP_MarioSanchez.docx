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42F99" w:rsidRDefault="00942F99" w:rsidP="00942F99">
      <w:r>
        <w:rPr>
          <w:noProof/>
        </w:rPr>
        <w:drawing>
          <wp:anchor distT="0" distB="0" distL="114300" distR="114300" simplePos="0" relativeHeight="251659264" behindDoc="1" locked="0" layoutInCell="1" allowOverlap="1" wp14:anchorId="7AAEA8D2" wp14:editId="198F8C2F">
            <wp:simplePos x="0" y="0"/>
            <wp:positionH relativeFrom="column">
              <wp:posOffset>-496570</wp:posOffset>
            </wp:positionH>
            <wp:positionV relativeFrom="paragraph">
              <wp:posOffset>-885190</wp:posOffset>
            </wp:positionV>
            <wp:extent cx="7931785" cy="11219815"/>
            <wp:effectExtent l="0" t="0" r="0" b="635"/>
            <wp:wrapNone/>
            <wp:docPr id="206659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93487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1785" cy="1121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A41A7" w:rsidRDefault="00365871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019F59" wp14:editId="604ADC9E">
                <wp:simplePos x="0" y="0"/>
                <wp:positionH relativeFrom="column">
                  <wp:posOffset>-490476</wp:posOffset>
                </wp:positionH>
                <wp:positionV relativeFrom="paragraph">
                  <wp:posOffset>3959605</wp:posOffset>
                </wp:positionV>
                <wp:extent cx="3790659" cy="2286000"/>
                <wp:effectExtent l="0" t="0" r="0" b="0"/>
                <wp:wrapNone/>
                <wp:docPr id="8645677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659" cy="228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A03FE" w:rsidRDefault="00942F99" w:rsidP="00942F99">
                            <w:pP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</w:pPr>
                            <w:r w:rsidRPr="00450A55"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  <w:t>T</w:t>
                            </w:r>
                            <w:r w:rsidR="00365871"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  <w:t>area 1</w:t>
                            </w:r>
                          </w:p>
                          <w:p w:rsidR="00365871" w:rsidRPr="00450A55" w:rsidRDefault="00365871" w:rsidP="00942F99">
                            <w:pP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</w:rPr>
                              <w:t>syncronized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019F5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8.6pt;margin-top:311.8pt;width:298.5pt;height:18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" filled="f" stroked="f" strokeweight=".5pt">
                <v:textbox>
                  <w:txbxContent>
                    <w:p w:rsidR="00FA03FE" w:rsidRDefault="00942F99" w:rsidP="00942F99">
                      <w:pPr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</w:pPr>
                      <w:r w:rsidRPr="00450A55"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  <w:t>T</w:t>
                      </w:r>
                      <w:r w:rsidR="00365871"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  <w:t>area 1</w:t>
                      </w:r>
                    </w:p>
                    <w:p w:rsidR="00365871" w:rsidRPr="00450A55" w:rsidRDefault="00365871" w:rsidP="00942F99">
                      <w:pPr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0000CC"/>
                          <w:sz w:val="110"/>
                          <w:szCs w:val="110"/>
                        </w:rPr>
                        <w:t>syncronized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42F99">
        <w:br w:type="page"/>
      </w:r>
      <w:r w:rsidR="00942F99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32FE7796" wp14:editId="673E7554">
                <wp:simplePos x="0" y="0"/>
                <wp:positionH relativeFrom="column">
                  <wp:posOffset>-1194435</wp:posOffset>
                </wp:positionH>
                <wp:positionV relativeFrom="paragraph">
                  <wp:posOffset>8568055</wp:posOffset>
                </wp:positionV>
                <wp:extent cx="1471955" cy="1268730"/>
                <wp:effectExtent l="0" t="0" r="0" b="7620"/>
                <wp:wrapNone/>
                <wp:docPr id="1152218962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955" cy="126873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0000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E3D3C9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6" type="#_x0000_t5" style="position:absolute;margin-left:-94.05pt;margin-top:674.65pt;width:115.9pt;height:9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" adj="0" fillcolor="#00c" stroked="f" strokeweight="1pt"/>
            </w:pict>
          </mc:Fallback>
        </mc:AlternateContent>
      </w:r>
      <w:r w:rsidR="00942F9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280E6D" wp14:editId="35BE4F8E">
                <wp:simplePos x="0" y="0"/>
                <wp:positionH relativeFrom="column">
                  <wp:posOffset>-492760</wp:posOffset>
                </wp:positionH>
                <wp:positionV relativeFrom="paragraph">
                  <wp:posOffset>7764145</wp:posOffset>
                </wp:positionV>
                <wp:extent cx="3636645" cy="95250"/>
                <wp:effectExtent l="0" t="0" r="1905" b="0"/>
                <wp:wrapNone/>
                <wp:docPr id="190569056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645" cy="95250"/>
                        </a:xfrm>
                        <a:prstGeom prst="parallelogram">
                          <a:avLst/>
                        </a:prstGeom>
                        <a:solidFill>
                          <a:srgbClr val="0B102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60740E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6" type="#_x0000_t7" style="position:absolute;margin-left:-38.8pt;margin-top:611.35pt;width:286.35pt;height: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" adj="141" fillcolor="#0b1023" stroked="f" strokeweight="1pt"/>
            </w:pict>
          </mc:Fallback>
        </mc:AlternateContent>
      </w:r>
      <w:r w:rsidR="00942F9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FEB9E6" wp14:editId="272E990D">
                <wp:simplePos x="0" y="0"/>
                <wp:positionH relativeFrom="column">
                  <wp:posOffset>-496570</wp:posOffset>
                </wp:positionH>
                <wp:positionV relativeFrom="paragraph">
                  <wp:posOffset>6285865</wp:posOffset>
                </wp:positionV>
                <wp:extent cx="3799205" cy="1245235"/>
                <wp:effectExtent l="0" t="0" r="0" b="0"/>
                <wp:wrapNone/>
                <wp:docPr id="19933288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9205" cy="1245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42F99" w:rsidRDefault="00942F99" w:rsidP="00942F99">
                            <w:pP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Mario Sánchez Barroso </w:t>
                            </w:r>
                          </w:p>
                          <w:p w:rsidR="00942F99" w:rsidRDefault="00C53D8F" w:rsidP="00942F99">
                            <w:pP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r w:rsidR="00FA03F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º</w:t>
                            </w:r>
                            <w:r w:rsidR="00234D5B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 CFGS DAM</w:t>
                            </w:r>
                          </w:p>
                          <w:p w:rsidR="00234D5B" w:rsidRPr="00450A55" w:rsidRDefault="00234D5B" w:rsidP="00942F99">
                            <w:pPr>
                              <w:rPr>
                                <w:color w:val="262626" w:themeColor="text1" w:themeTint="D9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IES Profesor Juan Antonio Carrillo Salcedo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EB9E6" id="_x0000_s1027" type="#_x0000_t202" style="position:absolute;left:0;text-align:left;margin-left:-39.1pt;margin-top:494.95pt;width:299.15pt;height:98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" filled="f" stroked="f" strokeweight=".5pt">
                <v:textbox>
                  <w:txbxContent>
                    <w:p w:rsidR="00942F99" w:rsidRDefault="00942F99" w:rsidP="00942F99">
                      <w:pP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Mario Sánchez Barroso </w:t>
                      </w:r>
                    </w:p>
                    <w:p w:rsidR="00942F99" w:rsidRDefault="00C53D8F" w:rsidP="00942F99">
                      <w:pP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2</w:t>
                      </w:r>
                      <w:r w:rsidR="00FA03F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º</w:t>
                      </w:r>
                      <w:r w:rsidR="00234D5B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 CFGS DAM</w:t>
                      </w:r>
                    </w:p>
                    <w:p w:rsidR="00234D5B" w:rsidRPr="00450A55" w:rsidRDefault="00234D5B" w:rsidP="00942F99">
                      <w:pPr>
                        <w:rPr>
                          <w:color w:val="262626" w:themeColor="text1" w:themeTint="D9"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IES Profesor Juan Antonio Carrillo Salcedo</w:t>
                      </w:r>
                    </w:p>
                  </w:txbxContent>
                </v:textbox>
              </v:shape>
            </w:pict>
          </mc:Fallback>
        </mc:AlternateConten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2"/>
          <w:lang w:eastAsia="en-US"/>
          <w14:ligatures w14:val="standardContextual"/>
        </w:rPr>
        <w:id w:val="-11613870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A41A7" w:rsidRDefault="00234D5B">
          <w:pPr>
            <w:pStyle w:val="TtuloTDC"/>
          </w:pPr>
          <w:r>
            <w:t>Índice</w:t>
          </w:r>
        </w:p>
        <w:p w:rsidR="008501ED" w:rsidRDefault="004A41A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972628" w:history="1">
            <w:r w:rsidR="008501ED" w:rsidRPr="007D1DF0">
              <w:rPr>
                <w:rStyle w:val="Hipervnculo"/>
                <w:noProof/>
              </w:rPr>
              <w:t>Hilos &amp; Synchronized</w:t>
            </w:r>
            <w:r w:rsidR="008501ED">
              <w:rPr>
                <w:noProof/>
                <w:webHidden/>
              </w:rPr>
              <w:tab/>
            </w:r>
            <w:r w:rsidR="008501ED">
              <w:rPr>
                <w:noProof/>
                <w:webHidden/>
              </w:rPr>
              <w:fldChar w:fldCharType="begin"/>
            </w:r>
            <w:r w:rsidR="008501ED">
              <w:rPr>
                <w:noProof/>
                <w:webHidden/>
              </w:rPr>
              <w:instrText xml:space="preserve"> PAGEREF _Toc214972628 \h </w:instrText>
            </w:r>
            <w:r w:rsidR="008501ED">
              <w:rPr>
                <w:noProof/>
                <w:webHidden/>
              </w:rPr>
            </w:r>
            <w:r w:rsidR="008501ED">
              <w:rPr>
                <w:noProof/>
                <w:webHidden/>
              </w:rPr>
              <w:fldChar w:fldCharType="separate"/>
            </w:r>
            <w:r w:rsidR="00E90A66">
              <w:rPr>
                <w:noProof/>
                <w:webHidden/>
              </w:rPr>
              <w:t>3</w:t>
            </w:r>
            <w:r w:rsidR="008501ED">
              <w:rPr>
                <w:noProof/>
                <w:webHidden/>
              </w:rPr>
              <w:fldChar w:fldCharType="end"/>
            </w:r>
          </w:hyperlink>
        </w:p>
        <w:p w:rsidR="008501ED" w:rsidRDefault="008501E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4972629" w:history="1">
            <w:r w:rsidRPr="007D1DF0">
              <w:rPr>
                <w:rStyle w:val="Hipervnculo"/>
                <w:noProof/>
              </w:rPr>
              <w:t xml:space="preserve">Apartado 1 </w:t>
            </w:r>
            <w:r w:rsidRPr="007D1DF0">
              <w:rPr>
                <w:rStyle w:val="Hipervnculo"/>
                <w:rFonts w:hint="eastAsia"/>
                <w:noProof/>
              </w:rPr>
              <w:t>–</w:t>
            </w:r>
            <w:r w:rsidRPr="007D1DF0">
              <w:rPr>
                <w:rStyle w:val="Hipervnculo"/>
                <w:noProof/>
              </w:rPr>
              <w:t xml:space="preserve"> Cuenta Corriente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0A6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01ED" w:rsidRDefault="008501E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4972630" w:history="1">
            <w:r w:rsidRPr="007D1DF0">
              <w:rPr>
                <w:rStyle w:val="Hipervnculo"/>
                <w:noProof/>
              </w:rPr>
              <w:t xml:space="preserve">Apartado 2 </w:t>
            </w:r>
            <w:r w:rsidRPr="007D1DF0">
              <w:rPr>
                <w:rStyle w:val="Hipervnculo"/>
                <w:rFonts w:hint="eastAsia"/>
                <w:noProof/>
              </w:rPr>
              <w:t>–</w:t>
            </w:r>
            <w:r w:rsidRPr="007D1DF0">
              <w:rPr>
                <w:rStyle w:val="Hipervnculo"/>
                <w:noProof/>
              </w:rPr>
              <w:t xml:space="preserve">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0A6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01ED" w:rsidRDefault="008501E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4972631" w:history="1">
            <w:r w:rsidRPr="007D1DF0">
              <w:rPr>
                <w:rStyle w:val="Hipervnculo"/>
                <w:noProof/>
              </w:rPr>
              <w:t xml:space="preserve">Apartado 3 </w:t>
            </w:r>
            <w:r w:rsidRPr="007D1DF0">
              <w:rPr>
                <w:rStyle w:val="Hipervnculo"/>
                <w:rFonts w:hint="eastAsia"/>
                <w:noProof/>
              </w:rPr>
              <w:t>–</w:t>
            </w:r>
            <w:r w:rsidRPr="007D1DF0">
              <w:rPr>
                <w:rStyle w:val="Hipervnculo"/>
                <w:noProof/>
              </w:rPr>
              <w:t xml:space="preserve"> Clase 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0A6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01ED" w:rsidRDefault="008501ED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4972632" w:history="1">
            <w:r w:rsidRPr="007D1DF0">
              <w:rPr>
                <w:rStyle w:val="Hipervnculo"/>
                <w:noProof/>
              </w:rPr>
              <w:t xml:space="preserve">Apartado 4 </w:t>
            </w:r>
            <w:r w:rsidRPr="007D1DF0">
              <w:rPr>
                <w:rStyle w:val="Hipervnculo"/>
                <w:rFonts w:hint="eastAsia"/>
                <w:noProof/>
              </w:rPr>
              <w:t>–</w:t>
            </w:r>
            <w:r w:rsidRPr="007D1DF0">
              <w:rPr>
                <w:rStyle w:val="Hipervnculo"/>
                <w:noProof/>
              </w:rPr>
              <w:t xml:space="preserve"> Quitar m</w:t>
            </w:r>
            <w:r w:rsidRPr="007D1DF0">
              <w:rPr>
                <w:rStyle w:val="Hipervnculo"/>
                <w:rFonts w:hint="eastAsia"/>
                <w:noProof/>
              </w:rPr>
              <w:t>é</w:t>
            </w:r>
            <w:r w:rsidRPr="007D1DF0">
              <w:rPr>
                <w:rStyle w:val="Hipervnculo"/>
                <w:noProof/>
              </w:rPr>
              <w:t>todo synchronized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_Toc214972632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90A66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A41A7" w:rsidRDefault="004A41A7">
          <w:r>
            <w:rPr>
              <w:b/>
              <w:bCs/>
            </w:rPr>
            <w:fldChar w:fldCharType="end"/>
          </w:r>
        </w:p>
      </w:sdtContent>
    </w:sdt>
    <w:p w:rsidR="004A41A7" w:rsidRDefault="004A41A7" w:rsidP="00234D5B">
      <w:pPr>
        <w:jc w:val="left"/>
      </w:pPr>
      <w:r>
        <w:br w:type="page"/>
      </w:r>
    </w:p>
    <w:p w:rsidR="00000A08" w:rsidRDefault="00662C59" w:rsidP="004A41A7">
      <w:pPr>
        <w:pStyle w:val="Ttulo1"/>
      </w:pPr>
      <w:bookmarkStart w:id="0" w:name="_Toc214972628"/>
      <w:r>
        <w:lastRenderedPageBreak/>
        <w:t xml:space="preserve">Hilos &amp; </w:t>
      </w:r>
      <w:proofErr w:type="spellStart"/>
      <w:r>
        <w:t>Synchronized</w:t>
      </w:r>
      <w:bookmarkEnd w:id="0"/>
      <w:proofErr w:type="spellEnd"/>
    </w:p>
    <w:p w:rsidR="00365871" w:rsidRDefault="00365871" w:rsidP="00365871">
      <w:pPr>
        <w:pStyle w:val="NormalWeb"/>
        <w:framePr w:w="10444" w:h="11979" w:hRule="exact" w:wrap="around" w:vAnchor="text" w:hAnchor="page" w:x="930" w:y="510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proofErr w:type="spellStart"/>
      <w:r>
        <w:rPr>
          <w:rFonts w:ascii="Cascadia Code PL" w:hAnsi="Cascadia Code PL" w:cs="Cascadia Code PL"/>
          <w:color w:val="CC6C1D"/>
          <w:sz w:val="28"/>
          <w:szCs w:val="28"/>
        </w:rPr>
        <w:t>package</w:t>
      </w:r>
      <w:proofErr w:type="spell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tarea1</w:t>
      </w:r>
      <w:r>
        <w:rPr>
          <w:rFonts w:ascii="Cascadia Code PL" w:hAnsi="Cascadia Code PL" w:cs="Cascadia Code PL"/>
          <w:color w:val="E6E6FA"/>
          <w:sz w:val="28"/>
          <w:szCs w:val="28"/>
        </w:rPr>
        <w:t>;</w:t>
      </w:r>
    </w:p>
    <w:p w:rsidR="00365871" w:rsidRDefault="00365871" w:rsidP="00365871">
      <w:pPr>
        <w:pStyle w:val="NormalWeb"/>
        <w:framePr w:w="10444" w:h="11979" w:hRule="exact" w:wrap="around" w:vAnchor="text" w:hAnchor="page" w:x="930" w:y="510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</w:p>
    <w:p w:rsidR="00365871" w:rsidRDefault="00365871" w:rsidP="00365871">
      <w:pPr>
        <w:pStyle w:val="NormalWeb"/>
        <w:framePr w:w="10444" w:h="11979" w:hRule="exact" w:wrap="around" w:vAnchor="text" w:hAnchor="page" w:x="930" w:y="510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proofErr w:type="spellStart"/>
      <w:r>
        <w:rPr>
          <w:rFonts w:ascii="Cascadia Code PL" w:hAnsi="Cascadia Code PL" w:cs="Cascadia Code PL"/>
          <w:color w:val="CC6C1D"/>
          <w:sz w:val="28"/>
          <w:szCs w:val="28"/>
        </w:rPr>
        <w:t>public</w:t>
      </w:r>
      <w:proofErr w:type="spell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proofErr w:type="spellStart"/>
      <w:r>
        <w:rPr>
          <w:rFonts w:ascii="Cascadia Code PL" w:hAnsi="Cascadia Code PL" w:cs="Cascadia Code PL"/>
          <w:color w:val="CC6C1D"/>
          <w:sz w:val="28"/>
          <w:szCs w:val="28"/>
        </w:rPr>
        <w:t>class</w:t>
      </w:r>
      <w:proofErr w:type="spell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proofErr w:type="spellStart"/>
      <w:r>
        <w:rPr>
          <w:rFonts w:ascii="Cascadia Code PL" w:hAnsi="Cascadia Code PL" w:cs="Cascadia Code PL"/>
          <w:color w:val="1290C3"/>
          <w:sz w:val="28"/>
          <w:szCs w:val="28"/>
        </w:rPr>
        <w:t>CuentaCorriente</w:t>
      </w:r>
      <w:proofErr w:type="spell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F9FAF4"/>
          <w:sz w:val="28"/>
          <w:szCs w:val="28"/>
        </w:rPr>
        <w:t>{</w:t>
      </w:r>
    </w:p>
    <w:p w:rsidR="00365871" w:rsidRDefault="00365871" w:rsidP="00365871">
      <w:pPr>
        <w:pStyle w:val="NormalWeb"/>
        <w:framePr w:w="10444" w:h="11979" w:hRule="exact" w:wrap="around" w:vAnchor="text" w:hAnchor="page" w:x="930" w:y="510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proofErr w:type="spellStart"/>
      <w:r>
        <w:rPr>
          <w:rFonts w:ascii="Cascadia Code PL" w:hAnsi="Cascadia Code PL" w:cs="Cascadia Code PL"/>
          <w:color w:val="CC6C1D"/>
          <w:sz w:val="28"/>
          <w:szCs w:val="28"/>
        </w:rPr>
        <w:t>double</w:t>
      </w:r>
      <w:proofErr w:type="spell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66E1F8"/>
          <w:sz w:val="28"/>
          <w:szCs w:val="28"/>
        </w:rPr>
        <w:t>saldo</w:t>
      </w:r>
      <w:r>
        <w:rPr>
          <w:rFonts w:ascii="Cascadia Code PL" w:hAnsi="Cascadia Code PL" w:cs="Cascadia Code PL"/>
          <w:color w:val="E6E6FA"/>
          <w:sz w:val="28"/>
          <w:szCs w:val="28"/>
        </w:rPr>
        <w:t>;</w:t>
      </w:r>
    </w:p>
    <w:p w:rsidR="00365871" w:rsidRDefault="00365871" w:rsidP="00365871">
      <w:pPr>
        <w:pStyle w:val="NormalWeb"/>
        <w:framePr w:w="10444" w:h="11979" w:hRule="exact" w:wrap="around" w:vAnchor="text" w:hAnchor="page" w:x="930" w:y="510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</w:p>
    <w:p w:rsidR="00365871" w:rsidRDefault="00365871" w:rsidP="00365871">
      <w:pPr>
        <w:pStyle w:val="NormalWeb"/>
        <w:framePr w:w="10444" w:h="11979" w:hRule="exact" w:wrap="around" w:vAnchor="text" w:hAnchor="page" w:x="930" w:y="510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proofErr w:type="spellStart"/>
      <w:r>
        <w:rPr>
          <w:rFonts w:ascii="Cascadia Code PL" w:hAnsi="Cascadia Code PL" w:cs="Cascadia Code PL"/>
          <w:color w:val="CC6C1D"/>
          <w:sz w:val="28"/>
          <w:szCs w:val="28"/>
        </w:rPr>
        <w:t>public</w:t>
      </w:r>
      <w:proofErr w:type="spell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proofErr w:type="spellStart"/>
      <w:proofErr w:type="gramStart"/>
      <w:r>
        <w:rPr>
          <w:rFonts w:ascii="Cascadia Code PL" w:hAnsi="Cascadia Code PL" w:cs="Cascadia Code PL"/>
          <w:color w:val="1EB540"/>
          <w:sz w:val="28"/>
          <w:szCs w:val="28"/>
        </w:rPr>
        <w:t>CuentaCorriente</w:t>
      </w:r>
      <w:proofErr w:type="spellEnd"/>
      <w:r>
        <w:rPr>
          <w:rFonts w:ascii="Cascadia Code PL" w:hAnsi="Cascadia Code PL" w:cs="Cascadia Code PL"/>
          <w:color w:val="F9FAF4"/>
          <w:sz w:val="28"/>
          <w:szCs w:val="28"/>
        </w:rPr>
        <w:t>(</w:t>
      </w:r>
      <w:proofErr w:type="spellStart"/>
      <w:proofErr w:type="gramEnd"/>
      <w:r>
        <w:rPr>
          <w:rFonts w:ascii="Cascadia Code PL" w:hAnsi="Cascadia Code PL" w:cs="Cascadia Code PL"/>
          <w:color w:val="CC6C1D"/>
          <w:sz w:val="28"/>
          <w:szCs w:val="28"/>
        </w:rPr>
        <w:t>double</w:t>
      </w:r>
      <w:proofErr w:type="spell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79ABFF"/>
          <w:sz w:val="28"/>
          <w:szCs w:val="28"/>
        </w:rPr>
        <w:t>saldo</w:t>
      </w:r>
      <w:r>
        <w:rPr>
          <w:rFonts w:ascii="Cascadia Code PL" w:hAnsi="Cascadia Code PL" w:cs="Cascadia Code PL"/>
          <w:color w:val="F9FAF4"/>
          <w:sz w:val="28"/>
          <w:szCs w:val="28"/>
        </w:rPr>
        <w:t>)</w:t>
      </w:r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F9FAF4"/>
          <w:sz w:val="28"/>
          <w:szCs w:val="28"/>
        </w:rPr>
        <w:t>{</w:t>
      </w:r>
    </w:p>
    <w:p w:rsidR="00365871" w:rsidRDefault="00365871" w:rsidP="00365871">
      <w:pPr>
        <w:pStyle w:val="NormalWeb"/>
        <w:framePr w:w="10444" w:h="11979" w:hRule="exact" w:wrap="around" w:vAnchor="text" w:hAnchor="page" w:x="930" w:y="510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ascadia Code PL" w:hAnsi="Cascadia Code PL" w:cs="Cascadia Code PL"/>
          <w:color w:val="CC6C1D"/>
          <w:sz w:val="28"/>
          <w:szCs w:val="28"/>
        </w:rPr>
        <w:t>this</w:t>
      </w:r>
      <w:r>
        <w:rPr>
          <w:rFonts w:ascii="Cascadia Code PL" w:hAnsi="Cascadia Code PL" w:cs="Cascadia Code PL"/>
          <w:color w:val="E6E6FA"/>
          <w:sz w:val="28"/>
          <w:szCs w:val="28"/>
        </w:rPr>
        <w:t>.</w:t>
      </w:r>
      <w:r>
        <w:rPr>
          <w:rFonts w:ascii="Cascadia Code PL" w:hAnsi="Cascadia Code PL" w:cs="Cascadia Code PL"/>
          <w:color w:val="66E1F8"/>
          <w:sz w:val="28"/>
          <w:szCs w:val="28"/>
        </w:rPr>
        <w:t>saldo</w:t>
      </w:r>
      <w:proofErr w:type="spellEnd"/>
      <w:proofErr w:type="gram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E6E6FA"/>
          <w:sz w:val="28"/>
          <w:szCs w:val="28"/>
        </w:rPr>
        <w:t>=</w:t>
      </w:r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79ABFF"/>
          <w:sz w:val="28"/>
          <w:szCs w:val="28"/>
        </w:rPr>
        <w:t>saldo</w:t>
      </w:r>
      <w:r>
        <w:rPr>
          <w:rFonts w:ascii="Cascadia Code PL" w:hAnsi="Cascadia Code PL" w:cs="Cascadia Code PL"/>
          <w:color w:val="E6E6FA"/>
          <w:sz w:val="28"/>
          <w:szCs w:val="28"/>
        </w:rPr>
        <w:t>;</w:t>
      </w:r>
    </w:p>
    <w:p w:rsidR="00365871" w:rsidRDefault="00365871" w:rsidP="00365871">
      <w:pPr>
        <w:pStyle w:val="NormalWeb"/>
        <w:framePr w:w="10444" w:h="11979" w:hRule="exact" w:wrap="around" w:vAnchor="text" w:hAnchor="page" w:x="930" w:y="510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r>
        <w:rPr>
          <w:rFonts w:ascii="Cascadia Code PL" w:hAnsi="Cascadia Code PL" w:cs="Cascadia Code PL"/>
          <w:color w:val="F9FAF4"/>
          <w:sz w:val="28"/>
          <w:szCs w:val="28"/>
        </w:rPr>
        <w:t>}</w:t>
      </w:r>
    </w:p>
    <w:p w:rsidR="00365871" w:rsidRDefault="00365871" w:rsidP="00365871">
      <w:pPr>
        <w:pStyle w:val="NormalWeb"/>
        <w:framePr w:w="10444" w:h="11979" w:hRule="exact" w:wrap="around" w:vAnchor="text" w:hAnchor="page" w:x="930" w:y="510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D9E8F7"/>
          <w:sz w:val="28"/>
          <w:szCs w:val="28"/>
        </w:rPr>
        <w:tab/>
      </w:r>
    </w:p>
    <w:p w:rsidR="00365871" w:rsidRDefault="00365871" w:rsidP="00365871">
      <w:pPr>
        <w:pStyle w:val="NormalWeb"/>
        <w:framePr w:w="10444" w:h="11979" w:hRule="exact" w:wrap="around" w:vAnchor="text" w:hAnchor="page" w:x="930" w:y="510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proofErr w:type="spellStart"/>
      <w:r>
        <w:rPr>
          <w:rFonts w:ascii="Cascadia Code PL" w:hAnsi="Cascadia Code PL" w:cs="Cascadia Code PL"/>
          <w:color w:val="CC6C1D"/>
          <w:sz w:val="28"/>
          <w:szCs w:val="28"/>
        </w:rPr>
        <w:t>public</w:t>
      </w:r>
      <w:proofErr w:type="spell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proofErr w:type="spellStart"/>
      <w:r>
        <w:rPr>
          <w:rFonts w:ascii="Cascadia Code PL" w:hAnsi="Cascadia Code PL" w:cs="Cascadia Code PL"/>
          <w:color w:val="CC6C1D"/>
          <w:sz w:val="28"/>
          <w:szCs w:val="28"/>
        </w:rPr>
        <w:t>int</w:t>
      </w:r>
      <w:proofErr w:type="spell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proofErr w:type="spellStart"/>
      <w:proofErr w:type="gramStart"/>
      <w:r>
        <w:rPr>
          <w:rFonts w:ascii="Cascadia Code PL" w:hAnsi="Cascadia Code PL" w:cs="Cascadia Code PL"/>
          <w:color w:val="1EB540"/>
          <w:sz w:val="28"/>
          <w:szCs w:val="28"/>
        </w:rPr>
        <w:t>generarAleatorio</w:t>
      </w:r>
      <w:proofErr w:type="spellEnd"/>
      <w:r>
        <w:rPr>
          <w:rFonts w:ascii="Cascadia Code PL" w:hAnsi="Cascadia Code PL" w:cs="Cascadia Code PL"/>
          <w:color w:val="F9FAF4"/>
          <w:sz w:val="28"/>
          <w:szCs w:val="28"/>
        </w:rPr>
        <w:t>(</w:t>
      </w:r>
      <w:proofErr w:type="gramEnd"/>
      <w:r>
        <w:rPr>
          <w:rFonts w:ascii="Cascadia Code PL" w:hAnsi="Cascadia Code PL" w:cs="Cascadia Code PL"/>
          <w:color w:val="F9FAF4"/>
          <w:sz w:val="28"/>
          <w:szCs w:val="28"/>
        </w:rPr>
        <w:t>)</w:t>
      </w:r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F9FAF4"/>
          <w:sz w:val="28"/>
          <w:szCs w:val="28"/>
        </w:rPr>
        <w:t>{</w:t>
      </w:r>
    </w:p>
    <w:p w:rsidR="00365871" w:rsidRDefault="00365871" w:rsidP="00365871">
      <w:pPr>
        <w:pStyle w:val="NormalWeb"/>
        <w:framePr w:w="10444" w:h="11979" w:hRule="exact" w:wrap="around" w:vAnchor="text" w:hAnchor="page" w:x="930" w:y="510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proofErr w:type="spellStart"/>
      <w:r>
        <w:rPr>
          <w:rFonts w:ascii="Cascadia Code PL" w:hAnsi="Cascadia Code PL" w:cs="Cascadia Code PL"/>
          <w:color w:val="CC6C1D"/>
          <w:sz w:val="28"/>
          <w:szCs w:val="28"/>
        </w:rPr>
        <w:t>return</w:t>
      </w:r>
      <w:proofErr w:type="spell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F9FAF4"/>
          <w:sz w:val="28"/>
          <w:szCs w:val="28"/>
        </w:rPr>
        <w:t>(</w:t>
      </w:r>
      <w:proofErr w:type="spellStart"/>
      <w:r>
        <w:rPr>
          <w:rFonts w:ascii="Cascadia Code PL" w:hAnsi="Cascadia Code PL" w:cs="Cascadia Code PL"/>
          <w:color w:val="CC6C1D"/>
          <w:sz w:val="28"/>
          <w:szCs w:val="28"/>
        </w:rPr>
        <w:t>int</w:t>
      </w:r>
      <w:proofErr w:type="spellEnd"/>
      <w:r>
        <w:rPr>
          <w:rFonts w:ascii="Cascadia Code PL" w:hAnsi="Cascadia Code PL" w:cs="Cascadia Code PL"/>
          <w:color w:val="F9FAF4"/>
          <w:sz w:val="28"/>
          <w:szCs w:val="28"/>
        </w:rPr>
        <w:t>)</w:t>
      </w:r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F9FAF4"/>
          <w:sz w:val="28"/>
          <w:szCs w:val="28"/>
        </w:rPr>
        <w:t>(</w:t>
      </w:r>
      <w:r>
        <w:rPr>
          <w:rFonts w:ascii="Cascadia Code PL" w:hAnsi="Cascadia Code PL" w:cs="Cascadia Code PL"/>
          <w:color w:val="6897BB"/>
          <w:sz w:val="28"/>
          <w:szCs w:val="28"/>
        </w:rPr>
        <w:t>2000</w:t>
      </w:r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E6E6FA"/>
          <w:sz w:val="28"/>
          <w:szCs w:val="28"/>
        </w:rPr>
        <w:t>*</w:t>
      </w:r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proofErr w:type="spellStart"/>
      <w:r>
        <w:rPr>
          <w:rFonts w:ascii="Cascadia Code PL" w:hAnsi="Cascadia Code PL" w:cs="Cascadia Code PL"/>
          <w:color w:val="1290C3"/>
          <w:sz w:val="28"/>
          <w:szCs w:val="28"/>
        </w:rPr>
        <w:t>Math</w:t>
      </w:r>
      <w:r>
        <w:rPr>
          <w:rFonts w:ascii="Cascadia Code PL" w:hAnsi="Cascadia Code PL" w:cs="Cascadia Code PL"/>
          <w:color w:val="E6E6FA"/>
          <w:sz w:val="28"/>
          <w:szCs w:val="28"/>
        </w:rPr>
        <w:t>.</w:t>
      </w:r>
      <w:r>
        <w:rPr>
          <w:rFonts w:ascii="Cascadia Code PL" w:hAnsi="Cascadia Code PL" w:cs="Cascadia Code PL"/>
          <w:i/>
          <w:iCs/>
          <w:color w:val="96EC3F"/>
          <w:sz w:val="28"/>
          <w:szCs w:val="28"/>
        </w:rPr>
        <w:t>random</w:t>
      </w:r>
      <w:proofErr w:type="spellEnd"/>
      <w:r>
        <w:rPr>
          <w:rFonts w:ascii="Cascadia Code PL" w:hAnsi="Cascadia Code PL" w:cs="Cascadia Code PL"/>
          <w:color w:val="F9FAF4"/>
          <w:sz w:val="28"/>
          <w:szCs w:val="28"/>
        </w:rPr>
        <w:t>(</w:t>
      </w:r>
      <w:proofErr w:type="gramStart"/>
      <w:r>
        <w:rPr>
          <w:rFonts w:ascii="Cascadia Code PL" w:hAnsi="Cascadia Code PL" w:cs="Cascadia Code PL"/>
          <w:color w:val="F9FAF4"/>
          <w:sz w:val="28"/>
          <w:szCs w:val="28"/>
        </w:rPr>
        <w:t>))</w:t>
      </w:r>
      <w:r>
        <w:rPr>
          <w:rFonts w:ascii="Cascadia Code PL" w:hAnsi="Cascadia Code PL" w:cs="Cascadia Code PL"/>
          <w:color w:val="E6E6FA"/>
          <w:sz w:val="28"/>
          <w:szCs w:val="28"/>
        </w:rPr>
        <w:t>+</w:t>
      </w:r>
      <w:proofErr w:type="gramEnd"/>
      <w:r>
        <w:rPr>
          <w:rFonts w:ascii="Cascadia Code PL" w:hAnsi="Cascadia Code PL" w:cs="Cascadia Code PL"/>
          <w:color w:val="6897BB"/>
          <w:sz w:val="28"/>
          <w:szCs w:val="28"/>
        </w:rPr>
        <w:t>250</w:t>
      </w:r>
      <w:r>
        <w:rPr>
          <w:rFonts w:ascii="Cascadia Code PL" w:hAnsi="Cascadia Code PL" w:cs="Cascadia Code PL"/>
          <w:color w:val="E6E6FA"/>
          <w:sz w:val="28"/>
          <w:szCs w:val="28"/>
        </w:rPr>
        <w:t>;</w:t>
      </w:r>
    </w:p>
    <w:p w:rsidR="00365871" w:rsidRDefault="00365871" w:rsidP="00365871">
      <w:pPr>
        <w:pStyle w:val="NormalWeb"/>
        <w:framePr w:w="10444" w:h="11979" w:hRule="exact" w:wrap="around" w:vAnchor="text" w:hAnchor="page" w:x="930" w:y="510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r>
        <w:rPr>
          <w:rFonts w:ascii="Cascadia Code PL" w:hAnsi="Cascadia Code PL" w:cs="Cascadia Code PL"/>
          <w:color w:val="F9FAF4"/>
          <w:sz w:val="28"/>
          <w:szCs w:val="28"/>
        </w:rPr>
        <w:t>}</w:t>
      </w:r>
    </w:p>
    <w:p w:rsidR="00365871" w:rsidRDefault="00365871" w:rsidP="00365871">
      <w:pPr>
        <w:pStyle w:val="NormalWeb"/>
        <w:framePr w:w="10444" w:h="11979" w:hRule="exact" w:wrap="around" w:vAnchor="text" w:hAnchor="page" w:x="930" w:y="510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</w:p>
    <w:p w:rsidR="00365871" w:rsidRDefault="00365871" w:rsidP="00365871">
      <w:pPr>
        <w:pStyle w:val="NormalWeb"/>
        <w:framePr w:w="10444" w:h="11979" w:hRule="exact" w:wrap="around" w:vAnchor="text" w:hAnchor="page" w:x="930" w:y="510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proofErr w:type="spellStart"/>
      <w:r>
        <w:rPr>
          <w:rFonts w:ascii="Cascadia Code PL" w:hAnsi="Cascadia Code PL" w:cs="Cascadia Code PL"/>
          <w:color w:val="CC6C1D"/>
          <w:sz w:val="28"/>
          <w:szCs w:val="28"/>
        </w:rPr>
        <w:t>public</w:t>
      </w:r>
      <w:proofErr w:type="spell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proofErr w:type="spellStart"/>
      <w:r>
        <w:rPr>
          <w:rFonts w:ascii="Cascadia Code PL" w:hAnsi="Cascadia Code PL" w:cs="Cascadia Code PL"/>
          <w:color w:val="CC6C1D"/>
          <w:sz w:val="28"/>
          <w:szCs w:val="28"/>
        </w:rPr>
        <w:t>synchronized</w:t>
      </w:r>
      <w:proofErr w:type="spell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proofErr w:type="spellStart"/>
      <w:r>
        <w:rPr>
          <w:rFonts w:ascii="Cascadia Code PL" w:hAnsi="Cascadia Code PL" w:cs="Cascadia Code PL"/>
          <w:color w:val="CC6C1D"/>
          <w:sz w:val="28"/>
          <w:szCs w:val="28"/>
        </w:rPr>
        <w:t>void</w:t>
      </w:r>
      <w:proofErr w:type="spell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proofErr w:type="spellStart"/>
      <w:proofErr w:type="gramStart"/>
      <w:r>
        <w:rPr>
          <w:rFonts w:ascii="Cascadia Code PL" w:hAnsi="Cascadia Code PL" w:cs="Cascadia Code PL"/>
          <w:color w:val="1EB540"/>
          <w:sz w:val="28"/>
          <w:szCs w:val="28"/>
        </w:rPr>
        <w:t>addSaldo</w:t>
      </w:r>
      <w:proofErr w:type="spellEnd"/>
      <w:r>
        <w:rPr>
          <w:rFonts w:ascii="Cascadia Code PL" w:hAnsi="Cascadia Code PL" w:cs="Cascadia Code PL"/>
          <w:color w:val="F9FAF4"/>
          <w:sz w:val="28"/>
          <w:szCs w:val="28"/>
        </w:rPr>
        <w:t>(</w:t>
      </w:r>
      <w:proofErr w:type="spellStart"/>
      <w:proofErr w:type="gramEnd"/>
      <w:r>
        <w:rPr>
          <w:rFonts w:ascii="Cascadia Code PL" w:hAnsi="Cascadia Code PL" w:cs="Cascadia Code PL"/>
          <w:color w:val="CC6C1D"/>
          <w:sz w:val="28"/>
          <w:szCs w:val="28"/>
        </w:rPr>
        <w:t>double</w:t>
      </w:r>
      <w:proofErr w:type="spell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79ABFF"/>
          <w:sz w:val="28"/>
          <w:szCs w:val="28"/>
          <w:shd w:val="clear" w:color="auto" w:fill="1B6291"/>
        </w:rPr>
        <w:t>ingreso</w:t>
      </w:r>
      <w:r>
        <w:rPr>
          <w:rFonts w:ascii="Cascadia Code PL" w:hAnsi="Cascadia Code PL" w:cs="Cascadia Code PL"/>
          <w:color w:val="F9FAF4"/>
          <w:sz w:val="28"/>
          <w:szCs w:val="28"/>
        </w:rPr>
        <w:t>)</w:t>
      </w:r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F9FAF4"/>
          <w:sz w:val="28"/>
          <w:szCs w:val="28"/>
        </w:rPr>
        <w:t>{</w:t>
      </w:r>
    </w:p>
    <w:p w:rsidR="00365871" w:rsidRDefault="00365871" w:rsidP="00365871">
      <w:pPr>
        <w:pStyle w:val="NormalWeb"/>
        <w:framePr w:w="10444" w:h="11979" w:hRule="exact" w:wrap="around" w:vAnchor="text" w:hAnchor="page" w:x="930" w:y="510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proofErr w:type="spellStart"/>
      <w:r>
        <w:rPr>
          <w:rFonts w:ascii="Cascadia Code PL" w:hAnsi="Cascadia Code PL" w:cs="Cascadia Code PL"/>
          <w:color w:val="1290C3"/>
          <w:sz w:val="28"/>
          <w:szCs w:val="28"/>
        </w:rPr>
        <w:t>System</w:t>
      </w:r>
      <w:r>
        <w:rPr>
          <w:rFonts w:ascii="Cascadia Code PL" w:hAnsi="Cascadia Code PL" w:cs="Cascadia Code PL"/>
          <w:color w:val="E6E6FA"/>
          <w:sz w:val="28"/>
          <w:szCs w:val="28"/>
        </w:rPr>
        <w:t>.</w:t>
      </w:r>
      <w:r>
        <w:rPr>
          <w:rFonts w:ascii="Cascadia Code PL" w:hAnsi="Cascadia Code PL" w:cs="Cascadia Code PL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ascadia Code PL" w:hAnsi="Cascadia Code PL" w:cs="Cascadia Code PL"/>
          <w:color w:val="E6E6FA"/>
          <w:sz w:val="28"/>
          <w:szCs w:val="28"/>
        </w:rPr>
        <w:t>.</w:t>
      </w:r>
      <w:r>
        <w:rPr>
          <w:rFonts w:ascii="Cascadia Code PL" w:hAnsi="Cascadia Code PL" w:cs="Cascadia Code PL"/>
          <w:color w:val="A7EC21"/>
          <w:sz w:val="28"/>
          <w:szCs w:val="28"/>
        </w:rPr>
        <w:t>println</w:t>
      </w:r>
      <w:proofErr w:type="spellEnd"/>
      <w:r>
        <w:rPr>
          <w:rFonts w:ascii="Cascadia Code PL" w:hAnsi="Cascadia Code PL" w:cs="Cascadia Code PL"/>
          <w:color w:val="F9FAF4"/>
          <w:sz w:val="28"/>
          <w:szCs w:val="28"/>
        </w:rPr>
        <w:t>(</w:t>
      </w:r>
      <w:r>
        <w:rPr>
          <w:rFonts w:ascii="Cascadia Code PL" w:hAnsi="Cascadia Code PL" w:cs="Cascadia Code PL"/>
          <w:color w:val="17C6A3"/>
          <w:sz w:val="28"/>
          <w:szCs w:val="28"/>
        </w:rPr>
        <w:t>"\</w:t>
      </w:r>
      <w:proofErr w:type="spellStart"/>
      <w:r>
        <w:rPr>
          <w:rFonts w:ascii="Cascadia Code PL" w:hAnsi="Cascadia Code PL" w:cs="Cascadia Code PL"/>
          <w:color w:val="17C6A3"/>
          <w:sz w:val="28"/>
          <w:szCs w:val="28"/>
        </w:rPr>
        <w:t>nEl</w:t>
      </w:r>
      <w:proofErr w:type="spellEnd"/>
      <w:r>
        <w:rPr>
          <w:rFonts w:ascii="Cascadia Code PL" w:hAnsi="Cascadia Code PL" w:cs="Cascadia Code PL"/>
          <w:color w:val="17C6A3"/>
          <w:sz w:val="28"/>
          <w:szCs w:val="28"/>
        </w:rPr>
        <w:t xml:space="preserve"> saldo actual es: "</w:t>
      </w:r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E6E6FA"/>
          <w:sz w:val="28"/>
          <w:szCs w:val="28"/>
        </w:rPr>
        <w:t>+</w:t>
      </w:r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proofErr w:type="spellStart"/>
      <w:proofErr w:type="gramStart"/>
      <w:r>
        <w:rPr>
          <w:rFonts w:ascii="Cascadia Code PL" w:hAnsi="Cascadia Code PL" w:cs="Cascadia Code PL"/>
          <w:color w:val="CC6C1D"/>
          <w:sz w:val="28"/>
          <w:szCs w:val="28"/>
        </w:rPr>
        <w:t>this</w:t>
      </w:r>
      <w:r>
        <w:rPr>
          <w:rFonts w:ascii="Cascadia Code PL" w:hAnsi="Cascadia Code PL" w:cs="Cascadia Code PL"/>
          <w:color w:val="E6E6FA"/>
          <w:sz w:val="28"/>
          <w:szCs w:val="28"/>
        </w:rPr>
        <w:t>.</w:t>
      </w:r>
      <w:r>
        <w:rPr>
          <w:rFonts w:ascii="Cascadia Code PL" w:hAnsi="Cascadia Code PL" w:cs="Cascadia Code PL"/>
          <w:color w:val="66E1F8"/>
          <w:sz w:val="28"/>
          <w:szCs w:val="28"/>
        </w:rPr>
        <w:t>saldo</w:t>
      </w:r>
      <w:proofErr w:type="spellEnd"/>
      <w:proofErr w:type="gram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E6E6FA"/>
          <w:sz w:val="28"/>
          <w:szCs w:val="28"/>
        </w:rPr>
        <w:t>+</w:t>
      </w:r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17C6A3"/>
          <w:sz w:val="28"/>
          <w:szCs w:val="28"/>
        </w:rPr>
        <w:t>"€"</w:t>
      </w:r>
      <w:r>
        <w:rPr>
          <w:rFonts w:ascii="Cascadia Code PL" w:hAnsi="Cascadia Code PL" w:cs="Cascadia Code PL"/>
          <w:color w:val="F9FAF4"/>
          <w:sz w:val="28"/>
          <w:szCs w:val="28"/>
        </w:rPr>
        <w:t>)</w:t>
      </w:r>
      <w:r>
        <w:rPr>
          <w:rFonts w:ascii="Cascadia Code PL" w:hAnsi="Cascadia Code PL" w:cs="Cascadia Code PL"/>
          <w:color w:val="E6E6FA"/>
          <w:sz w:val="28"/>
          <w:szCs w:val="28"/>
        </w:rPr>
        <w:t>;</w:t>
      </w:r>
    </w:p>
    <w:p w:rsidR="00365871" w:rsidRDefault="00365871" w:rsidP="00365871">
      <w:pPr>
        <w:pStyle w:val="NormalWeb"/>
        <w:framePr w:w="10444" w:h="11979" w:hRule="exact" w:wrap="around" w:vAnchor="text" w:hAnchor="page" w:x="930" w:y="510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proofErr w:type="spellStart"/>
      <w:r>
        <w:rPr>
          <w:rFonts w:ascii="Cascadia Code PL" w:hAnsi="Cascadia Code PL" w:cs="Cascadia Code PL"/>
          <w:color w:val="1290C3"/>
          <w:sz w:val="28"/>
          <w:szCs w:val="28"/>
        </w:rPr>
        <w:t>System</w:t>
      </w:r>
      <w:r>
        <w:rPr>
          <w:rFonts w:ascii="Cascadia Code PL" w:hAnsi="Cascadia Code PL" w:cs="Cascadia Code PL"/>
          <w:color w:val="E6E6FA"/>
          <w:sz w:val="28"/>
          <w:szCs w:val="28"/>
        </w:rPr>
        <w:t>.</w:t>
      </w:r>
      <w:r>
        <w:rPr>
          <w:rFonts w:ascii="Cascadia Code PL" w:hAnsi="Cascadia Code PL" w:cs="Cascadia Code PL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ascadia Code PL" w:hAnsi="Cascadia Code PL" w:cs="Cascadia Code PL"/>
          <w:color w:val="E6E6FA"/>
          <w:sz w:val="28"/>
          <w:szCs w:val="28"/>
        </w:rPr>
        <w:t>.</w:t>
      </w:r>
      <w:r>
        <w:rPr>
          <w:rFonts w:ascii="Cascadia Code PL" w:hAnsi="Cascadia Code PL" w:cs="Cascadia Code PL"/>
          <w:color w:val="A7EC21"/>
          <w:sz w:val="28"/>
          <w:szCs w:val="28"/>
        </w:rPr>
        <w:t>println</w:t>
      </w:r>
      <w:proofErr w:type="spellEnd"/>
      <w:r>
        <w:rPr>
          <w:rFonts w:ascii="Cascadia Code PL" w:hAnsi="Cascadia Code PL" w:cs="Cascadia Code PL"/>
          <w:color w:val="F9FAF4"/>
          <w:sz w:val="28"/>
          <w:szCs w:val="28"/>
        </w:rPr>
        <w:t>(</w:t>
      </w:r>
      <w:r>
        <w:rPr>
          <w:rFonts w:ascii="Cascadia Code PL" w:hAnsi="Cascadia Code PL" w:cs="Cascadia Code PL"/>
          <w:color w:val="17C6A3"/>
          <w:sz w:val="28"/>
          <w:szCs w:val="28"/>
        </w:rPr>
        <w:t>"Saldo a sumar:"</w:t>
      </w:r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E6E6FA"/>
          <w:sz w:val="28"/>
          <w:szCs w:val="28"/>
        </w:rPr>
        <w:t>+</w:t>
      </w:r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79ABFF"/>
          <w:sz w:val="28"/>
          <w:szCs w:val="28"/>
          <w:shd w:val="clear" w:color="auto" w:fill="1B6291"/>
        </w:rPr>
        <w:t>ingreso</w:t>
      </w:r>
      <w:r>
        <w:rPr>
          <w:rFonts w:ascii="Cascadia Code PL" w:hAnsi="Cascadia Code PL" w:cs="Cascadia Code PL"/>
          <w:color w:val="F9FAF4"/>
          <w:sz w:val="28"/>
          <w:szCs w:val="28"/>
        </w:rPr>
        <w:t>)</w:t>
      </w:r>
      <w:r>
        <w:rPr>
          <w:rFonts w:ascii="Cascadia Code PL" w:hAnsi="Cascadia Code PL" w:cs="Cascadia Code PL"/>
          <w:color w:val="E6E6FA"/>
          <w:sz w:val="28"/>
          <w:szCs w:val="28"/>
        </w:rPr>
        <w:t>;</w:t>
      </w:r>
    </w:p>
    <w:p w:rsidR="00365871" w:rsidRDefault="00365871" w:rsidP="00365871">
      <w:pPr>
        <w:pStyle w:val="NormalWeb"/>
        <w:framePr w:w="10444" w:h="11979" w:hRule="exact" w:wrap="around" w:vAnchor="text" w:hAnchor="page" w:x="930" w:y="510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ascadia Code PL" w:hAnsi="Cascadia Code PL" w:cs="Cascadia Code PL"/>
          <w:color w:val="CC6C1D"/>
          <w:sz w:val="28"/>
          <w:szCs w:val="28"/>
        </w:rPr>
        <w:t>this</w:t>
      </w:r>
      <w:r>
        <w:rPr>
          <w:rFonts w:ascii="Cascadia Code PL" w:hAnsi="Cascadia Code PL" w:cs="Cascadia Code PL"/>
          <w:color w:val="E6E6FA"/>
          <w:sz w:val="28"/>
          <w:szCs w:val="28"/>
        </w:rPr>
        <w:t>.</w:t>
      </w:r>
      <w:r>
        <w:rPr>
          <w:rFonts w:ascii="Cascadia Code PL" w:hAnsi="Cascadia Code PL" w:cs="Cascadia Code PL"/>
          <w:color w:val="66E1F8"/>
          <w:sz w:val="28"/>
          <w:szCs w:val="28"/>
        </w:rPr>
        <w:t>saldo</w:t>
      </w:r>
      <w:proofErr w:type="spellEnd"/>
      <w:proofErr w:type="gram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E6E6FA"/>
          <w:sz w:val="28"/>
          <w:szCs w:val="28"/>
        </w:rPr>
        <w:t>=</w:t>
      </w:r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proofErr w:type="spellStart"/>
      <w:proofErr w:type="gramStart"/>
      <w:r>
        <w:rPr>
          <w:rFonts w:ascii="Cascadia Code PL" w:hAnsi="Cascadia Code PL" w:cs="Cascadia Code PL"/>
          <w:color w:val="CC6C1D"/>
          <w:sz w:val="28"/>
          <w:szCs w:val="28"/>
        </w:rPr>
        <w:t>this</w:t>
      </w:r>
      <w:r>
        <w:rPr>
          <w:rFonts w:ascii="Cascadia Code PL" w:hAnsi="Cascadia Code PL" w:cs="Cascadia Code PL"/>
          <w:color w:val="E6E6FA"/>
          <w:sz w:val="28"/>
          <w:szCs w:val="28"/>
        </w:rPr>
        <w:t>.</w:t>
      </w:r>
      <w:r>
        <w:rPr>
          <w:rFonts w:ascii="Cascadia Code PL" w:hAnsi="Cascadia Code PL" w:cs="Cascadia Code PL"/>
          <w:color w:val="66E1F8"/>
          <w:sz w:val="28"/>
          <w:szCs w:val="28"/>
        </w:rPr>
        <w:t>saldo</w:t>
      </w:r>
      <w:proofErr w:type="spellEnd"/>
      <w:proofErr w:type="gram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E6E6FA"/>
          <w:sz w:val="28"/>
          <w:szCs w:val="28"/>
        </w:rPr>
        <w:t>+</w:t>
      </w:r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79ABFF"/>
          <w:sz w:val="28"/>
          <w:szCs w:val="28"/>
          <w:shd w:val="clear" w:color="auto" w:fill="1B6291"/>
        </w:rPr>
        <w:t>ingreso</w:t>
      </w:r>
      <w:r>
        <w:rPr>
          <w:rFonts w:ascii="Cascadia Code PL" w:hAnsi="Cascadia Code PL" w:cs="Cascadia Code PL"/>
          <w:color w:val="E6E6FA"/>
          <w:sz w:val="28"/>
          <w:szCs w:val="28"/>
        </w:rPr>
        <w:t>;</w:t>
      </w:r>
    </w:p>
    <w:p w:rsidR="00365871" w:rsidRDefault="00365871" w:rsidP="00365871">
      <w:pPr>
        <w:pStyle w:val="NormalWeb"/>
        <w:framePr w:w="10444" w:h="11979" w:hRule="exact" w:wrap="around" w:vAnchor="text" w:hAnchor="page" w:x="930" w:y="510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proofErr w:type="spellStart"/>
      <w:r>
        <w:rPr>
          <w:rFonts w:ascii="Cascadia Code PL" w:hAnsi="Cascadia Code PL" w:cs="Cascadia Code PL"/>
          <w:color w:val="1290C3"/>
          <w:sz w:val="28"/>
          <w:szCs w:val="28"/>
        </w:rPr>
        <w:t>System</w:t>
      </w:r>
      <w:r>
        <w:rPr>
          <w:rFonts w:ascii="Cascadia Code PL" w:hAnsi="Cascadia Code PL" w:cs="Cascadia Code PL"/>
          <w:color w:val="E6E6FA"/>
          <w:sz w:val="28"/>
          <w:szCs w:val="28"/>
        </w:rPr>
        <w:t>.</w:t>
      </w:r>
      <w:r>
        <w:rPr>
          <w:rFonts w:ascii="Cascadia Code PL" w:hAnsi="Cascadia Code PL" w:cs="Cascadia Code PL"/>
          <w:b/>
          <w:bCs/>
          <w:i/>
          <w:iCs/>
          <w:color w:val="8DDAF8"/>
          <w:sz w:val="28"/>
          <w:szCs w:val="28"/>
        </w:rPr>
        <w:t>out</w:t>
      </w:r>
      <w:r>
        <w:rPr>
          <w:rFonts w:ascii="Cascadia Code PL" w:hAnsi="Cascadia Code PL" w:cs="Cascadia Code PL"/>
          <w:color w:val="E6E6FA"/>
          <w:sz w:val="28"/>
          <w:szCs w:val="28"/>
        </w:rPr>
        <w:t>.</w:t>
      </w:r>
      <w:r>
        <w:rPr>
          <w:rFonts w:ascii="Cascadia Code PL" w:hAnsi="Cascadia Code PL" w:cs="Cascadia Code PL"/>
          <w:color w:val="A7EC21"/>
          <w:sz w:val="28"/>
          <w:szCs w:val="28"/>
        </w:rPr>
        <w:t>println</w:t>
      </w:r>
      <w:proofErr w:type="spellEnd"/>
      <w:r>
        <w:rPr>
          <w:rFonts w:ascii="Cascadia Code PL" w:hAnsi="Cascadia Code PL" w:cs="Cascadia Code PL"/>
          <w:color w:val="F9FAF4"/>
          <w:sz w:val="28"/>
          <w:szCs w:val="28"/>
        </w:rPr>
        <w:t>(</w:t>
      </w:r>
      <w:r>
        <w:rPr>
          <w:rFonts w:ascii="Cascadia Code PL" w:hAnsi="Cascadia Code PL" w:cs="Cascadia Code PL"/>
          <w:color w:val="17C6A3"/>
          <w:sz w:val="28"/>
          <w:szCs w:val="28"/>
        </w:rPr>
        <w:t>"El saldo total es de: "</w:t>
      </w:r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E6E6FA"/>
          <w:sz w:val="28"/>
          <w:szCs w:val="28"/>
        </w:rPr>
        <w:t>+</w:t>
      </w:r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F9FAF4"/>
          <w:sz w:val="28"/>
          <w:szCs w:val="28"/>
        </w:rPr>
        <w:t>(</w:t>
      </w:r>
      <w:proofErr w:type="spellStart"/>
      <w:proofErr w:type="gramStart"/>
      <w:r>
        <w:rPr>
          <w:rFonts w:ascii="Cascadia Code PL" w:hAnsi="Cascadia Code PL" w:cs="Cascadia Code PL"/>
          <w:color w:val="CC6C1D"/>
          <w:sz w:val="28"/>
          <w:szCs w:val="28"/>
        </w:rPr>
        <w:t>this</w:t>
      </w:r>
      <w:r>
        <w:rPr>
          <w:rFonts w:ascii="Cascadia Code PL" w:hAnsi="Cascadia Code PL" w:cs="Cascadia Code PL"/>
          <w:color w:val="E6E6FA"/>
          <w:sz w:val="28"/>
          <w:szCs w:val="28"/>
        </w:rPr>
        <w:t>.</w:t>
      </w:r>
      <w:r>
        <w:rPr>
          <w:rFonts w:ascii="Cascadia Code PL" w:hAnsi="Cascadia Code PL" w:cs="Cascadia Code PL"/>
          <w:color w:val="66E1F8"/>
          <w:sz w:val="28"/>
          <w:szCs w:val="28"/>
        </w:rPr>
        <w:t>saldo</w:t>
      </w:r>
      <w:proofErr w:type="spellEnd"/>
      <w:proofErr w:type="gramEnd"/>
      <w:r>
        <w:rPr>
          <w:rFonts w:ascii="Cascadia Code PL" w:hAnsi="Cascadia Code PL" w:cs="Cascadia Code PL"/>
          <w:color w:val="F9FAF4"/>
          <w:sz w:val="28"/>
          <w:szCs w:val="28"/>
        </w:rPr>
        <w:t>)</w:t>
      </w:r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E6E6FA"/>
          <w:sz w:val="28"/>
          <w:szCs w:val="28"/>
        </w:rPr>
        <w:t>+</w:t>
      </w:r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17C6A3"/>
          <w:sz w:val="28"/>
          <w:szCs w:val="28"/>
        </w:rPr>
        <w:t>"€"</w:t>
      </w:r>
      <w:r>
        <w:rPr>
          <w:rFonts w:ascii="Cascadia Code PL" w:hAnsi="Cascadia Code PL" w:cs="Cascadia Code PL"/>
          <w:color w:val="F9FAF4"/>
          <w:sz w:val="28"/>
          <w:szCs w:val="28"/>
        </w:rPr>
        <w:t>)</w:t>
      </w:r>
      <w:r>
        <w:rPr>
          <w:rFonts w:ascii="Cascadia Code PL" w:hAnsi="Cascadia Code PL" w:cs="Cascadia Code PL"/>
          <w:color w:val="E6E6FA"/>
          <w:sz w:val="28"/>
          <w:szCs w:val="28"/>
        </w:rPr>
        <w:t>;</w:t>
      </w:r>
    </w:p>
    <w:p w:rsidR="00365871" w:rsidRDefault="00365871" w:rsidP="00365871">
      <w:pPr>
        <w:pStyle w:val="NormalWeb"/>
        <w:framePr w:w="10444" w:h="11979" w:hRule="exact" w:wrap="around" w:vAnchor="text" w:hAnchor="page" w:x="930" w:y="510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r>
        <w:rPr>
          <w:rFonts w:ascii="Cascadia Code PL" w:hAnsi="Cascadia Code PL" w:cs="Cascadia Code PL"/>
          <w:color w:val="F9FAF4"/>
          <w:sz w:val="28"/>
          <w:szCs w:val="28"/>
        </w:rPr>
        <w:t>}</w:t>
      </w:r>
    </w:p>
    <w:p w:rsidR="00365871" w:rsidRDefault="00365871" w:rsidP="00365871">
      <w:pPr>
        <w:pStyle w:val="NormalWeb"/>
        <w:framePr w:w="10444" w:h="11979" w:hRule="exact" w:wrap="around" w:vAnchor="text" w:hAnchor="page" w:x="930" w:y="510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</w:p>
    <w:p w:rsidR="00365871" w:rsidRDefault="00365871" w:rsidP="00365871">
      <w:pPr>
        <w:pStyle w:val="NormalWeb"/>
        <w:framePr w:w="10444" w:h="11979" w:hRule="exact" w:wrap="around" w:vAnchor="text" w:hAnchor="page" w:x="930" w:y="510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proofErr w:type="spellStart"/>
      <w:r>
        <w:rPr>
          <w:rFonts w:ascii="Cascadia Code PL" w:hAnsi="Cascadia Code PL" w:cs="Cascadia Code PL"/>
          <w:color w:val="CC6C1D"/>
          <w:sz w:val="28"/>
          <w:szCs w:val="28"/>
        </w:rPr>
        <w:t>public</w:t>
      </w:r>
      <w:proofErr w:type="spell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proofErr w:type="spellStart"/>
      <w:r>
        <w:rPr>
          <w:rFonts w:ascii="Cascadia Code PL" w:hAnsi="Cascadia Code PL" w:cs="Cascadia Code PL"/>
          <w:color w:val="CC6C1D"/>
          <w:sz w:val="28"/>
          <w:szCs w:val="28"/>
        </w:rPr>
        <w:t>double</w:t>
      </w:r>
      <w:proofErr w:type="spell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proofErr w:type="spellStart"/>
      <w:proofErr w:type="gramStart"/>
      <w:r>
        <w:rPr>
          <w:rFonts w:ascii="Cascadia Code PL" w:hAnsi="Cascadia Code PL" w:cs="Cascadia Code PL"/>
          <w:color w:val="1EB540"/>
          <w:sz w:val="28"/>
          <w:szCs w:val="28"/>
        </w:rPr>
        <w:t>getSaldo</w:t>
      </w:r>
      <w:proofErr w:type="spellEnd"/>
      <w:r>
        <w:rPr>
          <w:rFonts w:ascii="Cascadia Code PL" w:hAnsi="Cascadia Code PL" w:cs="Cascadia Code PL"/>
          <w:color w:val="F9FAF4"/>
          <w:sz w:val="28"/>
          <w:szCs w:val="28"/>
        </w:rPr>
        <w:t>(</w:t>
      </w:r>
      <w:proofErr w:type="gramEnd"/>
      <w:r>
        <w:rPr>
          <w:rFonts w:ascii="Cascadia Code PL" w:hAnsi="Cascadia Code PL" w:cs="Cascadia Code PL"/>
          <w:color w:val="F9FAF4"/>
          <w:sz w:val="28"/>
          <w:szCs w:val="28"/>
        </w:rPr>
        <w:t>)</w:t>
      </w:r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proofErr w:type="spellStart"/>
      <w:r>
        <w:rPr>
          <w:rFonts w:ascii="Cascadia Code PL" w:hAnsi="Cascadia Code PL" w:cs="Cascadia Code PL"/>
          <w:color w:val="CC6C1D"/>
          <w:sz w:val="28"/>
          <w:szCs w:val="28"/>
        </w:rPr>
        <w:t>throws</w:t>
      </w:r>
      <w:proofErr w:type="spell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proofErr w:type="spellStart"/>
      <w:r>
        <w:rPr>
          <w:rFonts w:ascii="Cascadia Code PL" w:hAnsi="Cascadia Code PL" w:cs="Cascadia Code PL"/>
          <w:color w:val="1290C3"/>
          <w:sz w:val="28"/>
          <w:szCs w:val="28"/>
        </w:rPr>
        <w:t>InterruptedException</w:t>
      </w:r>
      <w:proofErr w:type="spell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F9FAF4"/>
          <w:sz w:val="28"/>
          <w:szCs w:val="28"/>
        </w:rPr>
        <w:t>{</w:t>
      </w:r>
    </w:p>
    <w:p w:rsidR="00365871" w:rsidRDefault="00365871" w:rsidP="00365871">
      <w:pPr>
        <w:pStyle w:val="NormalWeb"/>
        <w:framePr w:w="10444" w:h="11979" w:hRule="exact" w:wrap="around" w:vAnchor="text" w:hAnchor="page" w:x="930" w:y="510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proofErr w:type="spellStart"/>
      <w:r>
        <w:rPr>
          <w:rFonts w:ascii="Cascadia Code PL" w:hAnsi="Cascadia Code PL" w:cs="Cascadia Code PL"/>
          <w:color w:val="1290C3"/>
          <w:sz w:val="28"/>
          <w:szCs w:val="28"/>
        </w:rPr>
        <w:t>Thread</w:t>
      </w:r>
      <w:r>
        <w:rPr>
          <w:rFonts w:ascii="Cascadia Code PL" w:hAnsi="Cascadia Code PL" w:cs="Cascadia Code PL"/>
          <w:color w:val="E6E6FA"/>
          <w:sz w:val="28"/>
          <w:szCs w:val="28"/>
        </w:rPr>
        <w:t>.</w:t>
      </w:r>
      <w:r>
        <w:rPr>
          <w:rFonts w:ascii="Cascadia Code PL" w:hAnsi="Cascadia Code PL" w:cs="Cascadia Code PL"/>
          <w:i/>
          <w:iCs/>
          <w:color w:val="96EC3F"/>
          <w:sz w:val="28"/>
          <w:szCs w:val="28"/>
        </w:rPr>
        <w:t>sleep</w:t>
      </w:r>
      <w:proofErr w:type="spellEnd"/>
      <w:r>
        <w:rPr>
          <w:rFonts w:ascii="Cascadia Code PL" w:hAnsi="Cascadia Code PL" w:cs="Cascadia Code PL"/>
          <w:color w:val="F9FAF4"/>
          <w:sz w:val="28"/>
          <w:szCs w:val="28"/>
        </w:rPr>
        <w:t>(</w:t>
      </w:r>
      <w:proofErr w:type="spellStart"/>
      <w:proofErr w:type="gramStart"/>
      <w:r>
        <w:rPr>
          <w:rFonts w:ascii="Cascadia Code PL" w:hAnsi="Cascadia Code PL" w:cs="Cascadia Code PL"/>
          <w:color w:val="A7EC21"/>
          <w:sz w:val="28"/>
          <w:szCs w:val="28"/>
        </w:rPr>
        <w:t>generarAleatorio</w:t>
      </w:r>
      <w:proofErr w:type="spellEnd"/>
      <w:r>
        <w:rPr>
          <w:rFonts w:ascii="Cascadia Code PL" w:hAnsi="Cascadia Code PL" w:cs="Cascadia Code PL"/>
          <w:color w:val="F9FAF4"/>
          <w:sz w:val="28"/>
          <w:szCs w:val="28"/>
        </w:rPr>
        <w:t>(</w:t>
      </w:r>
      <w:proofErr w:type="gramEnd"/>
      <w:r>
        <w:rPr>
          <w:rFonts w:ascii="Cascadia Code PL" w:hAnsi="Cascadia Code PL" w:cs="Cascadia Code PL"/>
          <w:color w:val="F9FAF4"/>
          <w:sz w:val="28"/>
          <w:szCs w:val="28"/>
        </w:rPr>
        <w:t>))</w:t>
      </w:r>
      <w:r>
        <w:rPr>
          <w:rFonts w:ascii="Cascadia Code PL" w:hAnsi="Cascadia Code PL" w:cs="Cascadia Code PL"/>
          <w:color w:val="E6E6FA"/>
          <w:sz w:val="28"/>
          <w:szCs w:val="28"/>
        </w:rPr>
        <w:t>;</w:t>
      </w:r>
    </w:p>
    <w:p w:rsidR="00365871" w:rsidRDefault="00365871" w:rsidP="00365871">
      <w:pPr>
        <w:pStyle w:val="NormalWeb"/>
        <w:framePr w:w="10444" w:h="11979" w:hRule="exact" w:wrap="around" w:vAnchor="text" w:hAnchor="page" w:x="930" w:y="510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proofErr w:type="spellStart"/>
      <w:r>
        <w:rPr>
          <w:rFonts w:ascii="Cascadia Code PL" w:hAnsi="Cascadia Code PL" w:cs="Cascadia Code PL"/>
          <w:color w:val="CC6C1D"/>
          <w:sz w:val="28"/>
          <w:szCs w:val="28"/>
        </w:rPr>
        <w:t>return</w:t>
      </w:r>
      <w:proofErr w:type="spell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66E1F8"/>
          <w:sz w:val="28"/>
          <w:szCs w:val="28"/>
        </w:rPr>
        <w:t>saldo</w:t>
      </w:r>
      <w:r>
        <w:rPr>
          <w:rFonts w:ascii="Cascadia Code PL" w:hAnsi="Cascadia Code PL" w:cs="Cascadia Code PL"/>
          <w:color w:val="E6E6FA"/>
          <w:sz w:val="28"/>
          <w:szCs w:val="28"/>
        </w:rPr>
        <w:t>;</w:t>
      </w:r>
    </w:p>
    <w:p w:rsidR="00365871" w:rsidRDefault="00365871" w:rsidP="00365871">
      <w:pPr>
        <w:pStyle w:val="NormalWeb"/>
        <w:framePr w:w="10444" w:h="11979" w:hRule="exact" w:wrap="around" w:vAnchor="text" w:hAnchor="page" w:x="930" w:y="510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r>
        <w:rPr>
          <w:rFonts w:ascii="Cascadia Code PL" w:hAnsi="Cascadia Code PL" w:cs="Cascadia Code PL"/>
          <w:color w:val="F9FAF4"/>
          <w:sz w:val="28"/>
          <w:szCs w:val="28"/>
        </w:rPr>
        <w:t>}</w:t>
      </w:r>
    </w:p>
    <w:p w:rsidR="00365871" w:rsidRDefault="00365871" w:rsidP="00365871">
      <w:pPr>
        <w:pStyle w:val="NormalWeb"/>
        <w:framePr w:w="10444" w:h="11979" w:hRule="exact" w:wrap="around" w:vAnchor="text" w:hAnchor="page" w:x="930" w:y="510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</w:p>
    <w:p w:rsidR="00365871" w:rsidRDefault="00365871" w:rsidP="00365871">
      <w:pPr>
        <w:pStyle w:val="NormalWeb"/>
        <w:framePr w:w="10444" w:h="11979" w:hRule="exact" w:wrap="around" w:vAnchor="text" w:hAnchor="page" w:x="930" w:y="510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proofErr w:type="spellStart"/>
      <w:r>
        <w:rPr>
          <w:rFonts w:ascii="Cascadia Code PL" w:hAnsi="Cascadia Code PL" w:cs="Cascadia Code PL"/>
          <w:color w:val="CC6C1D"/>
          <w:sz w:val="28"/>
          <w:szCs w:val="28"/>
        </w:rPr>
        <w:t>public</w:t>
      </w:r>
      <w:proofErr w:type="spell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proofErr w:type="spellStart"/>
      <w:r>
        <w:rPr>
          <w:rFonts w:ascii="Cascadia Code PL" w:hAnsi="Cascadia Code PL" w:cs="Cascadia Code PL"/>
          <w:color w:val="CC6C1D"/>
          <w:sz w:val="28"/>
          <w:szCs w:val="28"/>
        </w:rPr>
        <w:t>void</w:t>
      </w:r>
      <w:proofErr w:type="spell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proofErr w:type="spellStart"/>
      <w:proofErr w:type="gramStart"/>
      <w:r>
        <w:rPr>
          <w:rFonts w:ascii="Cascadia Code PL" w:hAnsi="Cascadia Code PL" w:cs="Cascadia Code PL"/>
          <w:color w:val="1EB540"/>
          <w:sz w:val="28"/>
          <w:szCs w:val="28"/>
        </w:rPr>
        <w:t>setSaldo</w:t>
      </w:r>
      <w:proofErr w:type="spellEnd"/>
      <w:r>
        <w:rPr>
          <w:rFonts w:ascii="Cascadia Code PL" w:hAnsi="Cascadia Code PL" w:cs="Cascadia Code PL"/>
          <w:color w:val="F9FAF4"/>
          <w:sz w:val="28"/>
          <w:szCs w:val="28"/>
        </w:rPr>
        <w:t>(</w:t>
      </w:r>
      <w:proofErr w:type="spellStart"/>
      <w:proofErr w:type="gramEnd"/>
      <w:r>
        <w:rPr>
          <w:rFonts w:ascii="Cascadia Code PL" w:hAnsi="Cascadia Code PL" w:cs="Cascadia Code PL"/>
          <w:color w:val="CC6C1D"/>
          <w:sz w:val="28"/>
          <w:szCs w:val="28"/>
        </w:rPr>
        <w:t>double</w:t>
      </w:r>
      <w:proofErr w:type="spell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79ABFF"/>
          <w:sz w:val="28"/>
          <w:szCs w:val="28"/>
        </w:rPr>
        <w:t>saldo</w:t>
      </w:r>
      <w:r>
        <w:rPr>
          <w:rFonts w:ascii="Cascadia Code PL" w:hAnsi="Cascadia Code PL" w:cs="Cascadia Code PL"/>
          <w:color w:val="F9FAF4"/>
          <w:sz w:val="28"/>
          <w:szCs w:val="28"/>
        </w:rPr>
        <w:t>)</w:t>
      </w:r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proofErr w:type="spellStart"/>
      <w:r>
        <w:rPr>
          <w:rFonts w:ascii="Cascadia Code PL" w:hAnsi="Cascadia Code PL" w:cs="Cascadia Code PL"/>
          <w:color w:val="CC6C1D"/>
          <w:sz w:val="28"/>
          <w:szCs w:val="28"/>
        </w:rPr>
        <w:t>throws</w:t>
      </w:r>
      <w:proofErr w:type="spell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proofErr w:type="spellStart"/>
      <w:r>
        <w:rPr>
          <w:rFonts w:ascii="Cascadia Code PL" w:hAnsi="Cascadia Code PL" w:cs="Cascadia Code PL"/>
          <w:color w:val="1290C3"/>
          <w:sz w:val="28"/>
          <w:szCs w:val="28"/>
        </w:rPr>
        <w:t>InterruptedException</w:t>
      </w:r>
      <w:proofErr w:type="spell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F9FAF4"/>
          <w:sz w:val="28"/>
          <w:szCs w:val="28"/>
        </w:rPr>
        <w:t>{</w:t>
      </w:r>
    </w:p>
    <w:p w:rsidR="00365871" w:rsidRDefault="00365871" w:rsidP="00365871">
      <w:pPr>
        <w:pStyle w:val="NormalWeb"/>
        <w:framePr w:w="10444" w:h="11979" w:hRule="exact" w:wrap="around" w:vAnchor="text" w:hAnchor="page" w:x="930" w:y="510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proofErr w:type="spellStart"/>
      <w:r>
        <w:rPr>
          <w:rFonts w:ascii="Cascadia Code PL" w:hAnsi="Cascadia Code PL" w:cs="Cascadia Code PL"/>
          <w:color w:val="1290C3"/>
          <w:sz w:val="28"/>
          <w:szCs w:val="28"/>
        </w:rPr>
        <w:t>Thread</w:t>
      </w:r>
      <w:r>
        <w:rPr>
          <w:rFonts w:ascii="Cascadia Code PL" w:hAnsi="Cascadia Code PL" w:cs="Cascadia Code PL"/>
          <w:color w:val="E6E6FA"/>
          <w:sz w:val="28"/>
          <w:szCs w:val="28"/>
        </w:rPr>
        <w:t>.</w:t>
      </w:r>
      <w:r>
        <w:rPr>
          <w:rFonts w:ascii="Cascadia Code PL" w:hAnsi="Cascadia Code PL" w:cs="Cascadia Code PL"/>
          <w:i/>
          <w:iCs/>
          <w:color w:val="96EC3F"/>
          <w:sz w:val="28"/>
          <w:szCs w:val="28"/>
        </w:rPr>
        <w:t>sleep</w:t>
      </w:r>
      <w:proofErr w:type="spellEnd"/>
      <w:r>
        <w:rPr>
          <w:rFonts w:ascii="Cascadia Code PL" w:hAnsi="Cascadia Code PL" w:cs="Cascadia Code PL"/>
          <w:color w:val="F9FAF4"/>
          <w:sz w:val="28"/>
          <w:szCs w:val="28"/>
        </w:rPr>
        <w:t>(</w:t>
      </w:r>
      <w:proofErr w:type="spellStart"/>
      <w:proofErr w:type="gramStart"/>
      <w:r>
        <w:rPr>
          <w:rFonts w:ascii="Cascadia Code PL" w:hAnsi="Cascadia Code PL" w:cs="Cascadia Code PL"/>
          <w:color w:val="A7EC21"/>
          <w:sz w:val="28"/>
          <w:szCs w:val="28"/>
        </w:rPr>
        <w:t>generarAleatorio</w:t>
      </w:r>
      <w:proofErr w:type="spellEnd"/>
      <w:r>
        <w:rPr>
          <w:rFonts w:ascii="Cascadia Code PL" w:hAnsi="Cascadia Code PL" w:cs="Cascadia Code PL"/>
          <w:color w:val="F9FAF4"/>
          <w:sz w:val="28"/>
          <w:szCs w:val="28"/>
        </w:rPr>
        <w:t>(</w:t>
      </w:r>
      <w:proofErr w:type="gramEnd"/>
      <w:r>
        <w:rPr>
          <w:rFonts w:ascii="Cascadia Code PL" w:hAnsi="Cascadia Code PL" w:cs="Cascadia Code PL"/>
          <w:color w:val="F9FAF4"/>
          <w:sz w:val="28"/>
          <w:szCs w:val="28"/>
        </w:rPr>
        <w:t>))</w:t>
      </w:r>
      <w:r>
        <w:rPr>
          <w:rFonts w:ascii="Cascadia Code PL" w:hAnsi="Cascadia Code PL" w:cs="Cascadia Code PL"/>
          <w:color w:val="E6E6FA"/>
          <w:sz w:val="28"/>
          <w:szCs w:val="28"/>
        </w:rPr>
        <w:t>;</w:t>
      </w:r>
    </w:p>
    <w:p w:rsidR="00365871" w:rsidRDefault="00365871" w:rsidP="00365871">
      <w:pPr>
        <w:pStyle w:val="NormalWeb"/>
        <w:framePr w:w="10444" w:h="11979" w:hRule="exact" w:wrap="around" w:vAnchor="text" w:hAnchor="page" w:x="930" w:y="510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proofErr w:type="spellStart"/>
      <w:proofErr w:type="gramStart"/>
      <w:r>
        <w:rPr>
          <w:rFonts w:ascii="Cascadia Code PL" w:hAnsi="Cascadia Code PL" w:cs="Cascadia Code PL"/>
          <w:color w:val="CC6C1D"/>
          <w:sz w:val="28"/>
          <w:szCs w:val="28"/>
        </w:rPr>
        <w:t>this</w:t>
      </w:r>
      <w:r>
        <w:rPr>
          <w:rFonts w:ascii="Cascadia Code PL" w:hAnsi="Cascadia Code PL" w:cs="Cascadia Code PL"/>
          <w:color w:val="E6E6FA"/>
          <w:sz w:val="28"/>
          <w:szCs w:val="28"/>
        </w:rPr>
        <w:t>.</w:t>
      </w:r>
      <w:r>
        <w:rPr>
          <w:rFonts w:ascii="Cascadia Code PL" w:hAnsi="Cascadia Code PL" w:cs="Cascadia Code PL"/>
          <w:color w:val="66E1F8"/>
          <w:sz w:val="28"/>
          <w:szCs w:val="28"/>
        </w:rPr>
        <w:t>saldo</w:t>
      </w:r>
      <w:proofErr w:type="spellEnd"/>
      <w:proofErr w:type="gram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E6E6FA"/>
          <w:sz w:val="28"/>
          <w:szCs w:val="28"/>
        </w:rPr>
        <w:t>=</w:t>
      </w:r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79ABFF"/>
          <w:sz w:val="28"/>
          <w:szCs w:val="28"/>
        </w:rPr>
        <w:t>saldo</w:t>
      </w:r>
      <w:r>
        <w:rPr>
          <w:rFonts w:ascii="Cascadia Code PL" w:hAnsi="Cascadia Code PL" w:cs="Cascadia Code PL"/>
          <w:color w:val="E6E6FA"/>
          <w:sz w:val="28"/>
          <w:szCs w:val="28"/>
        </w:rPr>
        <w:t>;</w:t>
      </w:r>
    </w:p>
    <w:p w:rsidR="00365871" w:rsidRDefault="00365871" w:rsidP="00365871">
      <w:pPr>
        <w:pStyle w:val="NormalWeb"/>
        <w:framePr w:w="10444" w:h="11979" w:hRule="exact" w:wrap="around" w:vAnchor="text" w:hAnchor="page" w:x="930" w:y="510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r>
        <w:rPr>
          <w:rFonts w:ascii="Cascadia Code PL" w:hAnsi="Cascadia Code PL" w:cs="Cascadia Code PL"/>
          <w:color w:val="F9FAF4"/>
          <w:sz w:val="28"/>
          <w:szCs w:val="28"/>
        </w:rPr>
        <w:t>}</w:t>
      </w:r>
    </w:p>
    <w:p w:rsidR="00365871" w:rsidRDefault="00365871" w:rsidP="00365871">
      <w:pPr>
        <w:pStyle w:val="NormalWeb"/>
        <w:framePr w:w="10444" w:h="11979" w:hRule="exact" w:wrap="around" w:vAnchor="text" w:hAnchor="page" w:x="930" w:y="510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</w:p>
    <w:p w:rsidR="00365871" w:rsidRDefault="00365871" w:rsidP="00365871">
      <w:pPr>
        <w:pStyle w:val="NormalWeb"/>
        <w:framePr w:w="10444" w:h="11979" w:hRule="exact" w:wrap="around" w:vAnchor="text" w:hAnchor="page" w:x="930" w:y="510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D9E8F7"/>
          <w:sz w:val="28"/>
          <w:szCs w:val="28"/>
        </w:rPr>
        <w:tab/>
      </w:r>
    </w:p>
    <w:p w:rsidR="00365871" w:rsidRDefault="00365871" w:rsidP="00365871">
      <w:pPr>
        <w:pStyle w:val="NormalWeb"/>
        <w:framePr w:w="10444" w:h="11979" w:hRule="exact" w:wrap="around" w:vAnchor="text" w:hAnchor="page" w:x="930" w:y="510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</w:p>
    <w:p w:rsidR="00365871" w:rsidRPr="00365871" w:rsidRDefault="00365871" w:rsidP="00365871">
      <w:pPr>
        <w:pStyle w:val="NormalWeb"/>
        <w:framePr w:w="10444" w:h="11979" w:hRule="exact" w:wrap="around" w:vAnchor="text" w:hAnchor="page" w:x="930" w:y="510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F9FAF4"/>
          <w:sz w:val="28"/>
          <w:szCs w:val="28"/>
        </w:rPr>
        <w:t>}</w:t>
      </w:r>
    </w:p>
    <w:p w:rsidR="004A41A7" w:rsidRDefault="00365871" w:rsidP="004A41A7">
      <w:pPr>
        <w:pStyle w:val="Ttulo2"/>
      </w:pPr>
      <w:bookmarkStart w:id="1" w:name="_Toc214972629"/>
      <w:r>
        <w:t>Apartado 1</w:t>
      </w:r>
      <w:r w:rsidR="00662C59">
        <w:t xml:space="preserve"> – Cuenta Corriente</w:t>
      </w:r>
      <w:bookmarkEnd w:id="1"/>
    </w:p>
    <w:p w:rsidR="00365871" w:rsidRPr="00365871" w:rsidRDefault="00365871" w:rsidP="00365871"/>
    <w:p w:rsidR="00365871" w:rsidRDefault="00365871" w:rsidP="00365871">
      <w:pPr>
        <w:pStyle w:val="Ttulo2"/>
      </w:pPr>
      <w:bookmarkStart w:id="2" w:name="_Toc214972630"/>
      <w:r>
        <w:lastRenderedPageBreak/>
        <w:t xml:space="preserve">Apartado </w:t>
      </w:r>
      <w:r>
        <w:t>2</w:t>
      </w:r>
      <w:r w:rsidR="00662C59">
        <w:t xml:space="preserve"> </w:t>
      </w:r>
      <w:r w:rsidR="00E373B3">
        <w:t>–</w:t>
      </w:r>
      <w:r w:rsidR="00662C59">
        <w:t xml:space="preserve"> Usuario</w:t>
      </w:r>
      <w:bookmarkEnd w:id="2"/>
    </w:p>
    <w:p w:rsidR="00E373B3" w:rsidRDefault="00E373B3" w:rsidP="00E373B3">
      <w:pPr>
        <w:pStyle w:val="NormalWeb"/>
        <w:framePr w:w="9112" w:h="6461" w:hRule="exact" w:wrap="around" w:vAnchor="text" w:hAnchor="page" w:x="1509" w:y="682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proofErr w:type="spellStart"/>
      <w:r>
        <w:rPr>
          <w:rFonts w:ascii="Cascadia Code PL" w:hAnsi="Cascadia Code PL" w:cs="Cascadia Code PL"/>
          <w:color w:val="CC6C1D"/>
          <w:sz w:val="28"/>
          <w:szCs w:val="28"/>
        </w:rPr>
        <w:t>package</w:t>
      </w:r>
      <w:proofErr w:type="spell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tarea1</w:t>
      </w:r>
      <w:r>
        <w:rPr>
          <w:rFonts w:ascii="Cascadia Code PL" w:hAnsi="Cascadia Code PL" w:cs="Cascadia Code PL"/>
          <w:color w:val="E6E6FA"/>
          <w:sz w:val="28"/>
          <w:szCs w:val="28"/>
        </w:rPr>
        <w:t>;</w:t>
      </w:r>
    </w:p>
    <w:p w:rsidR="00E373B3" w:rsidRDefault="00E373B3" w:rsidP="00E373B3">
      <w:pPr>
        <w:pStyle w:val="NormalWeb"/>
        <w:framePr w:w="9112" w:h="6461" w:hRule="exact" w:wrap="around" w:vAnchor="text" w:hAnchor="page" w:x="1509" w:y="682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</w:p>
    <w:p w:rsidR="00E373B3" w:rsidRDefault="00E373B3" w:rsidP="00E373B3">
      <w:pPr>
        <w:pStyle w:val="NormalWeb"/>
        <w:framePr w:w="9112" w:h="6461" w:hRule="exact" w:wrap="around" w:vAnchor="text" w:hAnchor="page" w:x="1509" w:y="682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proofErr w:type="spellStart"/>
      <w:r>
        <w:rPr>
          <w:rFonts w:ascii="Cascadia Code PL" w:hAnsi="Cascadia Code PL" w:cs="Cascadia Code PL"/>
          <w:color w:val="CC6C1D"/>
          <w:sz w:val="28"/>
          <w:szCs w:val="28"/>
        </w:rPr>
        <w:t>public</w:t>
      </w:r>
      <w:proofErr w:type="spell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proofErr w:type="spellStart"/>
      <w:r>
        <w:rPr>
          <w:rFonts w:ascii="Cascadia Code PL" w:hAnsi="Cascadia Code PL" w:cs="Cascadia Code PL"/>
          <w:color w:val="CC6C1D"/>
          <w:sz w:val="28"/>
          <w:szCs w:val="28"/>
        </w:rPr>
        <w:t>class</w:t>
      </w:r>
      <w:proofErr w:type="spell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1290C3"/>
          <w:sz w:val="28"/>
          <w:szCs w:val="28"/>
        </w:rPr>
        <w:t>Usuario</w:t>
      </w:r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proofErr w:type="spellStart"/>
      <w:r>
        <w:rPr>
          <w:rFonts w:ascii="Cascadia Code PL" w:hAnsi="Cascadia Code PL" w:cs="Cascadia Code PL"/>
          <w:color w:val="CC6C1D"/>
          <w:sz w:val="28"/>
          <w:szCs w:val="28"/>
        </w:rPr>
        <w:t>extends</w:t>
      </w:r>
      <w:proofErr w:type="spell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proofErr w:type="spellStart"/>
      <w:r>
        <w:rPr>
          <w:rFonts w:ascii="Cascadia Code PL" w:hAnsi="Cascadia Code PL" w:cs="Cascadia Code PL"/>
          <w:color w:val="1290C3"/>
          <w:sz w:val="28"/>
          <w:szCs w:val="28"/>
        </w:rPr>
        <w:t>Thread</w:t>
      </w:r>
      <w:proofErr w:type="spell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F9FAF4"/>
          <w:sz w:val="28"/>
          <w:szCs w:val="28"/>
        </w:rPr>
        <w:t>{</w:t>
      </w:r>
    </w:p>
    <w:p w:rsidR="00E373B3" w:rsidRDefault="00E373B3" w:rsidP="00E373B3">
      <w:pPr>
        <w:pStyle w:val="NormalWeb"/>
        <w:framePr w:w="9112" w:h="6461" w:hRule="exact" w:wrap="around" w:vAnchor="text" w:hAnchor="page" w:x="1509" w:y="682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</w:p>
    <w:p w:rsidR="00E373B3" w:rsidRDefault="00E373B3" w:rsidP="00E373B3">
      <w:pPr>
        <w:pStyle w:val="NormalWeb"/>
        <w:framePr w:w="9112" w:h="6461" w:hRule="exact" w:wrap="around" w:vAnchor="text" w:hAnchor="page" w:x="1509" w:y="682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proofErr w:type="spellStart"/>
      <w:r>
        <w:rPr>
          <w:rFonts w:ascii="Cascadia Code PL" w:hAnsi="Cascadia Code PL" w:cs="Cascadia Code PL"/>
          <w:color w:val="1290C3"/>
          <w:sz w:val="28"/>
          <w:szCs w:val="28"/>
        </w:rPr>
        <w:t>CuentaCorriente</w:t>
      </w:r>
      <w:proofErr w:type="spell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proofErr w:type="spellStart"/>
      <w:r>
        <w:rPr>
          <w:rFonts w:ascii="Cascadia Code PL" w:hAnsi="Cascadia Code PL" w:cs="Cascadia Code PL"/>
          <w:color w:val="66E1F8"/>
          <w:sz w:val="28"/>
          <w:szCs w:val="28"/>
        </w:rPr>
        <w:t>cc</w:t>
      </w:r>
      <w:proofErr w:type="spellEnd"/>
      <w:r>
        <w:rPr>
          <w:rFonts w:ascii="Cascadia Code PL" w:hAnsi="Cascadia Code PL" w:cs="Cascadia Code PL"/>
          <w:color w:val="E6E6FA"/>
          <w:sz w:val="28"/>
          <w:szCs w:val="28"/>
        </w:rPr>
        <w:t>;</w:t>
      </w:r>
    </w:p>
    <w:p w:rsidR="00E373B3" w:rsidRDefault="00E373B3" w:rsidP="00E373B3">
      <w:pPr>
        <w:pStyle w:val="NormalWeb"/>
        <w:framePr w:w="9112" w:h="6461" w:hRule="exact" w:wrap="around" w:vAnchor="text" w:hAnchor="page" w:x="1509" w:y="682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proofErr w:type="spellStart"/>
      <w:r>
        <w:rPr>
          <w:rFonts w:ascii="Cascadia Code PL" w:hAnsi="Cascadia Code PL" w:cs="Cascadia Code PL"/>
          <w:color w:val="CC6C1D"/>
          <w:sz w:val="28"/>
          <w:szCs w:val="28"/>
        </w:rPr>
        <w:t>double</w:t>
      </w:r>
      <w:proofErr w:type="spell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66E1F8"/>
          <w:sz w:val="28"/>
          <w:szCs w:val="28"/>
        </w:rPr>
        <w:t>saldo</w:t>
      </w:r>
      <w:r>
        <w:rPr>
          <w:rFonts w:ascii="Cascadia Code PL" w:hAnsi="Cascadia Code PL" w:cs="Cascadia Code PL"/>
          <w:color w:val="E6E6FA"/>
          <w:sz w:val="28"/>
          <w:szCs w:val="28"/>
        </w:rPr>
        <w:t>;</w:t>
      </w:r>
    </w:p>
    <w:p w:rsidR="00E373B3" w:rsidRDefault="00E373B3" w:rsidP="00E373B3">
      <w:pPr>
        <w:pStyle w:val="NormalWeb"/>
        <w:framePr w:w="9112" w:h="6461" w:hRule="exact" w:wrap="around" w:vAnchor="text" w:hAnchor="page" w:x="1509" w:y="682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D9E8F7"/>
          <w:sz w:val="28"/>
          <w:szCs w:val="28"/>
        </w:rPr>
        <w:tab/>
      </w:r>
    </w:p>
    <w:p w:rsidR="00E373B3" w:rsidRDefault="00E373B3" w:rsidP="00E373B3">
      <w:pPr>
        <w:pStyle w:val="NormalWeb"/>
        <w:framePr w:w="9112" w:h="6461" w:hRule="exact" w:wrap="around" w:vAnchor="text" w:hAnchor="page" w:x="1509" w:y="682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D9E8F7"/>
          <w:sz w:val="28"/>
          <w:szCs w:val="28"/>
        </w:rPr>
        <w:tab/>
      </w:r>
    </w:p>
    <w:p w:rsidR="00E373B3" w:rsidRDefault="00E373B3" w:rsidP="00E373B3">
      <w:pPr>
        <w:pStyle w:val="NormalWeb"/>
        <w:framePr w:w="9112" w:h="6461" w:hRule="exact" w:wrap="around" w:vAnchor="text" w:hAnchor="page" w:x="1509" w:y="682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proofErr w:type="spellStart"/>
      <w:r>
        <w:rPr>
          <w:rFonts w:ascii="Cascadia Code PL" w:hAnsi="Cascadia Code PL" w:cs="Cascadia Code PL"/>
          <w:color w:val="CC6C1D"/>
          <w:sz w:val="28"/>
          <w:szCs w:val="28"/>
        </w:rPr>
        <w:t>public</w:t>
      </w:r>
      <w:proofErr w:type="spell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proofErr w:type="gramStart"/>
      <w:r>
        <w:rPr>
          <w:rFonts w:ascii="Cascadia Code PL" w:hAnsi="Cascadia Code PL" w:cs="Cascadia Code PL"/>
          <w:color w:val="1EB540"/>
          <w:sz w:val="28"/>
          <w:szCs w:val="28"/>
        </w:rPr>
        <w:t>Usuario</w:t>
      </w:r>
      <w:r>
        <w:rPr>
          <w:rFonts w:ascii="Cascadia Code PL" w:hAnsi="Cascadia Code PL" w:cs="Cascadia Code PL"/>
          <w:color w:val="F9FAF4"/>
          <w:sz w:val="28"/>
          <w:szCs w:val="28"/>
        </w:rPr>
        <w:t>(</w:t>
      </w:r>
      <w:proofErr w:type="spellStart"/>
      <w:proofErr w:type="gramEnd"/>
      <w:r>
        <w:rPr>
          <w:rFonts w:ascii="Cascadia Code PL" w:hAnsi="Cascadia Code PL" w:cs="Cascadia Code PL"/>
          <w:color w:val="1290C3"/>
          <w:sz w:val="28"/>
          <w:szCs w:val="28"/>
        </w:rPr>
        <w:t>CuentaCorriente</w:t>
      </w:r>
      <w:proofErr w:type="spell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proofErr w:type="spellStart"/>
      <w:r>
        <w:rPr>
          <w:rFonts w:ascii="Cascadia Code PL" w:hAnsi="Cascadia Code PL" w:cs="Cascadia Code PL"/>
          <w:color w:val="79ABFF"/>
          <w:sz w:val="28"/>
          <w:szCs w:val="28"/>
        </w:rPr>
        <w:t>cc</w:t>
      </w:r>
      <w:proofErr w:type="spellEnd"/>
      <w:r>
        <w:rPr>
          <w:rFonts w:ascii="Cascadia Code PL" w:hAnsi="Cascadia Code PL" w:cs="Cascadia Code PL"/>
          <w:color w:val="F9FAF4"/>
          <w:sz w:val="28"/>
          <w:szCs w:val="28"/>
        </w:rPr>
        <w:t>)</w:t>
      </w:r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F9FAF4"/>
          <w:sz w:val="28"/>
          <w:szCs w:val="28"/>
        </w:rPr>
        <w:t>{</w:t>
      </w:r>
    </w:p>
    <w:p w:rsidR="00E373B3" w:rsidRDefault="00E373B3" w:rsidP="00E373B3">
      <w:pPr>
        <w:pStyle w:val="NormalWeb"/>
        <w:framePr w:w="9112" w:h="6461" w:hRule="exact" w:wrap="around" w:vAnchor="text" w:hAnchor="page" w:x="1509" w:y="682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r>
        <w:rPr>
          <w:rFonts w:ascii="Cascadia Code PL" w:hAnsi="Cascadia Code PL" w:cs="Cascadia Code PL"/>
          <w:color w:val="CC6C1D"/>
          <w:sz w:val="28"/>
          <w:szCs w:val="28"/>
        </w:rPr>
        <w:t>this</w:t>
      </w:r>
      <w:r>
        <w:rPr>
          <w:rFonts w:ascii="Cascadia Code PL" w:hAnsi="Cascadia Code PL" w:cs="Cascadia Code PL"/>
          <w:color w:val="E6E6FA"/>
          <w:sz w:val="28"/>
          <w:szCs w:val="28"/>
        </w:rPr>
        <w:t>.</w:t>
      </w:r>
      <w:r>
        <w:rPr>
          <w:rFonts w:ascii="Cascadia Code PL" w:hAnsi="Cascadia Code PL" w:cs="Cascadia Code PL"/>
          <w:color w:val="66E1F8"/>
          <w:sz w:val="28"/>
          <w:szCs w:val="28"/>
        </w:rPr>
        <w:t>cc</w:t>
      </w:r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E6E6FA"/>
          <w:sz w:val="28"/>
          <w:szCs w:val="28"/>
        </w:rPr>
        <w:t>=</w:t>
      </w:r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proofErr w:type="spellStart"/>
      <w:r>
        <w:rPr>
          <w:rFonts w:ascii="Cascadia Code PL" w:hAnsi="Cascadia Code PL" w:cs="Cascadia Code PL"/>
          <w:color w:val="79ABFF"/>
          <w:sz w:val="28"/>
          <w:szCs w:val="28"/>
        </w:rPr>
        <w:t>cc</w:t>
      </w:r>
      <w:proofErr w:type="spellEnd"/>
      <w:r>
        <w:rPr>
          <w:rFonts w:ascii="Cascadia Code PL" w:hAnsi="Cascadia Code PL" w:cs="Cascadia Code PL"/>
          <w:color w:val="E6E6FA"/>
          <w:sz w:val="28"/>
          <w:szCs w:val="28"/>
        </w:rPr>
        <w:t>;</w:t>
      </w:r>
    </w:p>
    <w:p w:rsidR="00E373B3" w:rsidRDefault="00E373B3" w:rsidP="00E373B3">
      <w:pPr>
        <w:pStyle w:val="NormalWeb"/>
        <w:framePr w:w="9112" w:h="6461" w:hRule="exact" w:wrap="around" w:vAnchor="text" w:hAnchor="page" w:x="1509" w:y="682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r>
        <w:rPr>
          <w:rFonts w:ascii="Cascadia Code PL" w:hAnsi="Cascadia Code PL" w:cs="Cascadia Code PL"/>
          <w:color w:val="F9FAF4"/>
          <w:sz w:val="28"/>
          <w:szCs w:val="28"/>
        </w:rPr>
        <w:t>}</w:t>
      </w:r>
    </w:p>
    <w:p w:rsidR="00E373B3" w:rsidRDefault="00E373B3" w:rsidP="00E373B3">
      <w:pPr>
        <w:pStyle w:val="NormalWeb"/>
        <w:framePr w:w="9112" w:h="6461" w:hRule="exact" w:wrap="around" w:vAnchor="text" w:hAnchor="page" w:x="1509" w:y="682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</w:p>
    <w:p w:rsidR="00E373B3" w:rsidRDefault="00E373B3" w:rsidP="00E373B3">
      <w:pPr>
        <w:pStyle w:val="NormalWeb"/>
        <w:framePr w:w="9112" w:h="6461" w:hRule="exact" w:wrap="around" w:vAnchor="text" w:hAnchor="page" w:x="1509" w:y="682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</w:p>
    <w:p w:rsidR="00E373B3" w:rsidRDefault="00E373B3" w:rsidP="00E373B3">
      <w:pPr>
        <w:pStyle w:val="NormalWeb"/>
        <w:framePr w:w="9112" w:h="6461" w:hRule="exact" w:wrap="around" w:vAnchor="text" w:hAnchor="page" w:x="1509" w:y="682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r>
        <w:rPr>
          <w:rFonts w:ascii="Cascadia Code PL" w:hAnsi="Cascadia Code PL" w:cs="Cascadia Code PL"/>
          <w:i/>
          <w:iCs/>
          <w:color w:val="A0A0A0"/>
          <w:sz w:val="28"/>
          <w:szCs w:val="28"/>
        </w:rPr>
        <w:t>@</w:t>
      </w:r>
      <w:r>
        <w:rPr>
          <w:rFonts w:ascii="Cascadia Code PL" w:hAnsi="Cascadia Code PL" w:cs="Cascadia Code PL"/>
          <w:i/>
          <w:iCs/>
          <w:color w:val="A0A0A0"/>
          <w:sz w:val="28"/>
          <w:szCs w:val="28"/>
          <w:shd w:val="clear" w:color="auto" w:fill="1B6291"/>
        </w:rPr>
        <w:t>Override</w:t>
      </w:r>
    </w:p>
    <w:p w:rsidR="00E373B3" w:rsidRDefault="00E373B3" w:rsidP="00E373B3">
      <w:pPr>
        <w:pStyle w:val="NormalWeb"/>
        <w:framePr w:w="9112" w:h="6461" w:hRule="exact" w:wrap="around" w:vAnchor="text" w:hAnchor="page" w:x="1509" w:y="682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proofErr w:type="spellStart"/>
      <w:r>
        <w:rPr>
          <w:rFonts w:ascii="Cascadia Code PL" w:hAnsi="Cascadia Code PL" w:cs="Cascadia Code PL"/>
          <w:color w:val="CC6C1D"/>
          <w:sz w:val="28"/>
          <w:szCs w:val="28"/>
        </w:rPr>
        <w:t>public</w:t>
      </w:r>
      <w:proofErr w:type="spell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proofErr w:type="spellStart"/>
      <w:r>
        <w:rPr>
          <w:rFonts w:ascii="Cascadia Code PL" w:hAnsi="Cascadia Code PL" w:cs="Cascadia Code PL"/>
          <w:color w:val="CC6C1D"/>
          <w:sz w:val="28"/>
          <w:szCs w:val="28"/>
        </w:rPr>
        <w:t>void</w:t>
      </w:r>
      <w:proofErr w:type="spell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proofErr w:type="gramStart"/>
      <w:r>
        <w:rPr>
          <w:rFonts w:ascii="Cascadia Code PL" w:hAnsi="Cascadia Code PL" w:cs="Cascadia Code PL"/>
          <w:color w:val="1EB540"/>
          <w:sz w:val="28"/>
          <w:szCs w:val="28"/>
        </w:rPr>
        <w:t>run</w:t>
      </w:r>
      <w:r>
        <w:rPr>
          <w:rFonts w:ascii="Cascadia Code PL" w:hAnsi="Cascadia Code PL" w:cs="Cascadia Code PL"/>
          <w:color w:val="F9FAF4"/>
          <w:sz w:val="28"/>
          <w:szCs w:val="28"/>
        </w:rPr>
        <w:t>(</w:t>
      </w:r>
      <w:proofErr w:type="gramEnd"/>
      <w:r>
        <w:rPr>
          <w:rFonts w:ascii="Cascadia Code PL" w:hAnsi="Cascadia Code PL" w:cs="Cascadia Code PL"/>
          <w:color w:val="F9FAF4"/>
          <w:sz w:val="28"/>
          <w:szCs w:val="28"/>
        </w:rPr>
        <w:t>)</w:t>
      </w:r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F9FAF4"/>
          <w:sz w:val="28"/>
          <w:szCs w:val="28"/>
        </w:rPr>
        <w:t>{</w:t>
      </w:r>
    </w:p>
    <w:p w:rsidR="00E373B3" w:rsidRDefault="00E373B3" w:rsidP="00E373B3">
      <w:pPr>
        <w:pStyle w:val="NormalWeb"/>
        <w:framePr w:w="9112" w:h="6461" w:hRule="exact" w:wrap="around" w:vAnchor="text" w:hAnchor="page" w:x="1509" w:y="682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proofErr w:type="spellStart"/>
      <w:r>
        <w:rPr>
          <w:rFonts w:ascii="Cascadia Code PL" w:hAnsi="Cascadia Code PL" w:cs="Cascadia Code PL"/>
          <w:color w:val="66E1F8"/>
          <w:sz w:val="28"/>
          <w:szCs w:val="28"/>
        </w:rPr>
        <w:t>cc</w:t>
      </w:r>
      <w:r>
        <w:rPr>
          <w:rFonts w:ascii="Cascadia Code PL" w:hAnsi="Cascadia Code PL" w:cs="Cascadia Code PL"/>
          <w:color w:val="E6E6FA"/>
          <w:sz w:val="28"/>
          <w:szCs w:val="28"/>
        </w:rPr>
        <w:t>.</w:t>
      </w:r>
      <w:proofErr w:type="gramStart"/>
      <w:r>
        <w:rPr>
          <w:rFonts w:ascii="Cascadia Code PL" w:hAnsi="Cascadia Code PL" w:cs="Cascadia Code PL"/>
          <w:color w:val="A7EC21"/>
          <w:sz w:val="28"/>
          <w:szCs w:val="28"/>
        </w:rPr>
        <w:t>addSaldo</w:t>
      </w:r>
      <w:proofErr w:type="spellEnd"/>
      <w:r>
        <w:rPr>
          <w:rFonts w:ascii="Cascadia Code PL" w:hAnsi="Cascadia Code PL" w:cs="Cascadia Code PL"/>
          <w:color w:val="F9FAF4"/>
          <w:sz w:val="28"/>
          <w:szCs w:val="28"/>
        </w:rPr>
        <w:t>(</w:t>
      </w:r>
      <w:proofErr w:type="gramEnd"/>
      <w:r>
        <w:rPr>
          <w:rFonts w:ascii="Cascadia Code PL" w:hAnsi="Cascadia Code PL" w:cs="Cascadia Code PL"/>
          <w:color w:val="6897BB"/>
          <w:sz w:val="28"/>
          <w:szCs w:val="28"/>
        </w:rPr>
        <w:t>150</w:t>
      </w:r>
      <w:r>
        <w:rPr>
          <w:rFonts w:ascii="Cascadia Code PL" w:hAnsi="Cascadia Code PL" w:cs="Cascadia Code PL"/>
          <w:color w:val="F9FAF4"/>
          <w:sz w:val="28"/>
          <w:szCs w:val="28"/>
        </w:rPr>
        <w:t>)</w:t>
      </w:r>
      <w:r>
        <w:rPr>
          <w:rFonts w:ascii="Cascadia Code PL" w:hAnsi="Cascadia Code PL" w:cs="Cascadia Code PL"/>
          <w:color w:val="E6E6FA"/>
          <w:sz w:val="28"/>
          <w:szCs w:val="28"/>
        </w:rPr>
        <w:t>;</w:t>
      </w:r>
    </w:p>
    <w:p w:rsidR="00E373B3" w:rsidRDefault="00E373B3" w:rsidP="00E373B3">
      <w:pPr>
        <w:pStyle w:val="NormalWeb"/>
        <w:framePr w:w="9112" w:h="6461" w:hRule="exact" w:wrap="around" w:vAnchor="text" w:hAnchor="page" w:x="1509" w:y="682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r>
        <w:rPr>
          <w:rFonts w:ascii="Cascadia Code PL" w:hAnsi="Cascadia Code PL" w:cs="Cascadia Code PL"/>
          <w:color w:val="F9FAF4"/>
          <w:sz w:val="28"/>
          <w:szCs w:val="28"/>
        </w:rPr>
        <w:t>}</w:t>
      </w:r>
    </w:p>
    <w:p w:rsidR="00E373B3" w:rsidRDefault="00E373B3" w:rsidP="00E373B3">
      <w:pPr>
        <w:pStyle w:val="NormalWeb"/>
        <w:framePr w:w="9112" w:h="6461" w:hRule="exact" w:wrap="around" w:vAnchor="text" w:hAnchor="page" w:x="1509" w:y="682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</w:p>
    <w:p w:rsidR="00E373B3" w:rsidRDefault="00E373B3" w:rsidP="00E373B3">
      <w:pPr>
        <w:pStyle w:val="NormalWeb"/>
        <w:framePr w:w="9112" w:h="6461" w:hRule="exact" w:wrap="around" w:vAnchor="text" w:hAnchor="page" w:x="1509" w:y="682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F9FAF4"/>
          <w:sz w:val="28"/>
          <w:szCs w:val="28"/>
        </w:rPr>
        <w:t>}</w:t>
      </w:r>
    </w:p>
    <w:p w:rsidR="00E373B3" w:rsidRPr="00E373B3" w:rsidRDefault="00E373B3" w:rsidP="00E373B3">
      <w:r>
        <w:t xml:space="preserve">Clase que extiende de la clase </w:t>
      </w:r>
      <w:r w:rsidRPr="00E373B3">
        <w:rPr>
          <w:rStyle w:val="CodigoCar"/>
        </w:rPr>
        <w:t>Thread</w:t>
      </w:r>
      <w:r>
        <w:t xml:space="preserve"> y que implementa el método run que dentro llama al método que añade en este caso 150 al salario de la cuenta.</w:t>
      </w:r>
    </w:p>
    <w:p w:rsidR="00321D5D" w:rsidRDefault="00321D5D">
      <w:pPr>
        <w:jc w:val="left"/>
        <w:rPr>
          <w:rFonts w:asciiTheme="majorHAnsi" w:eastAsiaTheme="majorEastAsia" w:hAnsiTheme="majorHAnsi" w:cs="Open Sans"/>
          <w:color w:val="002060"/>
          <w:sz w:val="28"/>
          <w:szCs w:val="26"/>
        </w:rPr>
      </w:pPr>
      <w:r>
        <w:br w:type="page"/>
      </w:r>
    </w:p>
    <w:p w:rsidR="00365871" w:rsidRPr="00365871" w:rsidRDefault="00321D5D" w:rsidP="00321D5D">
      <w:pPr>
        <w:pStyle w:val="Ttulo2"/>
      </w:pPr>
      <w:bookmarkStart w:id="3" w:name="_Toc214972631"/>
      <w:r>
        <w:lastRenderedPageBreak/>
        <w:t xml:space="preserve">Apartado 3 – Clase </w:t>
      </w:r>
      <w:proofErr w:type="spellStart"/>
      <w:r>
        <w:t>Mai</w:t>
      </w:r>
      <w:r>
        <w:t>n</w:t>
      </w:r>
      <w:bookmarkEnd w:id="3"/>
      <w:proofErr w:type="spellEnd"/>
    </w:p>
    <w:p w:rsidR="00321D5D" w:rsidRDefault="00321D5D" w:rsidP="00E373B3">
      <w:pPr>
        <w:pStyle w:val="NormalWeb"/>
        <w:framePr w:w="9112" w:h="6367" w:hRule="exact" w:wrap="around" w:vAnchor="text" w:hAnchor="page" w:x="1642" w:y="924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proofErr w:type="spellStart"/>
      <w:r>
        <w:rPr>
          <w:rFonts w:ascii="Cascadia Code PL" w:hAnsi="Cascadia Code PL" w:cs="Cascadia Code PL"/>
          <w:color w:val="CC6C1D"/>
          <w:sz w:val="28"/>
          <w:szCs w:val="28"/>
        </w:rPr>
        <w:t>package</w:t>
      </w:r>
      <w:proofErr w:type="spell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tarea1</w:t>
      </w:r>
      <w:r>
        <w:rPr>
          <w:rFonts w:ascii="Cascadia Code PL" w:hAnsi="Cascadia Code PL" w:cs="Cascadia Code PL"/>
          <w:color w:val="E6E6FA"/>
          <w:sz w:val="28"/>
          <w:szCs w:val="28"/>
        </w:rPr>
        <w:t>;</w:t>
      </w:r>
    </w:p>
    <w:p w:rsidR="00321D5D" w:rsidRDefault="00321D5D" w:rsidP="00E373B3">
      <w:pPr>
        <w:pStyle w:val="NormalWeb"/>
        <w:framePr w:w="9112" w:h="6367" w:hRule="exact" w:wrap="around" w:vAnchor="text" w:hAnchor="page" w:x="1642" w:y="924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</w:p>
    <w:p w:rsidR="00321D5D" w:rsidRDefault="00321D5D" w:rsidP="00E373B3">
      <w:pPr>
        <w:pStyle w:val="NormalWeb"/>
        <w:framePr w:w="9112" w:h="6367" w:hRule="exact" w:wrap="around" w:vAnchor="text" w:hAnchor="page" w:x="1642" w:y="924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proofErr w:type="spellStart"/>
      <w:r>
        <w:rPr>
          <w:rFonts w:ascii="Cascadia Code PL" w:hAnsi="Cascadia Code PL" w:cs="Cascadia Code PL"/>
          <w:color w:val="CC6C1D"/>
          <w:sz w:val="28"/>
          <w:szCs w:val="28"/>
        </w:rPr>
        <w:t>public</w:t>
      </w:r>
      <w:proofErr w:type="spell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proofErr w:type="spellStart"/>
      <w:r>
        <w:rPr>
          <w:rFonts w:ascii="Cascadia Code PL" w:hAnsi="Cascadia Code PL" w:cs="Cascadia Code PL"/>
          <w:color w:val="CC6C1D"/>
          <w:sz w:val="28"/>
          <w:szCs w:val="28"/>
        </w:rPr>
        <w:t>class</w:t>
      </w:r>
      <w:proofErr w:type="spell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proofErr w:type="spellStart"/>
      <w:r>
        <w:rPr>
          <w:rFonts w:ascii="Cascadia Code PL" w:hAnsi="Cascadia Code PL" w:cs="Cascadia Code PL"/>
          <w:color w:val="1290C3"/>
          <w:sz w:val="28"/>
          <w:szCs w:val="28"/>
        </w:rPr>
        <w:t>Main</w:t>
      </w:r>
      <w:proofErr w:type="spell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F9FAF4"/>
          <w:sz w:val="28"/>
          <w:szCs w:val="28"/>
        </w:rPr>
        <w:t>{</w:t>
      </w:r>
    </w:p>
    <w:p w:rsidR="00321D5D" w:rsidRDefault="00321D5D" w:rsidP="00E373B3">
      <w:pPr>
        <w:pStyle w:val="NormalWeb"/>
        <w:framePr w:w="9112" w:h="6367" w:hRule="exact" w:wrap="around" w:vAnchor="text" w:hAnchor="page" w:x="1642" w:y="924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</w:p>
    <w:p w:rsidR="00321D5D" w:rsidRDefault="00321D5D" w:rsidP="00E373B3">
      <w:pPr>
        <w:pStyle w:val="NormalWeb"/>
        <w:framePr w:w="9112" w:h="6367" w:hRule="exact" w:wrap="around" w:vAnchor="text" w:hAnchor="page" w:x="1642" w:y="924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proofErr w:type="spellStart"/>
      <w:r>
        <w:rPr>
          <w:rFonts w:ascii="Cascadia Code PL" w:hAnsi="Cascadia Code PL" w:cs="Cascadia Code PL"/>
          <w:color w:val="CC6C1D"/>
          <w:sz w:val="28"/>
          <w:szCs w:val="28"/>
        </w:rPr>
        <w:t>public</w:t>
      </w:r>
      <w:proofErr w:type="spell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proofErr w:type="spellStart"/>
      <w:r>
        <w:rPr>
          <w:rFonts w:ascii="Cascadia Code PL" w:hAnsi="Cascadia Code PL" w:cs="Cascadia Code PL"/>
          <w:color w:val="CC6C1D"/>
          <w:sz w:val="28"/>
          <w:szCs w:val="28"/>
        </w:rPr>
        <w:t>static</w:t>
      </w:r>
      <w:proofErr w:type="spell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proofErr w:type="spellStart"/>
      <w:r>
        <w:rPr>
          <w:rFonts w:ascii="Cascadia Code PL" w:hAnsi="Cascadia Code PL" w:cs="Cascadia Code PL"/>
          <w:color w:val="CC6C1D"/>
          <w:sz w:val="28"/>
          <w:szCs w:val="28"/>
        </w:rPr>
        <w:t>void</w:t>
      </w:r>
      <w:proofErr w:type="spell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proofErr w:type="spellStart"/>
      <w:proofErr w:type="gramStart"/>
      <w:r>
        <w:rPr>
          <w:rFonts w:ascii="Cascadia Code PL" w:hAnsi="Cascadia Code PL" w:cs="Cascadia Code PL"/>
          <w:color w:val="1EB540"/>
          <w:sz w:val="28"/>
          <w:szCs w:val="28"/>
        </w:rPr>
        <w:t>main</w:t>
      </w:r>
      <w:proofErr w:type="spellEnd"/>
      <w:r>
        <w:rPr>
          <w:rFonts w:ascii="Cascadia Code PL" w:hAnsi="Cascadia Code PL" w:cs="Cascadia Code PL"/>
          <w:color w:val="F9FAF4"/>
          <w:sz w:val="28"/>
          <w:szCs w:val="28"/>
        </w:rPr>
        <w:t>(</w:t>
      </w:r>
      <w:proofErr w:type="spellStart"/>
      <w:r>
        <w:rPr>
          <w:rFonts w:ascii="Cascadia Code PL" w:hAnsi="Cascadia Code PL" w:cs="Cascadia Code PL"/>
          <w:color w:val="1290C3"/>
          <w:sz w:val="28"/>
          <w:szCs w:val="28"/>
        </w:rPr>
        <w:t>String</w:t>
      </w:r>
      <w:proofErr w:type="spellEnd"/>
      <w:r>
        <w:rPr>
          <w:rFonts w:ascii="Cascadia Code PL" w:hAnsi="Cascadia Code PL" w:cs="Cascadia Code PL"/>
          <w:color w:val="F9FAF4"/>
          <w:sz w:val="28"/>
          <w:szCs w:val="28"/>
        </w:rPr>
        <w:t>[</w:t>
      </w:r>
      <w:proofErr w:type="gramEnd"/>
      <w:r>
        <w:rPr>
          <w:rFonts w:ascii="Cascadia Code PL" w:hAnsi="Cascadia Code PL" w:cs="Cascadia Code PL"/>
          <w:color w:val="F9FAF4"/>
          <w:sz w:val="28"/>
          <w:szCs w:val="28"/>
        </w:rPr>
        <w:t>]</w:t>
      </w:r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proofErr w:type="spellStart"/>
      <w:r>
        <w:rPr>
          <w:rFonts w:ascii="Cascadia Code PL" w:hAnsi="Cascadia Code PL" w:cs="Cascadia Code PL"/>
          <w:color w:val="79ABFF"/>
          <w:sz w:val="28"/>
          <w:szCs w:val="28"/>
        </w:rPr>
        <w:t>args</w:t>
      </w:r>
      <w:proofErr w:type="spellEnd"/>
      <w:r>
        <w:rPr>
          <w:rFonts w:ascii="Cascadia Code PL" w:hAnsi="Cascadia Code PL" w:cs="Cascadia Code PL"/>
          <w:color w:val="F9FAF4"/>
          <w:sz w:val="28"/>
          <w:szCs w:val="28"/>
        </w:rPr>
        <w:t>)</w:t>
      </w:r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F9FAF4"/>
          <w:sz w:val="28"/>
          <w:szCs w:val="28"/>
        </w:rPr>
        <w:t>{</w:t>
      </w:r>
    </w:p>
    <w:p w:rsidR="00321D5D" w:rsidRDefault="00321D5D" w:rsidP="00E373B3">
      <w:pPr>
        <w:pStyle w:val="NormalWeb"/>
        <w:framePr w:w="9112" w:h="6367" w:hRule="exact" w:wrap="around" w:vAnchor="text" w:hAnchor="page" w:x="1642" w:y="924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proofErr w:type="spellStart"/>
      <w:r>
        <w:rPr>
          <w:rFonts w:ascii="Cascadia Code PL" w:hAnsi="Cascadia Code PL" w:cs="Cascadia Code PL"/>
          <w:color w:val="1290C3"/>
          <w:sz w:val="28"/>
          <w:szCs w:val="28"/>
        </w:rPr>
        <w:t>CuentaCorriente</w:t>
      </w:r>
      <w:proofErr w:type="spellEnd"/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F2F200"/>
          <w:sz w:val="28"/>
          <w:szCs w:val="28"/>
        </w:rPr>
        <w:t>cuenta</w:t>
      </w:r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E6E6FA"/>
          <w:sz w:val="28"/>
          <w:szCs w:val="28"/>
        </w:rPr>
        <w:t>=</w:t>
      </w:r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CC6C1D"/>
          <w:sz w:val="28"/>
          <w:szCs w:val="28"/>
        </w:rPr>
        <w:t>new</w:t>
      </w:r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proofErr w:type="spellStart"/>
      <w:proofErr w:type="gramStart"/>
      <w:r>
        <w:rPr>
          <w:rFonts w:ascii="Cascadia Code PL" w:hAnsi="Cascadia Code PL" w:cs="Cascadia Code PL"/>
          <w:color w:val="A7EC21"/>
          <w:sz w:val="28"/>
          <w:szCs w:val="28"/>
        </w:rPr>
        <w:t>CuentaCorriente</w:t>
      </w:r>
      <w:proofErr w:type="spellEnd"/>
      <w:r>
        <w:rPr>
          <w:rFonts w:ascii="Cascadia Code PL" w:hAnsi="Cascadia Code PL" w:cs="Cascadia Code PL"/>
          <w:color w:val="F9FAF4"/>
          <w:sz w:val="28"/>
          <w:szCs w:val="28"/>
        </w:rPr>
        <w:t>(</w:t>
      </w:r>
      <w:proofErr w:type="gramEnd"/>
      <w:r>
        <w:rPr>
          <w:rFonts w:ascii="Cascadia Code PL" w:hAnsi="Cascadia Code PL" w:cs="Cascadia Code PL"/>
          <w:color w:val="6897BB"/>
          <w:sz w:val="28"/>
          <w:szCs w:val="28"/>
        </w:rPr>
        <w:t>1000</w:t>
      </w:r>
      <w:r>
        <w:rPr>
          <w:rFonts w:ascii="Cascadia Code PL" w:hAnsi="Cascadia Code PL" w:cs="Cascadia Code PL"/>
          <w:color w:val="F9FAF4"/>
          <w:sz w:val="28"/>
          <w:szCs w:val="28"/>
        </w:rPr>
        <w:t>)</w:t>
      </w:r>
      <w:r>
        <w:rPr>
          <w:rFonts w:ascii="Cascadia Code PL" w:hAnsi="Cascadia Code PL" w:cs="Cascadia Code PL"/>
          <w:color w:val="E6E6FA"/>
          <w:sz w:val="28"/>
          <w:szCs w:val="28"/>
        </w:rPr>
        <w:t>;</w:t>
      </w:r>
    </w:p>
    <w:p w:rsidR="00321D5D" w:rsidRDefault="00321D5D" w:rsidP="00E373B3">
      <w:pPr>
        <w:pStyle w:val="NormalWeb"/>
        <w:framePr w:w="9112" w:h="6367" w:hRule="exact" w:wrap="around" w:vAnchor="text" w:hAnchor="page" w:x="1642" w:y="924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r>
        <w:rPr>
          <w:rFonts w:ascii="Cascadia Code PL" w:hAnsi="Cascadia Code PL" w:cs="Cascadia Code PL"/>
          <w:color w:val="D9E8F7"/>
          <w:sz w:val="28"/>
          <w:szCs w:val="28"/>
        </w:rPr>
        <w:tab/>
      </w:r>
    </w:p>
    <w:p w:rsidR="00321D5D" w:rsidRDefault="00321D5D" w:rsidP="00E373B3">
      <w:pPr>
        <w:pStyle w:val="NormalWeb"/>
        <w:framePr w:w="9112" w:h="6367" w:hRule="exact" w:wrap="around" w:vAnchor="text" w:hAnchor="page" w:x="1642" w:y="924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r>
        <w:rPr>
          <w:rFonts w:ascii="Cascadia Code PL" w:hAnsi="Cascadia Code PL" w:cs="Cascadia Code PL"/>
          <w:color w:val="1290C3"/>
          <w:sz w:val="28"/>
          <w:szCs w:val="28"/>
        </w:rPr>
        <w:t>Usuario</w:t>
      </w:r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F2F200"/>
          <w:sz w:val="28"/>
          <w:szCs w:val="28"/>
        </w:rPr>
        <w:t>u1</w:t>
      </w:r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E6E6FA"/>
          <w:sz w:val="28"/>
          <w:szCs w:val="28"/>
        </w:rPr>
        <w:t>=</w:t>
      </w:r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CC6C1D"/>
          <w:sz w:val="28"/>
          <w:szCs w:val="28"/>
        </w:rPr>
        <w:t>new</w:t>
      </w:r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A7EC21"/>
          <w:sz w:val="28"/>
          <w:szCs w:val="28"/>
        </w:rPr>
        <w:t>Usuario</w:t>
      </w:r>
      <w:r>
        <w:rPr>
          <w:rFonts w:ascii="Cascadia Code PL" w:hAnsi="Cascadia Code PL" w:cs="Cascadia Code PL"/>
          <w:color w:val="F9FAF4"/>
          <w:sz w:val="28"/>
          <w:szCs w:val="28"/>
        </w:rPr>
        <w:t>(</w:t>
      </w:r>
      <w:r>
        <w:rPr>
          <w:rFonts w:ascii="Cascadia Code PL" w:hAnsi="Cascadia Code PL" w:cs="Cascadia Code PL"/>
          <w:color w:val="F3EC79"/>
          <w:sz w:val="28"/>
          <w:szCs w:val="28"/>
        </w:rPr>
        <w:t>cuenta</w:t>
      </w:r>
      <w:r>
        <w:rPr>
          <w:rFonts w:ascii="Cascadia Code PL" w:hAnsi="Cascadia Code PL" w:cs="Cascadia Code PL"/>
          <w:color w:val="F9FAF4"/>
          <w:sz w:val="28"/>
          <w:szCs w:val="28"/>
        </w:rPr>
        <w:t>)</w:t>
      </w:r>
      <w:r>
        <w:rPr>
          <w:rFonts w:ascii="Cascadia Code PL" w:hAnsi="Cascadia Code PL" w:cs="Cascadia Code PL"/>
          <w:color w:val="E6E6FA"/>
          <w:sz w:val="28"/>
          <w:szCs w:val="28"/>
        </w:rPr>
        <w:t>;</w:t>
      </w:r>
    </w:p>
    <w:p w:rsidR="00321D5D" w:rsidRDefault="00321D5D" w:rsidP="00E373B3">
      <w:pPr>
        <w:pStyle w:val="NormalWeb"/>
        <w:framePr w:w="9112" w:h="6367" w:hRule="exact" w:wrap="around" w:vAnchor="text" w:hAnchor="page" w:x="1642" w:y="924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r>
        <w:rPr>
          <w:rFonts w:ascii="Cascadia Code PL" w:hAnsi="Cascadia Code PL" w:cs="Cascadia Code PL"/>
          <w:color w:val="1290C3"/>
          <w:sz w:val="28"/>
          <w:szCs w:val="28"/>
        </w:rPr>
        <w:t>Usuario</w:t>
      </w:r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F2F200"/>
          <w:sz w:val="28"/>
          <w:szCs w:val="28"/>
        </w:rPr>
        <w:t>u2</w:t>
      </w:r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E6E6FA"/>
          <w:sz w:val="28"/>
          <w:szCs w:val="28"/>
        </w:rPr>
        <w:t>=</w:t>
      </w:r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CC6C1D"/>
          <w:sz w:val="28"/>
          <w:szCs w:val="28"/>
        </w:rPr>
        <w:t>new</w:t>
      </w:r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A7EC21"/>
          <w:sz w:val="28"/>
          <w:szCs w:val="28"/>
        </w:rPr>
        <w:t>Usuario</w:t>
      </w:r>
      <w:r>
        <w:rPr>
          <w:rFonts w:ascii="Cascadia Code PL" w:hAnsi="Cascadia Code PL" w:cs="Cascadia Code PL"/>
          <w:color w:val="F9FAF4"/>
          <w:sz w:val="28"/>
          <w:szCs w:val="28"/>
        </w:rPr>
        <w:t>(</w:t>
      </w:r>
      <w:r>
        <w:rPr>
          <w:rFonts w:ascii="Cascadia Code PL" w:hAnsi="Cascadia Code PL" w:cs="Cascadia Code PL"/>
          <w:color w:val="F3EC79"/>
          <w:sz w:val="28"/>
          <w:szCs w:val="28"/>
        </w:rPr>
        <w:t>cuenta</w:t>
      </w:r>
      <w:r>
        <w:rPr>
          <w:rFonts w:ascii="Cascadia Code PL" w:hAnsi="Cascadia Code PL" w:cs="Cascadia Code PL"/>
          <w:color w:val="F9FAF4"/>
          <w:sz w:val="28"/>
          <w:szCs w:val="28"/>
        </w:rPr>
        <w:t>)</w:t>
      </w:r>
      <w:r>
        <w:rPr>
          <w:rFonts w:ascii="Cascadia Code PL" w:hAnsi="Cascadia Code PL" w:cs="Cascadia Code PL"/>
          <w:color w:val="E6E6FA"/>
          <w:sz w:val="28"/>
          <w:szCs w:val="28"/>
        </w:rPr>
        <w:t>;</w:t>
      </w:r>
    </w:p>
    <w:p w:rsidR="00321D5D" w:rsidRDefault="00321D5D" w:rsidP="00E373B3">
      <w:pPr>
        <w:pStyle w:val="NormalWeb"/>
        <w:framePr w:w="9112" w:h="6367" w:hRule="exact" w:wrap="around" w:vAnchor="text" w:hAnchor="page" w:x="1642" w:y="924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r>
        <w:rPr>
          <w:rFonts w:ascii="Cascadia Code PL" w:hAnsi="Cascadia Code PL" w:cs="Cascadia Code PL"/>
          <w:color w:val="1290C3"/>
          <w:sz w:val="28"/>
          <w:szCs w:val="28"/>
        </w:rPr>
        <w:t>Usuario</w:t>
      </w:r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F2F200"/>
          <w:sz w:val="28"/>
          <w:szCs w:val="28"/>
        </w:rPr>
        <w:t>u3</w:t>
      </w:r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E6E6FA"/>
          <w:sz w:val="28"/>
          <w:szCs w:val="28"/>
        </w:rPr>
        <w:t>=</w:t>
      </w:r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CC6C1D"/>
          <w:sz w:val="28"/>
          <w:szCs w:val="28"/>
        </w:rPr>
        <w:t>new</w:t>
      </w:r>
      <w:r>
        <w:rPr>
          <w:rFonts w:ascii="Cascadia Code PL" w:hAnsi="Cascadia Code PL" w:cs="Cascadia Code PL"/>
          <w:color w:val="D9E8F7"/>
          <w:sz w:val="28"/>
          <w:szCs w:val="28"/>
        </w:rPr>
        <w:t xml:space="preserve"> </w:t>
      </w:r>
      <w:r>
        <w:rPr>
          <w:rFonts w:ascii="Cascadia Code PL" w:hAnsi="Cascadia Code PL" w:cs="Cascadia Code PL"/>
          <w:color w:val="A7EC21"/>
          <w:sz w:val="28"/>
          <w:szCs w:val="28"/>
        </w:rPr>
        <w:t>Usuario</w:t>
      </w:r>
      <w:r>
        <w:rPr>
          <w:rFonts w:ascii="Cascadia Code PL" w:hAnsi="Cascadia Code PL" w:cs="Cascadia Code PL"/>
          <w:color w:val="F9FAF4"/>
          <w:sz w:val="28"/>
          <w:szCs w:val="28"/>
        </w:rPr>
        <w:t>(</w:t>
      </w:r>
      <w:r>
        <w:rPr>
          <w:rFonts w:ascii="Cascadia Code PL" w:hAnsi="Cascadia Code PL" w:cs="Cascadia Code PL"/>
          <w:color w:val="F3EC79"/>
          <w:sz w:val="28"/>
          <w:szCs w:val="28"/>
        </w:rPr>
        <w:t>cuenta</w:t>
      </w:r>
      <w:r>
        <w:rPr>
          <w:rFonts w:ascii="Cascadia Code PL" w:hAnsi="Cascadia Code PL" w:cs="Cascadia Code PL"/>
          <w:color w:val="F9FAF4"/>
          <w:sz w:val="28"/>
          <w:szCs w:val="28"/>
        </w:rPr>
        <w:t>)</w:t>
      </w:r>
      <w:r>
        <w:rPr>
          <w:rFonts w:ascii="Cascadia Code PL" w:hAnsi="Cascadia Code PL" w:cs="Cascadia Code PL"/>
          <w:color w:val="E6E6FA"/>
          <w:sz w:val="28"/>
          <w:szCs w:val="28"/>
        </w:rPr>
        <w:t>;</w:t>
      </w:r>
    </w:p>
    <w:p w:rsidR="00321D5D" w:rsidRDefault="00321D5D" w:rsidP="00E373B3">
      <w:pPr>
        <w:pStyle w:val="NormalWeb"/>
        <w:framePr w:w="9112" w:h="6367" w:hRule="exact" w:wrap="around" w:vAnchor="text" w:hAnchor="page" w:x="1642" w:y="924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</w:p>
    <w:p w:rsidR="00321D5D" w:rsidRDefault="00321D5D" w:rsidP="00E373B3">
      <w:pPr>
        <w:pStyle w:val="NormalWeb"/>
        <w:framePr w:w="9112" w:h="6367" w:hRule="exact" w:wrap="around" w:vAnchor="text" w:hAnchor="page" w:x="1642" w:y="924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</w:p>
    <w:p w:rsidR="00321D5D" w:rsidRDefault="00321D5D" w:rsidP="00E373B3">
      <w:pPr>
        <w:pStyle w:val="NormalWeb"/>
        <w:framePr w:w="9112" w:h="6367" w:hRule="exact" w:wrap="around" w:vAnchor="text" w:hAnchor="page" w:x="1642" w:y="924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r>
        <w:rPr>
          <w:rFonts w:ascii="Cascadia Code PL" w:hAnsi="Cascadia Code PL" w:cs="Cascadia Code PL"/>
          <w:color w:val="F3EC79"/>
          <w:sz w:val="28"/>
          <w:szCs w:val="28"/>
        </w:rPr>
        <w:t>u</w:t>
      </w:r>
      <w:proofErr w:type="gramStart"/>
      <w:r>
        <w:rPr>
          <w:rFonts w:ascii="Cascadia Code PL" w:hAnsi="Cascadia Code PL" w:cs="Cascadia Code PL"/>
          <w:color w:val="F3EC79"/>
          <w:sz w:val="28"/>
          <w:szCs w:val="28"/>
        </w:rPr>
        <w:t>1</w:t>
      </w:r>
      <w:r>
        <w:rPr>
          <w:rFonts w:ascii="Cascadia Code PL" w:hAnsi="Cascadia Code PL" w:cs="Cascadia Code PL"/>
          <w:color w:val="E6E6FA"/>
          <w:sz w:val="28"/>
          <w:szCs w:val="28"/>
        </w:rPr>
        <w:t>.</w:t>
      </w:r>
      <w:r>
        <w:rPr>
          <w:rFonts w:ascii="Cascadia Code PL" w:hAnsi="Cascadia Code PL" w:cs="Cascadia Code PL"/>
          <w:color w:val="A7EC21"/>
          <w:sz w:val="28"/>
          <w:szCs w:val="28"/>
        </w:rPr>
        <w:t>start</w:t>
      </w:r>
      <w:proofErr w:type="gramEnd"/>
      <w:r>
        <w:rPr>
          <w:rFonts w:ascii="Cascadia Code PL" w:hAnsi="Cascadia Code PL" w:cs="Cascadia Code PL"/>
          <w:color w:val="F9FAF4"/>
          <w:sz w:val="28"/>
          <w:szCs w:val="28"/>
        </w:rPr>
        <w:t>()</w:t>
      </w:r>
      <w:r>
        <w:rPr>
          <w:rFonts w:ascii="Cascadia Code PL" w:hAnsi="Cascadia Code PL" w:cs="Cascadia Code PL"/>
          <w:color w:val="E6E6FA"/>
          <w:sz w:val="28"/>
          <w:szCs w:val="28"/>
        </w:rPr>
        <w:t>;</w:t>
      </w:r>
    </w:p>
    <w:p w:rsidR="00321D5D" w:rsidRDefault="00321D5D" w:rsidP="00E373B3">
      <w:pPr>
        <w:pStyle w:val="NormalWeb"/>
        <w:framePr w:w="9112" w:h="6367" w:hRule="exact" w:wrap="around" w:vAnchor="text" w:hAnchor="page" w:x="1642" w:y="924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r>
        <w:rPr>
          <w:rFonts w:ascii="Cascadia Code PL" w:hAnsi="Cascadia Code PL" w:cs="Cascadia Code PL"/>
          <w:color w:val="F3EC79"/>
          <w:sz w:val="28"/>
          <w:szCs w:val="28"/>
        </w:rPr>
        <w:t>u</w:t>
      </w:r>
      <w:proofErr w:type="gramStart"/>
      <w:r>
        <w:rPr>
          <w:rFonts w:ascii="Cascadia Code PL" w:hAnsi="Cascadia Code PL" w:cs="Cascadia Code PL"/>
          <w:color w:val="F3EC79"/>
          <w:sz w:val="28"/>
          <w:szCs w:val="28"/>
        </w:rPr>
        <w:t>2</w:t>
      </w:r>
      <w:r>
        <w:rPr>
          <w:rFonts w:ascii="Cascadia Code PL" w:hAnsi="Cascadia Code PL" w:cs="Cascadia Code PL"/>
          <w:color w:val="E6E6FA"/>
          <w:sz w:val="28"/>
          <w:szCs w:val="28"/>
        </w:rPr>
        <w:t>.</w:t>
      </w:r>
      <w:r>
        <w:rPr>
          <w:rFonts w:ascii="Cascadia Code PL" w:hAnsi="Cascadia Code PL" w:cs="Cascadia Code PL"/>
          <w:color w:val="A7EC21"/>
          <w:sz w:val="28"/>
          <w:szCs w:val="28"/>
        </w:rPr>
        <w:t>start</w:t>
      </w:r>
      <w:proofErr w:type="gramEnd"/>
      <w:r>
        <w:rPr>
          <w:rFonts w:ascii="Cascadia Code PL" w:hAnsi="Cascadia Code PL" w:cs="Cascadia Code PL"/>
          <w:color w:val="F9FAF4"/>
          <w:sz w:val="28"/>
          <w:szCs w:val="28"/>
        </w:rPr>
        <w:t>()</w:t>
      </w:r>
      <w:r>
        <w:rPr>
          <w:rFonts w:ascii="Cascadia Code PL" w:hAnsi="Cascadia Code PL" w:cs="Cascadia Code PL"/>
          <w:color w:val="E6E6FA"/>
          <w:sz w:val="28"/>
          <w:szCs w:val="28"/>
        </w:rPr>
        <w:t>;</w:t>
      </w:r>
    </w:p>
    <w:p w:rsidR="00321D5D" w:rsidRDefault="00321D5D" w:rsidP="00E373B3">
      <w:pPr>
        <w:pStyle w:val="NormalWeb"/>
        <w:framePr w:w="9112" w:h="6367" w:hRule="exact" w:wrap="around" w:vAnchor="text" w:hAnchor="page" w:x="1642" w:y="924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r>
        <w:rPr>
          <w:rFonts w:ascii="Cascadia Code PL" w:hAnsi="Cascadia Code PL" w:cs="Cascadia Code PL"/>
          <w:color w:val="F3EC79"/>
          <w:sz w:val="28"/>
          <w:szCs w:val="28"/>
        </w:rPr>
        <w:t>u</w:t>
      </w:r>
      <w:proofErr w:type="gramStart"/>
      <w:r>
        <w:rPr>
          <w:rFonts w:ascii="Cascadia Code PL" w:hAnsi="Cascadia Code PL" w:cs="Cascadia Code PL"/>
          <w:color w:val="F3EC79"/>
          <w:sz w:val="28"/>
          <w:szCs w:val="28"/>
        </w:rPr>
        <w:t>3</w:t>
      </w:r>
      <w:r>
        <w:rPr>
          <w:rFonts w:ascii="Cascadia Code PL" w:hAnsi="Cascadia Code PL" w:cs="Cascadia Code PL"/>
          <w:color w:val="E6E6FA"/>
          <w:sz w:val="28"/>
          <w:szCs w:val="28"/>
        </w:rPr>
        <w:t>.</w:t>
      </w:r>
      <w:r>
        <w:rPr>
          <w:rFonts w:ascii="Cascadia Code PL" w:hAnsi="Cascadia Code PL" w:cs="Cascadia Code PL"/>
          <w:color w:val="A7EC21"/>
          <w:sz w:val="28"/>
          <w:szCs w:val="28"/>
        </w:rPr>
        <w:t>start</w:t>
      </w:r>
      <w:proofErr w:type="gramEnd"/>
      <w:r>
        <w:rPr>
          <w:rFonts w:ascii="Cascadia Code PL" w:hAnsi="Cascadia Code PL" w:cs="Cascadia Code PL"/>
          <w:color w:val="F9FAF4"/>
          <w:sz w:val="28"/>
          <w:szCs w:val="28"/>
        </w:rPr>
        <w:t>()</w:t>
      </w:r>
      <w:r>
        <w:rPr>
          <w:rFonts w:ascii="Cascadia Code PL" w:hAnsi="Cascadia Code PL" w:cs="Cascadia Code PL"/>
          <w:color w:val="E6E6FA"/>
          <w:sz w:val="28"/>
          <w:szCs w:val="28"/>
        </w:rPr>
        <w:t>;</w:t>
      </w:r>
    </w:p>
    <w:p w:rsidR="00321D5D" w:rsidRDefault="00321D5D" w:rsidP="00E373B3">
      <w:pPr>
        <w:pStyle w:val="NormalWeb"/>
        <w:framePr w:w="9112" w:h="6367" w:hRule="exact" w:wrap="around" w:vAnchor="text" w:hAnchor="page" w:x="1642" w:y="924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D9E8F7"/>
          <w:sz w:val="28"/>
          <w:szCs w:val="28"/>
        </w:rPr>
        <w:tab/>
      </w:r>
      <w:r>
        <w:rPr>
          <w:rFonts w:ascii="Cascadia Code PL" w:hAnsi="Cascadia Code PL" w:cs="Cascadia Code PL"/>
          <w:color w:val="F9FAF4"/>
          <w:sz w:val="28"/>
          <w:szCs w:val="28"/>
        </w:rPr>
        <w:t>}</w:t>
      </w:r>
    </w:p>
    <w:p w:rsidR="00321D5D" w:rsidRDefault="00321D5D" w:rsidP="00E373B3">
      <w:pPr>
        <w:pStyle w:val="NormalWeb"/>
        <w:framePr w:w="9112" w:h="6367" w:hRule="exact" w:wrap="around" w:vAnchor="text" w:hAnchor="page" w:x="1642" w:y="924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</w:p>
    <w:p w:rsidR="00321D5D" w:rsidRDefault="00321D5D" w:rsidP="00E373B3">
      <w:pPr>
        <w:pStyle w:val="NormalWeb"/>
        <w:framePr w:w="9112" w:h="6367" w:hRule="exact" w:wrap="around" w:vAnchor="text" w:hAnchor="page" w:x="1642" w:y="924"/>
        <w:shd w:val="clear" w:color="auto" w:fill="1E1F22"/>
        <w:spacing w:before="0" w:beforeAutospacing="0" w:after="0" w:afterAutospacing="0"/>
        <w:rPr>
          <w:rFonts w:ascii="Cascadia Code PL" w:hAnsi="Cascadia Code PL" w:cs="Cascadia Code PL"/>
          <w:color w:val="CCCCCC"/>
          <w:sz w:val="28"/>
          <w:szCs w:val="28"/>
        </w:rPr>
      </w:pPr>
      <w:r>
        <w:rPr>
          <w:rFonts w:ascii="Cascadia Code PL" w:hAnsi="Cascadia Code PL" w:cs="Cascadia Code PL"/>
          <w:color w:val="F9FAF4"/>
          <w:sz w:val="28"/>
          <w:szCs w:val="28"/>
        </w:rPr>
        <w:t>}</w:t>
      </w:r>
    </w:p>
    <w:p w:rsidR="00321D5D" w:rsidRDefault="00E373B3" w:rsidP="00321D5D">
      <w:r>
        <w:t xml:space="preserve">Creamos el </w:t>
      </w:r>
      <w:proofErr w:type="spellStart"/>
      <w:r>
        <w:t>main</w:t>
      </w:r>
      <w:proofErr w:type="spellEnd"/>
      <w:r>
        <w:t xml:space="preserve"> donde creamos un objeto </w:t>
      </w:r>
      <w:proofErr w:type="spellStart"/>
      <w:r>
        <w:t>cuentaCorriente</w:t>
      </w:r>
      <w:proofErr w:type="spellEnd"/>
      <w:r>
        <w:t xml:space="preserve"> (monitor) que es el que se comparte con los Usuarios (hilos)</w:t>
      </w:r>
    </w:p>
    <w:p w:rsidR="00321D5D" w:rsidRDefault="00321D5D" w:rsidP="00321D5D">
      <w:pPr>
        <w:pStyle w:val="Ttulo2"/>
      </w:pPr>
    </w:p>
    <w:p w:rsidR="00321D5D" w:rsidRPr="004A41A7" w:rsidRDefault="00321D5D" w:rsidP="00321D5D">
      <w:pPr>
        <w:pStyle w:val="Ttulo2"/>
      </w:pPr>
      <w:bookmarkStart w:id="4" w:name="_Toc214972632"/>
      <w:r>
        <w:t xml:space="preserve">Apartado 4 </w:t>
      </w:r>
      <w:r w:rsidR="00E373B3">
        <w:t xml:space="preserve">– Quitar método </w:t>
      </w:r>
      <w:proofErr w:type="spellStart"/>
      <w:r w:rsidR="00E373B3">
        <w:t>synchronized</w:t>
      </w:r>
      <w:bookmarkEnd w:id="4"/>
      <w:proofErr w:type="spellEnd"/>
    </w:p>
    <w:p w:rsidR="00321D5D" w:rsidRDefault="00321D5D" w:rsidP="00321D5D">
      <w:pPr>
        <w:rPr>
          <w:rStyle w:val="CodigoCar"/>
        </w:rPr>
      </w:pPr>
      <w:r>
        <w:t xml:space="preserve">En el método de </w:t>
      </w:r>
      <w:r w:rsidRPr="00662C59">
        <w:rPr>
          <w:rStyle w:val="CodigoCar"/>
        </w:rPr>
        <w:t>addSaldo</w:t>
      </w:r>
      <w:r>
        <w:t xml:space="preserve"> procedemos a quitarle la sintaxis de </w:t>
      </w:r>
      <w:r w:rsidRPr="00321D5D">
        <w:rPr>
          <w:rStyle w:val="CodigoCar"/>
        </w:rPr>
        <w:t>sync</w:t>
      </w:r>
      <w:r w:rsidR="00662C59">
        <w:rPr>
          <w:rStyle w:val="CodigoCar"/>
        </w:rPr>
        <w:t>h</w:t>
      </w:r>
      <w:r w:rsidRPr="00321D5D">
        <w:rPr>
          <w:rStyle w:val="CodigoCar"/>
        </w:rPr>
        <w:t>ronize</w:t>
      </w:r>
      <w:r>
        <w:rPr>
          <w:rStyle w:val="CodigoCar"/>
        </w:rPr>
        <w:t>d</w:t>
      </w:r>
    </w:p>
    <w:p w:rsidR="00321D5D" w:rsidRDefault="00321D5D" w:rsidP="00321D5D">
      <w:r>
        <w:t>Pasaría algo así:</w:t>
      </w:r>
    </w:p>
    <w:p w:rsidR="00321D5D" w:rsidRDefault="00321D5D" w:rsidP="00321D5D">
      <w:r>
        <w:t xml:space="preserve"> </w:t>
      </w:r>
      <w:r w:rsidR="00662C59" w:rsidRPr="00662C59">
        <w:drawing>
          <wp:inline distT="0" distB="0" distL="0" distR="0" wp14:anchorId="4510B5CA" wp14:editId="78781AA3">
            <wp:extent cx="3556000" cy="2641600"/>
            <wp:effectExtent l="0" t="0" r="0" b="0"/>
            <wp:docPr id="198691851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918510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C59" w:rsidRDefault="00662C59" w:rsidP="00321D5D">
      <w:r>
        <w:lastRenderedPageBreak/>
        <w:t>Podemos ver como el resultado en este caso ha sido 1300€ (error) cuando se supone que el resultado correcto debe ser 1450€</w:t>
      </w:r>
    </w:p>
    <w:p w:rsidR="00321D5D" w:rsidRDefault="00321D5D" w:rsidP="00321D5D"/>
    <w:p w:rsidR="00321D5D" w:rsidRDefault="00321D5D" w:rsidP="00321D5D">
      <w:r>
        <w:t xml:space="preserve">Mientras que con el </w:t>
      </w:r>
      <w:r w:rsidRPr="00321D5D">
        <w:rPr>
          <w:rStyle w:val="CodigoCar"/>
        </w:rPr>
        <w:t>sync</w:t>
      </w:r>
      <w:r w:rsidR="00662C59">
        <w:rPr>
          <w:rStyle w:val="CodigoCar"/>
        </w:rPr>
        <w:t>hr</w:t>
      </w:r>
      <w:r w:rsidRPr="00321D5D">
        <w:rPr>
          <w:rStyle w:val="CodigoCar"/>
        </w:rPr>
        <w:t>onized</w:t>
      </w:r>
      <w:r>
        <w:rPr>
          <w:rStyle w:val="CodigoCar"/>
        </w:rPr>
        <w:t xml:space="preserve"> </w:t>
      </w:r>
      <w:r w:rsidRPr="00321D5D">
        <w:t xml:space="preserve">sería </w:t>
      </w:r>
      <w:proofErr w:type="spellStart"/>
      <w:r w:rsidRPr="00321D5D">
        <w:t>asi</w:t>
      </w:r>
      <w:proofErr w:type="spellEnd"/>
      <w:r>
        <w:t>:</w:t>
      </w:r>
    </w:p>
    <w:p w:rsidR="00321D5D" w:rsidRDefault="00321D5D" w:rsidP="00321D5D">
      <w:r w:rsidRPr="00321D5D">
        <w:drawing>
          <wp:inline distT="0" distB="0" distL="0" distR="0" wp14:anchorId="496B77A2" wp14:editId="40433F9A">
            <wp:extent cx="3581400" cy="2743200"/>
            <wp:effectExtent l="0" t="0" r="0" b="0"/>
            <wp:docPr id="20696260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26084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D5D" w:rsidRPr="00321D5D" w:rsidRDefault="00321D5D" w:rsidP="00321D5D">
      <w:r>
        <w:t>Podemos comprobar como aquí si va en el orden en el que debería</w:t>
      </w:r>
      <w:r w:rsidR="00662C59">
        <w:t xml:space="preserve"> y cada hilo entra cuando deben y no se machacan unos a otros.</w:t>
      </w:r>
    </w:p>
    <w:sectPr w:rsidR="00321D5D" w:rsidRPr="00321D5D" w:rsidSect="00234D5B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E2714" w:rsidRDefault="00BE2714" w:rsidP="00942F99">
      <w:pPr>
        <w:spacing w:after="0" w:line="240" w:lineRule="auto"/>
      </w:pPr>
      <w:r>
        <w:separator/>
      </w:r>
    </w:p>
  </w:endnote>
  <w:endnote w:type="continuationSeparator" w:id="0">
    <w:p w:rsidR="00BE2714" w:rsidRDefault="00BE2714" w:rsidP="00942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scadia Code PL">
    <w:panose1 w:val="020B0609020000020004"/>
    <w:charset w:val="00"/>
    <w:family w:val="modern"/>
    <w:pitch w:val="variable"/>
    <w:sig w:usb0="A1002AFF" w:usb1="D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808080" w:themeColor="background1" w:themeShade="80"/>
      </w:rPr>
      <w:id w:val="595680795"/>
      <w:docPartObj>
        <w:docPartGallery w:val="Page Numbers (Bottom of Page)"/>
        <w:docPartUnique/>
      </w:docPartObj>
    </w:sdtPr>
    <w:sdtContent>
      <w:p w:rsidR="00234D5B" w:rsidRPr="001F4364" w:rsidRDefault="001F4364">
        <w:pPr>
          <w:pStyle w:val="Piedepgina"/>
          <w:jc w:val="right"/>
          <w:rPr>
            <w:color w:val="808080" w:themeColor="background1" w:themeShade="80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1" locked="0" layoutInCell="1" allowOverlap="1" wp14:anchorId="2E65A928" wp14:editId="0D17386E">
                  <wp:simplePos x="0" y="0"/>
                  <wp:positionH relativeFrom="rightMargin">
                    <wp:posOffset>0</wp:posOffset>
                  </wp:positionH>
                  <wp:positionV relativeFrom="paragraph">
                    <wp:posOffset>-77163</wp:posOffset>
                  </wp:positionV>
                  <wp:extent cx="1078640" cy="895104"/>
                  <wp:effectExtent l="0" t="0" r="7620" b="635"/>
                  <wp:wrapNone/>
                  <wp:docPr id="666909158" name="Isosceles Triangle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flipH="1">
                            <a:off x="0" y="0"/>
                            <a:ext cx="1078640" cy="895104"/>
                          </a:xfrm>
                          <a:prstGeom prst="triangle">
                            <a:avLst>
                              <a:gd name="adj" fmla="val 0"/>
                            </a:avLst>
                          </a:prstGeom>
                          <a:solidFill>
                            <a:srgbClr val="0000C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7F70EB30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5" o:spid="_x0000_s1026" type="#_x0000_t5" style="position:absolute;margin-left:0;margin-top:-6.1pt;width:84.95pt;height:70.5pt;flip:x;z-index:-2516572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" adj="0" fillcolor="#00c" stroked="f" strokeweight="1pt">
                  <w10:wrap anchorx="margin"/>
                </v:shape>
              </w:pict>
            </mc:Fallback>
          </mc:AlternateContent>
        </w:r>
        <w:r w:rsidR="00234D5B" w:rsidRPr="001F4364">
          <w:rPr>
            <w:color w:val="808080" w:themeColor="background1" w:themeShade="80"/>
          </w:rPr>
          <w:t xml:space="preserve">Página | </w:t>
        </w:r>
        <w:r w:rsidR="00234D5B" w:rsidRPr="001F4364">
          <w:rPr>
            <w:color w:val="808080" w:themeColor="background1" w:themeShade="80"/>
          </w:rPr>
          <w:fldChar w:fldCharType="begin"/>
        </w:r>
        <w:r w:rsidR="00234D5B" w:rsidRPr="001F4364">
          <w:rPr>
            <w:color w:val="808080" w:themeColor="background1" w:themeShade="80"/>
          </w:rPr>
          <w:instrText>PAGE   \* MERGEFORMAT</w:instrText>
        </w:r>
        <w:r w:rsidR="00234D5B" w:rsidRPr="001F4364">
          <w:rPr>
            <w:color w:val="808080" w:themeColor="background1" w:themeShade="80"/>
          </w:rPr>
          <w:fldChar w:fldCharType="separate"/>
        </w:r>
        <w:r w:rsidR="00234D5B" w:rsidRPr="001F4364">
          <w:rPr>
            <w:color w:val="808080" w:themeColor="background1" w:themeShade="80"/>
          </w:rPr>
          <w:t>2</w:t>
        </w:r>
        <w:r w:rsidR="00234D5B" w:rsidRPr="001F4364">
          <w:rPr>
            <w:color w:val="808080" w:themeColor="background1" w:themeShade="80"/>
          </w:rPr>
          <w:fldChar w:fldCharType="end"/>
        </w:r>
        <w:r w:rsidR="00234D5B" w:rsidRPr="001F4364">
          <w:rPr>
            <w:color w:val="808080" w:themeColor="background1" w:themeShade="80"/>
          </w:rPr>
          <w:t xml:space="preserve"> </w:t>
        </w:r>
      </w:p>
    </w:sdtContent>
  </w:sdt>
  <w:p w:rsidR="00FA03FE" w:rsidRDefault="00FA03F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E2714" w:rsidRDefault="00BE2714" w:rsidP="00942F99">
      <w:pPr>
        <w:spacing w:after="0" w:line="240" w:lineRule="auto"/>
      </w:pPr>
      <w:r>
        <w:separator/>
      </w:r>
    </w:p>
  </w:footnote>
  <w:footnote w:type="continuationSeparator" w:id="0">
    <w:p w:rsidR="00BE2714" w:rsidRDefault="00BE2714" w:rsidP="00942F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A03FE" w:rsidRPr="001F4364" w:rsidRDefault="00000000">
    <w:pPr>
      <w:pStyle w:val="Encabezado"/>
      <w:rPr>
        <w:color w:val="808080" w:themeColor="background1" w:themeShade="80"/>
        <w:szCs w:val="24"/>
      </w:rPr>
    </w:pPr>
    <w:sdt>
      <w:sdtPr>
        <w:rPr>
          <w:rFonts w:asciiTheme="majorHAnsi" w:eastAsiaTheme="majorEastAsia" w:hAnsiTheme="majorHAnsi" w:cstheme="majorBidi"/>
          <w:color w:val="808080" w:themeColor="background1" w:themeShade="80"/>
          <w:szCs w:val="24"/>
        </w:rPr>
        <w:alias w:val="Título"/>
        <w:id w:val="78404852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>Mario Sánchez Barroso</w:t>
        </w:r>
      </w:sdtContent>
    </w:sdt>
    <w:r w:rsidR="00FA03FE" w:rsidRPr="001F4364">
      <w:rPr>
        <w:rFonts w:asciiTheme="majorHAnsi" w:eastAsiaTheme="majorEastAsia" w:hAnsiTheme="majorHAnsi" w:cstheme="majorBidi"/>
        <w:color w:val="808080" w:themeColor="background1" w:themeShade="80"/>
        <w:szCs w:val="24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808080" w:themeColor="background1" w:themeShade="80"/>
          <w:szCs w:val="24"/>
        </w:rPr>
        <w:alias w:val="Fecha"/>
        <w:id w:val="78404859"/>
        <w:dataBinding w:prefixMappings="xmlns:ns0='http://schemas.microsoft.com/office/2006/coverPageProps'" w:xpath="/ns0:CoverPageProperties[1]/ns0:PublishDate[1]" w:storeItemID="{55AF091B-3C7A-41E3-B477-F2FDAA23CFDA}"/>
        <w:date>
          <w:dateFormat w:val="d 'de' MMMM 'de' yyyy"/>
          <w:lid w:val="es-ES"/>
          <w:storeMappedDataAs w:val="dateTime"/>
          <w:calendar w:val="gregorian"/>
        </w:date>
      </w:sdtPr>
      <w:sdtContent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 xml:space="preserve">I.E.S Prof. </w:t>
        </w:r>
        <w:r w:rsidR="00234D5B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 xml:space="preserve">Juan Antonio </w:t>
        </w:r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>Carrillo Salcedo</w:t>
        </w:r>
      </w:sdtContent>
    </w:sdt>
  </w:p>
  <w:p w:rsidR="00942F99" w:rsidRDefault="00942F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871"/>
    <w:rsid w:val="00000A08"/>
    <w:rsid w:val="000024DB"/>
    <w:rsid w:val="001F29AC"/>
    <w:rsid w:val="001F4364"/>
    <w:rsid w:val="00234D5B"/>
    <w:rsid w:val="0029528D"/>
    <w:rsid w:val="00321D5D"/>
    <w:rsid w:val="00356FD7"/>
    <w:rsid w:val="00365871"/>
    <w:rsid w:val="00450A55"/>
    <w:rsid w:val="004A41A7"/>
    <w:rsid w:val="004D5C05"/>
    <w:rsid w:val="005A47C2"/>
    <w:rsid w:val="006538B4"/>
    <w:rsid w:val="006606FA"/>
    <w:rsid w:val="00662C59"/>
    <w:rsid w:val="008501ED"/>
    <w:rsid w:val="00864598"/>
    <w:rsid w:val="00866DAA"/>
    <w:rsid w:val="0089690D"/>
    <w:rsid w:val="008E28AD"/>
    <w:rsid w:val="00942F99"/>
    <w:rsid w:val="009B7087"/>
    <w:rsid w:val="00B126C6"/>
    <w:rsid w:val="00B26824"/>
    <w:rsid w:val="00B527FB"/>
    <w:rsid w:val="00BE2714"/>
    <w:rsid w:val="00BF36D0"/>
    <w:rsid w:val="00C2452C"/>
    <w:rsid w:val="00C53D8F"/>
    <w:rsid w:val="00C550BD"/>
    <w:rsid w:val="00CD6C24"/>
    <w:rsid w:val="00D9767A"/>
    <w:rsid w:val="00DA6A71"/>
    <w:rsid w:val="00E373B3"/>
    <w:rsid w:val="00E82D7A"/>
    <w:rsid w:val="00E90A66"/>
    <w:rsid w:val="00F105D0"/>
    <w:rsid w:val="00FA03FE"/>
    <w:rsid w:val="00FA1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727749C"/>
  <w15:chartTrackingRefBased/>
  <w15:docId w15:val="{4E431D25-C89E-B640-AFB0-EBABD0A9E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1A7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34D5B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/>
      <w:color w:val="002060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34D5B"/>
    <w:pPr>
      <w:keepNext/>
      <w:keepLines/>
      <w:spacing w:before="40" w:after="0" w:line="360" w:lineRule="auto"/>
      <w:outlineLvl w:val="1"/>
    </w:pPr>
    <w:rPr>
      <w:rFonts w:asciiTheme="majorHAnsi" w:eastAsiaTheme="majorEastAsia" w:hAnsiTheme="majorHAnsi" w:cs="Open Sans"/>
      <w:color w:val="002060"/>
      <w:sz w:val="28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34D5B"/>
    <w:rPr>
      <w:rFonts w:asciiTheme="majorHAnsi" w:eastAsiaTheme="majorEastAsia" w:hAnsiTheme="majorHAnsi" w:cs="Open Sans"/>
      <w:color w:val="002060"/>
      <w:sz w:val="28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942F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2F99"/>
  </w:style>
  <w:style w:type="paragraph" w:styleId="Piedepgina">
    <w:name w:val="footer"/>
    <w:basedOn w:val="Normal"/>
    <w:link w:val="PiedepginaCar"/>
    <w:uiPriority w:val="99"/>
    <w:unhideWhenUsed/>
    <w:rsid w:val="00942F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2F99"/>
  </w:style>
  <w:style w:type="character" w:customStyle="1" w:styleId="Ttulo1Car">
    <w:name w:val="Título 1 Car"/>
    <w:basedOn w:val="Fuentedeprrafopredeter"/>
    <w:link w:val="Ttulo1"/>
    <w:uiPriority w:val="9"/>
    <w:rsid w:val="00234D5B"/>
    <w:rPr>
      <w:rFonts w:asciiTheme="majorHAnsi" w:eastAsiaTheme="majorEastAsia" w:hAnsiTheme="majorHAnsi" w:cstheme="majorBidi"/>
      <w:color w:val="002060"/>
      <w:sz w:val="36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A41A7"/>
    <w:pPr>
      <w:spacing w:after="0" w:line="259" w:lineRule="auto"/>
      <w:jc w:val="left"/>
      <w:outlineLvl w:val="9"/>
    </w:pPr>
    <w:rPr>
      <w:color w:val="2F5496" w:themeColor="accent1" w:themeShade="BF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A41A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A41A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4A41A7"/>
    <w:rPr>
      <w:color w:val="0563C1" w:themeColor="hyperlink"/>
      <w:u w:val="single"/>
    </w:rPr>
  </w:style>
  <w:style w:type="paragraph" w:customStyle="1" w:styleId="Codigo">
    <w:name w:val="Codigo"/>
    <w:basedOn w:val="Normal"/>
    <w:link w:val="CodigoCar"/>
    <w:qFormat/>
    <w:rsid w:val="001F29AC"/>
    <w:pPr>
      <w:framePr w:wrap="around" w:vAnchor="text" w:hAnchor="text" w:y="1"/>
      <w:shd w:val="clear" w:color="auto" w:fill="F2F2F2" w:themeFill="background1" w:themeFillShade="F2"/>
      <w:spacing w:line="360" w:lineRule="auto"/>
      <w:jc w:val="left"/>
    </w:pPr>
    <w:rPr>
      <w:rFonts w:ascii="JetBrains Mono" w:hAnsi="JetBrains Mono"/>
      <w:noProof/>
      <w:color w:val="000000"/>
      <w:sz w:val="20"/>
      <w14:textFill>
        <w14:solidFill>
          <w14:srgbClr w14:val="000000">
            <w14:lumMod w14:val="90000"/>
          </w14:srgbClr>
        </w14:solidFill>
      </w14:textFill>
    </w:rPr>
  </w:style>
  <w:style w:type="character" w:customStyle="1" w:styleId="CodigoCar">
    <w:name w:val="Codigo Car"/>
    <w:basedOn w:val="Fuentedeprrafopredeter"/>
    <w:link w:val="Codigo"/>
    <w:rsid w:val="001F29AC"/>
    <w:rPr>
      <w:rFonts w:ascii="JetBrains Mono" w:hAnsi="JetBrains Mono"/>
      <w:noProof/>
      <w:color w:val="000000"/>
      <w:sz w:val="20"/>
      <w:shd w:val="clear" w:color="auto" w:fill="F2F2F2" w:themeFill="background1" w:themeFillShade="F2"/>
      <w14:textFill>
        <w14:solidFill>
          <w14:srgbClr w14:val="000000">
            <w14:lumMod w14:val="90000"/>
          </w14:srgbClr>
        </w14:solidFill>
      </w14:textFill>
    </w:rPr>
  </w:style>
  <w:style w:type="paragraph" w:styleId="NormalWeb">
    <w:name w:val="Normal (Web)"/>
    <w:basedOn w:val="Normal"/>
    <w:uiPriority w:val="99"/>
    <w:unhideWhenUsed/>
    <w:rsid w:val="0036587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lumnado/Desktop/2DAM/Plantill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I.E.S Prof. Juan Antonio Carrillo Salcedo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80961D-130E-4205-A8D1-747462556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Plantilla.dotx</Template>
  <TotalTime>1</TotalTime>
  <Pages>6</Pages>
  <Words>393</Words>
  <Characters>2162</Characters>
  <Application>Microsoft Office Word</Application>
  <DocSecurity>0</DocSecurity>
  <Lines>18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Mario Sánchez Barroso</vt:lpstr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Mario Sánchez Barroso</dc:title>
  <dc:subject/>
  <dc:creator>alumnado</dc:creator>
  <cp:keywords/>
  <dc:description/>
  <cp:lastModifiedBy>Mario Sánchez Barroso</cp:lastModifiedBy>
  <cp:revision>3</cp:revision>
  <cp:lastPrinted>2025-11-25T13:17:00Z</cp:lastPrinted>
  <dcterms:created xsi:type="dcterms:W3CDTF">2025-11-25T13:17:00Z</dcterms:created>
  <dcterms:modified xsi:type="dcterms:W3CDTF">2025-11-25T13:17:00Z</dcterms:modified>
</cp:coreProperties>
</file>