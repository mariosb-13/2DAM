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B123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32C24F27" wp14:editId="63634BD4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9493C" w14:textId="77777777"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60FAD9" wp14:editId="6A845A2E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8C750" w14:textId="77995E13" w:rsidR="00FA03FE" w:rsidRDefault="00942F99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450A55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T</w:t>
                            </w:r>
                            <w:r w:rsidR="00DE36DF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area 3:</w:t>
                            </w:r>
                          </w:p>
                          <w:p w14:paraId="0E9CF7C4" w14:textId="0A0D22FD" w:rsidR="00DE36DF" w:rsidRPr="00450A55" w:rsidRDefault="00DE36DF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Semáforo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0FAD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1JQFwIAAC0EAAAOAAAAZHJzL2Uyb0RvYy54bWysU8tu2zAQvBfoPxC815Idx3U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" filled="f" stroked="f" strokeweight=".5pt">
                <v:textbox>
                  <w:txbxContent>
                    <w:p w14:paraId="3388C750" w14:textId="77995E13" w:rsidR="00FA03FE" w:rsidRDefault="00942F99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450A55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T</w:t>
                      </w:r>
                      <w:r w:rsidR="00DE36DF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area 3:</w:t>
                      </w:r>
                    </w:p>
                    <w:p w14:paraId="0E9CF7C4" w14:textId="0A0D22FD" w:rsidR="00DE36DF" w:rsidRPr="00450A55" w:rsidRDefault="00DE36DF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Semáforo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848095" wp14:editId="6045C738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55ED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F8892E" wp14:editId="2CB3A1BF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660F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0F5EE" wp14:editId="76F76142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AEB0B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59C7ACEE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5C421F8B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0F5EE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0D6AEB0B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59C7ACEE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5C421F8B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2B3B25" w14:textId="77777777" w:rsidR="004A41A7" w:rsidRDefault="00234D5B">
          <w:pPr>
            <w:pStyle w:val="TtuloTDC"/>
          </w:pPr>
          <w:r>
            <w:t>Índice</w:t>
          </w:r>
        </w:p>
        <w:p w14:paraId="29E4AF93" w14:textId="56F89C82" w:rsidR="001221BE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4969" w:history="1">
            <w:r w:rsidR="001221BE" w:rsidRPr="00F17A89">
              <w:rPr>
                <w:rStyle w:val="Hipervnculo"/>
                <w:noProof/>
              </w:rPr>
              <w:t>Ejercicio 1</w:t>
            </w:r>
            <w:r w:rsidR="001221BE">
              <w:rPr>
                <w:noProof/>
                <w:webHidden/>
              </w:rPr>
              <w:tab/>
            </w:r>
            <w:r w:rsidR="001221BE">
              <w:rPr>
                <w:noProof/>
                <w:webHidden/>
              </w:rPr>
              <w:fldChar w:fldCharType="begin"/>
            </w:r>
            <w:r w:rsidR="001221BE">
              <w:rPr>
                <w:noProof/>
                <w:webHidden/>
              </w:rPr>
              <w:instrText xml:space="preserve"> PAGEREF _Toc215514969 \h </w:instrText>
            </w:r>
            <w:r w:rsidR="001221BE">
              <w:rPr>
                <w:noProof/>
                <w:webHidden/>
              </w:rPr>
            </w:r>
            <w:r w:rsidR="001221BE">
              <w:rPr>
                <w:noProof/>
                <w:webHidden/>
              </w:rPr>
              <w:fldChar w:fldCharType="separate"/>
            </w:r>
            <w:r w:rsidR="001221BE">
              <w:rPr>
                <w:noProof/>
                <w:webHidden/>
              </w:rPr>
              <w:t>3</w:t>
            </w:r>
            <w:r w:rsidR="001221BE">
              <w:rPr>
                <w:noProof/>
                <w:webHidden/>
              </w:rPr>
              <w:fldChar w:fldCharType="end"/>
            </w:r>
          </w:hyperlink>
        </w:p>
        <w:p w14:paraId="45306CC0" w14:textId="2F05EAC5" w:rsidR="001221BE" w:rsidRDefault="001221B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514970" w:history="1">
            <w:r w:rsidRPr="00F17A89">
              <w:rPr>
                <w:rStyle w:val="Hipervnculo"/>
                <w:noProof/>
              </w:rPr>
              <w:t>LineaInspeccion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CD20" w14:textId="1E3BFB6B" w:rsidR="001221BE" w:rsidRDefault="001221B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514971" w:history="1">
            <w:r w:rsidRPr="00F17A89">
              <w:rPr>
                <w:rStyle w:val="Hipervnculo"/>
                <w:noProof/>
              </w:rPr>
              <w:t>Clase ITV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3A7D" w14:textId="068B3C76" w:rsidR="001221BE" w:rsidRDefault="001221B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514972" w:history="1">
            <w:r w:rsidRPr="00F17A89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9C9B" w14:textId="28484EEC" w:rsidR="001221BE" w:rsidRDefault="001221B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514973" w:history="1">
            <w:r w:rsidRPr="00F17A89">
              <w:rPr>
                <w:rStyle w:val="Hipervnculo"/>
                <w:noProof/>
              </w:rPr>
              <w:t>Clase ITV2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76D4" w14:textId="7B96E648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61C398BA" w14:textId="77777777" w:rsidR="004A41A7" w:rsidRDefault="004A41A7" w:rsidP="00234D5B">
      <w:pPr>
        <w:jc w:val="left"/>
      </w:pPr>
      <w:r>
        <w:br w:type="page"/>
      </w:r>
    </w:p>
    <w:p w14:paraId="18362327" w14:textId="09B5BCDB" w:rsidR="004A41A7" w:rsidRDefault="00904D5F" w:rsidP="009A63D8">
      <w:pPr>
        <w:pStyle w:val="Ttulo1"/>
      </w:pPr>
      <w:bookmarkStart w:id="0" w:name="_Toc215514969"/>
      <w:r>
        <w:lastRenderedPageBreak/>
        <w:t>Ejercicio 1</w:t>
      </w:r>
      <w:bookmarkEnd w:id="0"/>
    </w:p>
    <w:p w14:paraId="35BB0ACE" w14:textId="24BFC4E8" w:rsidR="00196AC2" w:rsidRDefault="00904D5F" w:rsidP="00904D5F">
      <w:pPr>
        <w:pStyle w:val="Ttulo2"/>
      </w:pPr>
      <w:bookmarkStart w:id="1" w:name="_Toc215514970"/>
      <w:proofErr w:type="spellStart"/>
      <w:r>
        <w:t>L</w:t>
      </w:r>
      <w:r w:rsidR="00196AC2">
        <w:t>ineaInspeccion</w:t>
      </w:r>
      <w:bookmarkEnd w:id="1"/>
      <w:proofErr w:type="spellEnd"/>
    </w:p>
    <w:p w14:paraId="30E0AFB0" w14:textId="4885209D" w:rsidR="00196AC2" w:rsidRPr="00196AC2" w:rsidRDefault="00196AC2" w:rsidP="00196AC2">
      <w:r w:rsidRPr="00196AC2">
        <w:drawing>
          <wp:inline distT="0" distB="0" distL="0" distR="0" wp14:anchorId="36410525" wp14:editId="2D32C37B">
            <wp:extent cx="5400040" cy="3176905"/>
            <wp:effectExtent l="0" t="0" r="0" b="4445"/>
            <wp:docPr id="615326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661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C53A" w14:textId="35DA1B5A" w:rsidR="007A7C81" w:rsidRPr="007A7C81" w:rsidRDefault="007A7C81" w:rsidP="007A7C81">
      <w:r w:rsidRPr="007A7C81">
        <w:t xml:space="preserve">En la clase </w:t>
      </w:r>
      <w:proofErr w:type="spellStart"/>
      <w:r w:rsidRPr="007A7C81">
        <w:t>LineaInspeccion</w:t>
      </w:r>
      <w:proofErr w:type="spellEnd"/>
      <w:r w:rsidRPr="007A7C81">
        <w:t xml:space="preserve">, el </w:t>
      </w:r>
      <w:r w:rsidRPr="007A7C81">
        <w:rPr>
          <w:b/>
          <w:bCs/>
        </w:rPr>
        <w:t>Semáforo</w:t>
      </w:r>
      <w:r w:rsidRPr="007A7C81">
        <w:t xml:space="preserve"> actúa como un contador de cupos que limita cuántos vehículos pueden revisarse simultáneamente</w:t>
      </w:r>
      <w:r>
        <w:t xml:space="preserve">. </w:t>
      </w:r>
      <w:r w:rsidRPr="007A7C81">
        <w:t xml:space="preserve">Cuando un vehículo intenta entrar mediante </w:t>
      </w:r>
      <w:r w:rsidRPr="007A7C81">
        <w:rPr>
          <w:rStyle w:val="CodigoCar"/>
        </w:rPr>
        <w:t>acquire()</w:t>
      </w:r>
      <w:r w:rsidRPr="007A7C81">
        <w:t xml:space="preserve">, el semáforo comprueba si hay hueco: si el contador es positivo, resta un permiso y deja pasar al hilo; si es cero, lo bloquea (pone en espera) hasta que se libere espacio. Finalmente, cuando el vehículo termina, ejecuta obligatoriamente </w:t>
      </w:r>
      <w:r w:rsidRPr="007A7C81">
        <w:rPr>
          <w:rStyle w:val="CodigoCar"/>
        </w:rPr>
        <w:t>release()</w:t>
      </w:r>
      <w:r w:rsidRPr="007A7C81">
        <w:t xml:space="preserve"> dentro del bloque </w:t>
      </w:r>
      <w:r w:rsidRPr="007A7C81">
        <w:rPr>
          <w:rStyle w:val="CodigoCar"/>
        </w:rPr>
        <w:t>finally</w:t>
      </w:r>
      <w:r w:rsidRPr="007A7C81">
        <w:t>, lo que suma un permiso al contador y despierta automáticamente al siguiente vehículo de la cola para que entre.</w:t>
      </w:r>
    </w:p>
    <w:p w14:paraId="340EB1A8" w14:textId="27352116" w:rsidR="004A41A7" w:rsidRDefault="00904D5F" w:rsidP="00904D5F">
      <w:pPr>
        <w:pStyle w:val="Ttulo2"/>
      </w:pPr>
      <w:bookmarkStart w:id="2" w:name="_Toc215514971"/>
      <w:r>
        <w:lastRenderedPageBreak/>
        <w:t>Clase ITV</w:t>
      </w:r>
      <w:bookmarkEnd w:id="2"/>
    </w:p>
    <w:p w14:paraId="7531E758" w14:textId="5BD4633A" w:rsidR="00904D5F" w:rsidRDefault="00904D5F" w:rsidP="00904D5F">
      <w:r w:rsidRPr="00904D5F">
        <w:drawing>
          <wp:inline distT="0" distB="0" distL="0" distR="0" wp14:anchorId="7DEF9DC7" wp14:editId="26864066">
            <wp:extent cx="5400040" cy="4082415"/>
            <wp:effectExtent l="0" t="0" r="0" b="0"/>
            <wp:docPr id="95452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89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BFF8" w14:textId="77777777" w:rsidR="00904D5F" w:rsidRDefault="00904D5F" w:rsidP="00904D5F"/>
    <w:p w14:paraId="7FEE8D34" w14:textId="78EECF65" w:rsidR="00904D5F" w:rsidRDefault="00904D5F" w:rsidP="00904D5F">
      <w:r>
        <w:t xml:space="preserve">Esta clase es el </w:t>
      </w:r>
      <w:proofErr w:type="spellStart"/>
      <w:r>
        <w:t>main</w:t>
      </w:r>
      <w:proofErr w:type="spellEnd"/>
      <w:r>
        <w:t xml:space="preserve"> que hace que ejecute el programa, crea una </w:t>
      </w:r>
      <w:r w:rsidR="009A63D8">
        <w:t xml:space="preserve">(1) </w:t>
      </w:r>
      <w:r>
        <w:t xml:space="preserve">línea de inspección </w:t>
      </w:r>
    </w:p>
    <w:p w14:paraId="53DB4E8B" w14:textId="3A2A3804" w:rsidR="009A63D8" w:rsidRDefault="009A63D8" w:rsidP="00904D5F">
      <w:r>
        <w:t>Crea la cola de los vehículos que van a entrar y se generan vehículos de forma aleatoria, se inician todos los hilos, y se esperan a que acaben todos.</w:t>
      </w:r>
    </w:p>
    <w:p w14:paraId="409211B5" w14:textId="77777777" w:rsidR="00904D5F" w:rsidRDefault="00904D5F" w:rsidP="00904D5F"/>
    <w:p w14:paraId="4A148BFD" w14:textId="3C4CE0DC" w:rsidR="00904D5F" w:rsidRDefault="00904D5F" w:rsidP="00904D5F">
      <w:pPr>
        <w:pStyle w:val="Ttulo1"/>
      </w:pPr>
      <w:bookmarkStart w:id="3" w:name="_Toc215514972"/>
      <w:r>
        <w:lastRenderedPageBreak/>
        <w:t>Ejercicio 2</w:t>
      </w:r>
      <w:bookmarkEnd w:id="3"/>
    </w:p>
    <w:p w14:paraId="1EC7734F" w14:textId="1C1AC56C" w:rsidR="00904D5F" w:rsidRDefault="00904D5F" w:rsidP="00904D5F">
      <w:pPr>
        <w:pStyle w:val="Ttulo2"/>
      </w:pPr>
      <w:bookmarkStart w:id="4" w:name="_Toc215514973"/>
      <w:r>
        <w:t>Clase ITV2</w:t>
      </w:r>
      <w:bookmarkEnd w:id="4"/>
    </w:p>
    <w:p w14:paraId="378EF277" w14:textId="52C232DF" w:rsidR="00904D5F" w:rsidRDefault="00904D5F" w:rsidP="00904D5F">
      <w:r w:rsidRPr="00904D5F">
        <w:drawing>
          <wp:inline distT="0" distB="0" distL="0" distR="0" wp14:anchorId="7F2669FA" wp14:editId="6B489540">
            <wp:extent cx="5400040" cy="4425315"/>
            <wp:effectExtent l="0" t="0" r="0" b="0"/>
            <wp:docPr id="14250170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700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7FFD" w14:textId="77777777" w:rsidR="00904D5F" w:rsidRDefault="00904D5F" w:rsidP="00904D5F"/>
    <w:p w14:paraId="5E01DC0A" w14:textId="79D4013A" w:rsidR="00904D5F" w:rsidRPr="00904D5F" w:rsidRDefault="00904D5F" w:rsidP="00904D5F">
      <w:r>
        <w:t xml:space="preserve">La única diferencia en este caso es que tenemos 3 líneas de inspección y una cola de 64 </w:t>
      </w:r>
      <w:proofErr w:type="spellStart"/>
      <w:r>
        <w:t>vehiculos</w:t>
      </w:r>
      <w:proofErr w:type="spellEnd"/>
      <w:r>
        <w:t xml:space="preserve">, y se ha añadido un nuevo </w:t>
      </w:r>
      <w:r w:rsidR="00B40936">
        <w:t>vehículo (</w:t>
      </w:r>
      <w:proofErr w:type="spellStart"/>
      <w:r w:rsidR="00B40936">
        <w:t>VehiculoAgricola</w:t>
      </w:r>
      <w:proofErr w:type="spellEnd"/>
      <w:r w:rsidR="00B40936">
        <w:t>)</w:t>
      </w:r>
    </w:p>
    <w:sectPr w:rsidR="00904D5F" w:rsidRPr="00904D5F" w:rsidSect="00234D5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F6FB1" w14:textId="77777777" w:rsidR="00207832" w:rsidRDefault="00207832" w:rsidP="00942F99">
      <w:pPr>
        <w:spacing w:after="0" w:line="240" w:lineRule="auto"/>
      </w:pPr>
      <w:r>
        <w:separator/>
      </w:r>
    </w:p>
  </w:endnote>
  <w:endnote w:type="continuationSeparator" w:id="0">
    <w:p w14:paraId="5FCD79ED" w14:textId="77777777" w:rsidR="00207832" w:rsidRDefault="00207832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61A2809B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1C85E99F" wp14:editId="58602711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A689E0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322C9785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BBF1" w14:textId="77777777" w:rsidR="00207832" w:rsidRDefault="00207832" w:rsidP="00942F99">
      <w:pPr>
        <w:spacing w:after="0" w:line="240" w:lineRule="auto"/>
      </w:pPr>
      <w:r>
        <w:separator/>
      </w:r>
    </w:p>
  </w:footnote>
  <w:footnote w:type="continuationSeparator" w:id="0">
    <w:p w14:paraId="11269850" w14:textId="77777777" w:rsidR="00207832" w:rsidRDefault="00207832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66665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79A32AD2" w14:textId="77777777" w:rsidR="00942F99" w:rsidRDefault="00942F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5B25"/>
    <w:multiLevelType w:val="multilevel"/>
    <w:tmpl w:val="DEC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13F3B"/>
    <w:multiLevelType w:val="multilevel"/>
    <w:tmpl w:val="0E8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F101B"/>
    <w:multiLevelType w:val="multilevel"/>
    <w:tmpl w:val="27A2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E47EF"/>
    <w:multiLevelType w:val="multilevel"/>
    <w:tmpl w:val="C5B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26645"/>
    <w:multiLevelType w:val="multilevel"/>
    <w:tmpl w:val="3ED8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586844">
    <w:abstractNumId w:val="1"/>
  </w:num>
  <w:num w:numId="2" w16cid:durableId="860626907">
    <w:abstractNumId w:val="4"/>
  </w:num>
  <w:num w:numId="3" w16cid:durableId="1262495786">
    <w:abstractNumId w:val="2"/>
  </w:num>
  <w:num w:numId="4" w16cid:durableId="665059750">
    <w:abstractNumId w:val="0"/>
  </w:num>
  <w:num w:numId="5" w16cid:durableId="1645885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81"/>
    <w:rsid w:val="00000A08"/>
    <w:rsid w:val="000024DB"/>
    <w:rsid w:val="001221BE"/>
    <w:rsid w:val="00196AC2"/>
    <w:rsid w:val="001F29AC"/>
    <w:rsid w:val="001F4364"/>
    <w:rsid w:val="00207832"/>
    <w:rsid w:val="00234D5B"/>
    <w:rsid w:val="0029528D"/>
    <w:rsid w:val="00356FD7"/>
    <w:rsid w:val="00450A55"/>
    <w:rsid w:val="004A41A7"/>
    <w:rsid w:val="004D5C05"/>
    <w:rsid w:val="005A47C2"/>
    <w:rsid w:val="006538B4"/>
    <w:rsid w:val="006606FA"/>
    <w:rsid w:val="007A7C81"/>
    <w:rsid w:val="00864598"/>
    <w:rsid w:val="00866DAA"/>
    <w:rsid w:val="0089690D"/>
    <w:rsid w:val="008E28AD"/>
    <w:rsid w:val="00904D5F"/>
    <w:rsid w:val="00942F99"/>
    <w:rsid w:val="009A63D8"/>
    <w:rsid w:val="009B7087"/>
    <w:rsid w:val="00B126C6"/>
    <w:rsid w:val="00B26824"/>
    <w:rsid w:val="00B30D0D"/>
    <w:rsid w:val="00B40936"/>
    <w:rsid w:val="00BF36D0"/>
    <w:rsid w:val="00C2452C"/>
    <w:rsid w:val="00C53D8F"/>
    <w:rsid w:val="00C550BD"/>
    <w:rsid w:val="00CD6C24"/>
    <w:rsid w:val="00D9767A"/>
    <w:rsid w:val="00DA6A71"/>
    <w:rsid w:val="00DE36DF"/>
    <w:rsid w:val="00E82D7A"/>
    <w:rsid w:val="00F105D0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A192D"/>
  <w15:chartTrackingRefBased/>
  <w15:docId w15:val="{B086114B-674A-4CA2-B092-2C2BB37E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C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C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C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C8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o\Desktop\2DAM\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34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Mario Sánchez Barroso</dc:creator>
  <cp:keywords/>
  <dc:description/>
  <cp:lastModifiedBy>Mario Sánchez Barroso</cp:lastModifiedBy>
  <cp:revision>5</cp:revision>
  <cp:lastPrinted>2025-12-01T19:56:00Z</cp:lastPrinted>
  <dcterms:created xsi:type="dcterms:W3CDTF">2025-12-01T19:22:00Z</dcterms:created>
  <dcterms:modified xsi:type="dcterms:W3CDTF">2025-12-01T19:56:00Z</dcterms:modified>
</cp:coreProperties>
</file>