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2A0E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53C67A5A" wp14:editId="0050B640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92C75" w14:textId="77777777"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C69C7" wp14:editId="6122B76E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67DCB" w14:textId="3F7E530E" w:rsidR="00FA03FE" w:rsidRPr="00450A55" w:rsidRDefault="00942F99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450A55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T</w:t>
                            </w:r>
                            <w:r w:rsidR="007D4791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area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C69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1JQFwIAAC0EAAAOAAAAZHJzL2Uyb0RvYy54bWysU8tu2zAQvBfoPxC815Idx3U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" filled="f" stroked="f" strokeweight=".5pt">
                <v:textbox>
                  <w:txbxContent>
                    <w:p w14:paraId="5E767DCB" w14:textId="3F7E530E" w:rsidR="00FA03FE" w:rsidRPr="00450A55" w:rsidRDefault="00942F99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450A55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T</w:t>
                      </w:r>
                      <w:r w:rsidR="007D4791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area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BE3F1C6" wp14:editId="42BEE13E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5CBE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3D6B9" wp14:editId="6CE150D2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14B0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66B6C" wp14:editId="14B3CDB4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98968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47A934C6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415A602E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66B6C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4DC98968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47A934C6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415A602E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0B6861" w14:textId="77777777" w:rsidR="004A41A7" w:rsidRDefault="00234D5B">
          <w:pPr>
            <w:pStyle w:val="TtuloTDC"/>
          </w:pPr>
          <w:r>
            <w:t>Índice</w:t>
          </w:r>
        </w:p>
        <w:p w14:paraId="688CAE64" w14:textId="3934F8E6" w:rsidR="0008260E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30186" w:history="1">
            <w:r w:rsidR="0008260E" w:rsidRPr="00FC18CA">
              <w:rPr>
                <w:rStyle w:val="Hipervnculo"/>
                <w:noProof/>
              </w:rPr>
              <w:t>Tarea 2</w:t>
            </w:r>
            <w:r w:rsidR="0008260E">
              <w:rPr>
                <w:noProof/>
                <w:webHidden/>
              </w:rPr>
              <w:tab/>
            </w:r>
            <w:r w:rsidR="0008260E">
              <w:rPr>
                <w:noProof/>
                <w:webHidden/>
              </w:rPr>
              <w:fldChar w:fldCharType="begin"/>
            </w:r>
            <w:r w:rsidR="0008260E">
              <w:rPr>
                <w:noProof/>
                <w:webHidden/>
              </w:rPr>
              <w:instrText xml:space="preserve"> PAGEREF _Toc215430186 \h </w:instrText>
            </w:r>
            <w:r w:rsidR="0008260E">
              <w:rPr>
                <w:noProof/>
                <w:webHidden/>
              </w:rPr>
            </w:r>
            <w:r w:rsidR="0008260E">
              <w:rPr>
                <w:noProof/>
                <w:webHidden/>
              </w:rPr>
              <w:fldChar w:fldCharType="separate"/>
            </w:r>
            <w:r w:rsidR="001353E0">
              <w:rPr>
                <w:noProof/>
                <w:webHidden/>
              </w:rPr>
              <w:t>3</w:t>
            </w:r>
            <w:r w:rsidR="0008260E">
              <w:rPr>
                <w:noProof/>
                <w:webHidden/>
              </w:rPr>
              <w:fldChar w:fldCharType="end"/>
            </w:r>
          </w:hyperlink>
        </w:p>
        <w:p w14:paraId="5BC2837D" w14:textId="780B1DFF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503B2E16" w14:textId="77777777" w:rsidR="004A41A7" w:rsidRDefault="004A41A7" w:rsidP="00234D5B">
      <w:pPr>
        <w:jc w:val="left"/>
      </w:pPr>
      <w:r>
        <w:br w:type="page"/>
      </w:r>
    </w:p>
    <w:p w14:paraId="0963D1B8" w14:textId="3C1720CC" w:rsidR="00000A08" w:rsidRDefault="007D4791" w:rsidP="004A41A7">
      <w:pPr>
        <w:pStyle w:val="Ttulo1"/>
      </w:pPr>
      <w:bookmarkStart w:id="0" w:name="_Toc215430186"/>
      <w:r>
        <w:lastRenderedPageBreak/>
        <w:t>Tarea 2</w:t>
      </w:r>
      <w:bookmarkEnd w:id="0"/>
    </w:p>
    <w:p w14:paraId="39296986" w14:textId="6C0EB0AC" w:rsidR="007D4791" w:rsidRDefault="007D4791" w:rsidP="007D4791">
      <w:r w:rsidRPr="007D4791">
        <w:drawing>
          <wp:inline distT="0" distB="0" distL="0" distR="0" wp14:anchorId="0A9CAC0D" wp14:editId="2429F64D">
            <wp:extent cx="5400040" cy="5599430"/>
            <wp:effectExtent l="0" t="0" r="0" b="1270"/>
            <wp:docPr id="1348758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891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447F" w14:textId="77777777" w:rsidR="007D4791" w:rsidRDefault="007D4791" w:rsidP="007D4791"/>
    <w:p w14:paraId="561AC1BC" w14:textId="79650B7C" w:rsidR="007D4791" w:rsidRDefault="007D4791" w:rsidP="007D4791">
      <w:r>
        <w:t xml:space="preserve">El archivo principal hace un bucle recorriendo los argumentos y creando hilos por </w:t>
      </w:r>
      <w:proofErr w:type="gramStart"/>
      <w:r>
        <w:t>cada argumentos</w:t>
      </w:r>
      <w:proofErr w:type="gramEnd"/>
      <w:r>
        <w:t>. Guarda en variables el tiempo de ejecución del programa para luego mostrarlo por pantalla</w:t>
      </w:r>
    </w:p>
    <w:p w14:paraId="34768A23" w14:textId="77777777" w:rsidR="007D4791" w:rsidRDefault="007D4791">
      <w:pPr>
        <w:jc w:val="left"/>
      </w:pPr>
      <w:r>
        <w:br w:type="page"/>
      </w:r>
    </w:p>
    <w:p w14:paraId="4FE75998" w14:textId="19E1E3C0" w:rsidR="007D4791" w:rsidRDefault="007D4791" w:rsidP="007D4791">
      <w:r w:rsidRPr="007D4791">
        <w:lastRenderedPageBreak/>
        <w:drawing>
          <wp:inline distT="0" distB="0" distL="0" distR="0" wp14:anchorId="09EAE956" wp14:editId="7F4492CC">
            <wp:extent cx="5400040" cy="3083560"/>
            <wp:effectExtent l="0" t="0" r="0" b="2540"/>
            <wp:docPr id="13450222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2224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40C6" w14:textId="77777777" w:rsidR="007D4791" w:rsidRDefault="007D4791" w:rsidP="007D4791"/>
    <w:p w14:paraId="1433D189" w14:textId="7310A976" w:rsidR="007D4791" w:rsidRPr="007D4791" w:rsidRDefault="007D4791" w:rsidP="007D4791">
      <w:r>
        <w:t xml:space="preserve">El archivo de conteo extiende de </w:t>
      </w:r>
      <w:proofErr w:type="spellStart"/>
      <w:r>
        <w:t>Thread</w:t>
      </w:r>
      <w:proofErr w:type="spellEnd"/>
      <w:r>
        <w:t xml:space="preserve"> y dentro lo único que hace es contar el número de caracteres que tiene el archivo que se le pasa al parámetro</w:t>
      </w:r>
    </w:p>
    <w:sectPr w:rsidR="007D4791" w:rsidRPr="007D4791" w:rsidSect="00234D5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E31F5" w14:textId="77777777" w:rsidR="002C14DA" w:rsidRDefault="002C14DA" w:rsidP="00942F99">
      <w:pPr>
        <w:spacing w:after="0" w:line="240" w:lineRule="auto"/>
      </w:pPr>
      <w:r>
        <w:separator/>
      </w:r>
    </w:p>
  </w:endnote>
  <w:endnote w:type="continuationSeparator" w:id="0">
    <w:p w14:paraId="70DCDE44" w14:textId="77777777" w:rsidR="002C14DA" w:rsidRDefault="002C14DA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471DD0E5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738B4745" wp14:editId="413A1CE0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12EAB9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5DE3CE6F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E5BD" w14:textId="77777777" w:rsidR="002C14DA" w:rsidRDefault="002C14DA" w:rsidP="00942F99">
      <w:pPr>
        <w:spacing w:after="0" w:line="240" w:lineRule="auto"/>
      </w:pPr>
      <w:r>
        <w:separator/>
      </w:r>
    </w:p>
  </w:footnote>
  <w:footnote w:type="continuationSeparator" w:id="0">
    <w:p w14:paraId="69551D24" w14:textId="77777777" w:rsidR="002C14DA" w:rsidRDefault="002C14DA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645F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52D68792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91"/>
    <w:rsid w:val="00000A08"/>
    <w:rsid w:val="000024DB"/>
    <w:rsid w:val="0008260E"/>
    <w:rsid w:val="0011009D"/>
    <w:rsid w:val="001353E0"/>
    <w:rsid w:val="001F29AC"/>
    <w:rsid w:val="001F4364"/>
    <w:rsid w:val="00234D5B"/>
    <w:rsid w:val="0029528D"/>
    <w:rsid w:val="002C14DA"/>
    <w:rsid w:val="00356FD7"/>
    <w:rsid w:val="00450A55"/>
    <w:rsid w:val="004A41A7"/>
    <w:rsid w:val="004D5C05"/>
    <w:rsid w:val="005A47C2"/>
    <w:rsid w:val="006538B4"/>
    <w:rsid w:val="006606FA"/>
    <w:rsid w:val="007D4791"/>
    <w:rsid w:val="00864598"/>
    <w:rsid w:val="00866DAA"/>
    <w:rsid w:val="0089690D"/>
    <w:rsid w:val="008E28AD"/>
    <w:rsid w:val="00942F99"/>
    <w:rsid w:val="009B7087"/>
    <w:rsid w:val="00B126C6"/>
    <w:rsid w:val="00B26824"/>
    <w:rsid w:val="00BF36D0"/>
    <w:rsid w:val="00C2452C"/>
    <w:rsid w:val="00C53D8F"/>
    <w:rsid w:val="00C550BD"/>
    <w:rsid w:val="00CD6C24"/>
    <w:rsid w:val="00D9767A"/>
    <w:rsid w:val="00DA6A71"/>
    <w:rsid w:val="00E82D7A"/>
    <w:rsid w:val="00F105D0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73C4D"/>
  <w15:chartTrackingRefBased/>
  <w15:docId w15:val="{1381D18B-9D1F-4C44-9935-F92FD1EC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o\Desktop\2DAM\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9</TotalTime>
  <Pages>4</Pages>
  <Words>73</Words>
  <Characters>402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Mario Sánchez Barroso</dc:creator>
  <cp:keywords/>
  <dc:description/>
  <cp:lastModifiedBy>Mario Sánchez Barroso</cp:lastModifiedBy>
  <cp:revision>4</cp:revision>
  <cp:lastPrinted>2025-11-30T20:22:00Z</cp:lastPrinted>
  <dcterms:created xsi:type="dcterms:W3CDTF">2025-11-30T20:14:00Z</dcterms:created>
  <dcterms:modified xsi:type="dcterms:W3CDTF">2025-11-30T20:23:00Z</dcterms:modified>
</cp:coreProperties>
</file>