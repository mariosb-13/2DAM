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7AAEA8D2" wp14:editId="198F8C2F">
            <wp:simplePos x="0" y="0"/>
            <wp:positionH relativeFrom="column">
              <wp:posOffset>-428204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41A7" w:rsidRDefault="00942F99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19F59" wp14:editId="604ADC9E">
                <wp:simplePos x="0" y="0"/>
                <wp:positionH relativeFrom="column">
                  <wp:posOffset>-489585</wp:posOffset>
                </wp:positionH>
                <wp:positionV relativeFrom="paragraph">
                  <wp:posOffset>3957955</wp:posOffset>
                </wp:positionV>
                <wp:extent cx="3086100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A03FE" w:rsidRDefault="00E20BFF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>Diseño</w:t>
                            </w:r>
                          </w:p>
                          <w:p w:rsidR="00E20BFF" w:rsidRPr="00E20BFF" w:rsidRDefault="00E20BFF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>Interfaces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19F5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55pt;margin-top:311.65pt;width:243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" filled="f" stroked="f" strokeweight=".5pt">
                <v:textbox>
                  <w:txbxContent>
                    <w:p w:rsidR="00FA03FE" w:rsidRDefault="00E20BFF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>Diseño</w:t>
                      </w:r>
                    </w:p>
                    <w:p w:rsidR="00E20BFF" w:rsidRPr="00E20BFF" w:rsidRDefault="00E20BFF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>Interfaces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FE7796" wp14:editId="673E7554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906F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" adj="0" fillcolor="#00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280E6D" wp14:editId="35BE4F8E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1BE868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" adj="141" fillcolor="#0b102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EB9E6" wp14:editId="272E990D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EB9E6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" filled="f" stroked="f" strokeweight=".5pt">
                <v:textbox>
                  <w:txbxContent>
                    <w:p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A41A7" w:rsidRDefault="00234D5B">
          <w:pPr>
            <w:pStyle w:val="TtuloTDC"/>
          </w:pPr>
          <w:r>
            <w:t>Índice</w:t>
          </w:r>
        </w:p>
        <w:p w:rsidR="00E20BFF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52479" w:history="1">
            <w:r w:rsidR="00E20BFF" w:rsidRPr="004F0B7D">
              <w:rPr>
                <w:rStyle w:val="Hipervnculo"/>
                <w:noProof/>
              </w:rPr>
              <w:t>Relative Layout</w:t>
            </w:r>
            <w:r w:rsidR="00E20BFF">
              <w:rPr>
                <w:noProof/>
                <w:webHidden/>
              </w:rPr>
              <w:tab/>
            </w:r>
            <w:r w:rsidR="00E20BFF">
              <w:rPr>
                <w:noProof/>
                <w:webHidden/>
              </w:rPr>
              <w:fldChar w:fldCharType="begin"/>
            </w:r>
            <w:r w:rsidR="00E20BFF">
              <w:rPr>
                <w:noProof/>
                <w:webHidden/>
              </w:rPr>
              <w:instrText xml:space="preserve"> PAGEREF _Toc213752479 \h </w:instrText>
            </w:r>
            <w:r w:rsidR="00E20BFF">
              <w:rPr>
                <w:noProof/>
                <w:webHidden/>
              </w:rPr>
            </w:r>
            <w:r w:rsidR="00E20BFF">
              <w:rPr>
                <w:noProof/>
                <w:webHidden/>
              </w:rPr>
              <w:fldChar w:fldCharType="separate"/>
            </w:r>
            <w:r w:rsidR="00BD1D81">
              <w:rPr>
                <w:noProof/>
                <w:webHidden/>
              </w:rPr>
              <w:t>3</w:t>
            </w:r>
            <w:r w:rsidR="00E20BFF">
              <w:rPr>
                <w:noProof/>
                <w:webHidden/>
              </w:rPr>
              <w:fldChar w:fldCharType="end"/>
            </w:r>
          </w:hyperlink>
        </w:p>
        <w:p w:rsidR="00E20BFF" w:rsidRDefault="00E20BF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3752480" w:history="1">
            <w:r w:rsidRPr="004F0B7D">
              <w:rPr>
                <w:rStyle w:val="Hipervnculo"/>
                <w:noProof/>
              </w:rPr>
              <w:t>Constrait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D8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0BFF" w:rsidRDefault="00E20BF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3752481" w:history="1">
            <w:r w:rsidRPr="004F0B7D">
              <w:rPr>
                <w:rStyle w:val="Hipervnculo"/>
                <w:noProof/>
              </w:rPr>
              <w:t>Comentario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D8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41A7" w:rsidRDefault="004A41A7">
          <w:r>
            <w:rPr>
              <w:b/>
              <w:bCs/>
            </w:rPr>
            <w:fldChar w:fldCharType="end"/>
          </w:r>
        </w:p>
      </w:sdtContent>
    </w:sdt>
    <w:p w:rsidR="004A41A7" w:rsidRDefault="004A41A7" w:rsidP="00234D5B">
      <w:pPr>
        <w:jc w:val="left"/>
      </w:pPr>
      <w:r>
        <w:br w:type="page"/>
      </w:r>
    </w:p>
    <w:p w:rsidR="00D34620" w:rsidRDefault="00D34620" w:rsidP="00D34620">
      <w:pPr>
        <w:pStyle w:val="Ttulo1"/>
      </w:pPr>
      <w:bookmarkStart w:id="0" w:name="_Toc213752479"/>
      <w:r>
        <w:lastRenderedPageBreak/>
        <w:t xml:space="preserve">Relative </w:t>
      </w:r>
      <w:proofErr w:type="spellStart"/>
      <w:r>
        <w:t>Layout</w:t>
      </w:r>
      <w:bookmarkEnd w:id="0"/>
      <w:proofErr w:type="spellEnd"/>
    </w:p>
    <w:p w:rsidR="00D34620" w:rsidRPr="00D34620" w:rsidRDefault="00D34620" w:rsidP="00D34620">
      <w:r>
        <w:t xml:space="preserve">Diseño de </w:t>
      </w:r>
      <w:r w:rsidR="00E20BFF">
        <w:t>tarjeta de concierto</w:t>
      </w:r>
    </w:p>
    <w:p w:rsidR="00D34620" w:rsidRDefault="00D34620" w:rsidP="00D34620">
      <w:r w:rsidRPr="00D34620">
        <w:drawing>
          <wp:inline distT="0" distB="0" distL="0" distR="0" wp14:anchorId="7532D5FF" wp14:editId="5FB3B4E1">
            <wp:extent cx="4315626" cy="3762472"/>
            <wp:effectExtent l="0" t="0" r="2540" b="0"/>
            <wp:docPr id="1602774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7429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6386" cy="382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620" w:rsidRDefault="00D34620" w:rsidP="00D34620">
      <w:pPr>
        <w:jc w:val="left"/>
      </w:pPr>
    </w:p>
    <w:p w:rsidR="00D34620" w:rsidRDefault="00D34620" w:rsidP="00E20BFF">
      <w:r w:rsidRPr="00D34620">
        <w:lastRenderedPageBreak/>
        <w:drawing>
          <wp:inline distT="0" distB="0" distL="0" distR="0" wp14:anchorId="5B3AB04B" wp14:editId="10A7C2DE">
            <wp:extent cx="3832000" cy="4937801"/>
            <wp:effectExtent l="0" t="0" r="3810" b="2540"/>
            <wp:docPr id="1599986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869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3054" cy="495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620" w:rsidRDefault="00D34620" w:rsidP="00D34620"/>
    <w:p w:rsidR="00D34620" w:rsidRPr="00D34620" w:rsidRDefault="00D34620" w:rsidP="00D34620"/>
    <w:p w:rsidR="00D34620" w:rsidRDefault="00D34620">
      <w:pPr>
        <w:jc w:val="left"/>
        <w:rPr>
          <w:rFonts w:asciiTheme="majorHAnsi" w:eastAsiaTheme="majorEastAsia" w:hAnsiTheme="majorHAnsi" w:cstheme="majorBidi"/>
          <w:color w:val="002060"/>
          <w:sz w:val="36"/>
          <w:szCs w:val="32"/>
        </w:rPr>
      </w:pPr>
      <w:r>
        <w:br w:type="page"/>
      </w:r>
    </w:p>
    <w:p w:rsidR="004A41A7" w:rsidRDefault="00D34620" w:rsidP="004A41A7">
      <w:pPr>
        <w:pStyle w:val="Ttulo1"/>
      </w:pPr>
      <w:bookmarkStart w:id="1" w:name="_Toc213752480"/>
      <w:proofErr w:type="spellStart"/>
      <w:r>
        <w:lastRenderedPageBreak/>
        <w:t>Constrait</w:t>
      </w:r>
      <w:proofErr w:type="spellEnd"/>
      <w:r>
        <w:t xml:space="preserve"> </w:t>
      </w:r>
      <w:proofErr w:type="spellStart"/>
      <w:r>
        <w:t>Layout</w:t>
      </w:r>
      <w:bookmarkEnd w:id="1"/>
      <w:proofErr w:type="spellEnd"/>
    </w:p>
    <w:p w:rsidR="00E20BFF" w:rsidRPr="00E20BFF" w:rsidRDefault="00E20BFF" w:rsidP="00E20BFF">
      <w:r>
        <w:t>Diseño de perfil de red Social</w:t>
      </w:r>
    </w:p>
    <w:p w:rsidR="00D34620" w:rsidRDefault="00D34620" w:rsidP="00D34620">
      <w:r w:rsidRPr="00D34620">
        <w:drawing>
          <wp:inline distT="0" distB="0" distL="0" distR="0" wp14:anchorId="731E50AF" wp14:editId="6AC161CA">
            <wp:extent cx="5400040" cy="4432300"/>
            <wp:effectExtent l="0" t="0" r="0" b="0"/>
            <wp:docPr id="340522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22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620" w:rsidRDefault="00D34620" w:rsidP="00D34620">
      <w:r w:rsidRPr="00D34620">
        <w:lastRenderedPageBreak/>
        <w:drawing>
          <wp:inline distT="0" distB="0" distL="0" distR="0" wp14:anchorId="652CCD86" wp14:editId="30BA3BF3">
            <wp:extent cx="5400040" cy="5309235"/>
            <wp:effectExtent l="0" t="0" r="0" b="0"/>
            <wp:docPr id="313338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38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620" w:rsidRDefault="00D34620" w:rsidP="00D34620"/>
    <w:p w:rsidR="00D34620" w:rsidRDefault="00D34620" w:rsidP="00D34620">
      <w:pPr>
        <w:pStyle w:val="Ttulo1"/>
      </w:pPr>
      <w:bookmarkStart w:id="2" w:name="_Toc213752481"/>
      <w:r>
        <w:t>Comentario final</w:t>
      </w:r>
      <w:bookmarkEnd w:id="2"/>
    </w:p>
    <w:p w:rsidR="00D34620" w:rsidRDefault="00D34620" w:rsidP="00D34620">
      <w:r>
        <w:t xml:space="preserve">A la hora de implementar cada uno de los </w:t>
      </w:r>
      <w:proofErr w:type="spellStart"/>
      <w:r>
        <w:t>layouts</w:t>
      </w:r>
      <w:proofErr w:type="spellEnd"/>
      <w:r>
        <w:t xml:space="preserve"> me resultó </w:t>
      </w:r>
      <w:proofErr w:type="spellStart"/>
      <w:r>
        <w:t>mas</w:t>
      </w:r>
      <w:proofErr w:type="spellEnd"/>
      <w:r>
        <w:t xml:space="preserve"> fácil hacerlo con </w:t>
      </w:r>
      <w:proofErr w:type="spellStart"/>
      <w:r>
        <w:t>Constrait</w:t>
      </w:r>
      <w:proofErr w:type="spellEnd"/>
      <w:r>
        <w:t>, se entiende muy fácilmente como añadir las restricciones de cada uno de los elementos que vamos añadiendo. Me resultaba raro en el relative</w:t>
      </w:r>
      <w:r w:rsidR="00E20BFF">
        <w:t xml:space="preserve"> </w:t>
      </w:r>
      <w:proofErr w:type="spellStart"/>
      <w:r>
        <w:t>layout</w:t>
      </w:r>
      <w:proofErr w:type="spellEnd"/>
      <w:r>
        <w:t xml:space="preserve"> tener que ir implementando de que dependía cada vista que se metía nueva</w:t>
      </w:r>
      <w:r w:rsidR="00E20BFF">
        <w:t>.</w:t>
      </w:r>
    </w:p>
    <w:p w:rsidR="00E20BFF" w:rsidRDefault="00E20BFF" w:rsidP="00D34620"/>
    <w:p w:rsidR="00E20BFF" w:rsidRPr="00D34620" w:rsidRDefault="00E20BFF" w:rsidP="00D34620">
      <w:r>
        <w:t xml:space="preserve">Me ha gustado realizar estos diseños en diferentes </w:t>
      </w:r>
      <w:proofErr w:type="spellStart"/>
      <w:r>
        <w:t>layouts</w:t>
      </w:r>
      <w:proofErr w:type="spellEnd"/>
      <w:r>
        <w:t xml:space="preserve"> para poder entender </w:t>
      </w:r>
      <w:proofErr w:type="spellStart"/>
      <w:r>
        <w:t>como</w:t>
      </w:r>
      <w:proofErr w:type="spellEnd"/>
      <w:r>
        <w:t xml:space="preserve"> funcionan ambos y darme cuenta cual es mejor.</w:t>
      </w:r>
    </w:p>
    <w:sectPr w:rsidR="00E20BFF" w:rsidRPr="00D34620" w:rsidSect="00234D5B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4C7C" w:rsidRDefault="00AD4C7C" w:rsidP="00942F99">
      <w:pPr>
        <w:spacing w:after="0" w:line="240" w:lineRule="auto"/>
      </w:pPr>
      <w:r>
        <w:separator/>
      </w:r>
    </w:p>
  </w:endnote>
  <w:endnote w:type="continuationSeparator" w:id="0">
    <w:p w:rsidR="00AD4C7C" w:rsidRDefault="00AD4C7C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2E65A928" wp14:editId="0D17386E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21C241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&#13;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4C7C" w:rsidRDefault="00AD4C7C" w:rsidP="00942F99">
      <w:pPr>
        <w:spacing w:after="0" w:line="240" w:lineRule="auto"/>
      </w:pPr>
      <w:r>
        <w:separator/>
      </w:r>
    </w:p>
  </w:footnote>
  <w:footnote w:type="continuationSeparator" w:id="0">
    <w:p w:rsidR="00AD4C7C" w:rsidRDefault="00AD4C7C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20"/>
    <w:rsid w:val="00000A08"/>
    <w:rsid w:val="000024DB"/>
    <w:rsid w:val="001F29AC"/>
    <w:rsid w:val="001F4364"/>
    <w:rsid w:val="00234D5B"/>
    <w:rsid w:val="0029528D"/>
    <w:rsid w:val="00356FD7"/>
    <w:rsid w:val="00450A55"/>
    <w:rsid w:val="004A41A7"/>
    <w:rsid w:val="004D5C05"/>
    <w:rsid w:val="005A47C2"/>
    <w:rsid w:val="006538B4"/>
    <w:rsid w:val="006606FA"/>
    <w:rsid w:val="00864598"/>
    <w:rsid w:val="00866DAA"/>
    <w:rsid w:val="0089690D"/>
    <w:rsid w:val="008E28AD"/>
    <w:rsid w:val="00942F99"/>
    <w:rsid w:val="009B7087"/>
    <w:rsid w:val="00AD4C7C"/>
    <w:rsid w:val="00B126C6"/>
    <w:rsid w:val="00B26824"/>
    <w:rsid w:val="00BD1D81"/>
    <w:rsid w:val="00BF36D0"/>
    <w:rsid w:val="00C2452C"/>
    <w:rsid w:val="00C53D8F"/>
    <w:rsid w:val="00C550BD"/>
    <w:rsid w:val="00CD6C24"/>
    <w:rsid w:val="00D34620"/>
    <w:rsid w:val="00D9767A"/>
    <w:rsid w:val="00DA6A71"/>
    <w:rsid w:val="00E20BFF"/>
    <w:rsid w:val="00E82D7A"/>
    <w:rsid w:val="00E924D7"/>
    <w:rsid w:val="00F105D0"/>
    <w:rsid w:val="00FA03FE"/>
    <w:rsid w:val="00FA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27749C"/>
  <w15:chartTrackingRefBased/>
  <w15:docId w15:val="{7E44F6F4-B954-0544-83AF-C0E5B8FC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1F29AC"/>
    <w:pPr>
      <w:framePr w:wrap="around" w:vAnchor="text" w:hAnchor="text" w:y="1"/>
      <w:shd w:val="clear" w:color="auto" w:fill="F2F2F2" w:themeFill="background1" w:themeFillShade="F2"/>
      <w:spacing w:line="360" w:lineRule="auto"/>
      <w:jc w:val="left"/>
    </w:pPr>
    <w:rPr>
      <w:rFonts w:ascii="JetBrains Mono" w:hAnsi="JetBrains Mono"/>
      <w:noProof/>
      <w:color w:val="000000"/>
      <w:sz w:val="20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CodigoCar">
    <w:name w:val="Codigo Car"/>
    <w:basedOn w:val="Fuentedeprrafopredeter"/>
    <w:link w:val="Codigo"/>
    <w:rsid w:val="001F29AC"/>
    <w:rPr>
      <w:rFonts w:ascii="JetBrains Mono" w:hAnsi="JetBrains Mono"/>
      <w:noProof/>
      <w:color w:val="000000"/>
      <w:sz w:val="20"/>
      <w:shd w:val="clear" w:color="auto" w:fill="F2F2F2" w:themeFill="background1" w:themeFillShade="F2"/>
      <w14:textFill>
        <w14:solidFill>
          <w14:srgbClr w14:val="000000">
            <w14:lumMod w14:val="90000"/>
          </w14:srgbClr>
        </w14:solidFill>
      </w14:textFill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34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34620"/>
    <w:rPr>
      <w:rFonts w:ascii="Courier New" w:eastAsia="Times New Roman" w:hAnsi="Courier New" w:cs="Courier New"/>
      <w:sz w:val="20"/>
      <w:szCs w:val="2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umnado/Desktop/2DAM/Plantill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0</TotalTime>
  <Pages>6</Pages>
  <Words>133</Words>
  <Characters>732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alumnado</dc:creator>
  <cp:keywords/>
  <dc:description/>
  <cp:lastModifiedBy>Mario Sánchez Barroso</cp:lastModifiedBy>
  <cp:revision>3</cp:revision>
  <cp:lastPrinted>2025-11-11T10:24:00Z</cp:lastPrinted>
  <dcterms:created xsi:type="dcterms:W3CDTF">2025-11-11T10:24:00Z</dcterms:created>
  <dcterms:modified xsi:type="dcterms:W3CDTF">2025-11-11T10:24:00Z</dcterms:modified>
</cp:coreProperties>
</file>