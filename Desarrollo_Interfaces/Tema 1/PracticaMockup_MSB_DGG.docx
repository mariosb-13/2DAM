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F64F3" w14:textId="77777777" w:rsidR="00942F99" w:rsidRDefault="00942F99" w:rsidP="00942F99">
      <w:r>
        <w:rPr>
          <w:noProof/>
        </w:rPr>
        <w:drawing>
          <wp:anchor distT="0" distB="0" distL="114300" distR="114300" simplePos="0" relativeHeight="251659264" behindDoc="1" locked="0" layoutInCell="1" allowOverlap="1" wp14:anchorId="5B5C5BE0" wp14:editId="013D95CB">
            <wp:simplePos x="0" y="0"/>
            <wp:positionH relativeFrom="column">
              <wp:posOffset>-496570</wp:posOffset>
            </wp:positionH>
            <wp:positionV relativeFrom="paragraph">
              <wp:posOffset>-885190</wp:posOffset>
            </wp:positionV>
            <wp:extent cx="7931785" cy="11219815"/>
            <wp:effectExtent l="0" t="0" r="0" b="635"/>
            <wp:wrapNone/>
            <wp:docPr id="20665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3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785" cy="1121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09858" w14:textId="15E9B50F" w:rsidR="004A41A7" w:rsidRDefault="000770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B559F" wp14:editId="074996C3">
                <wp:simplePos x="0" y="0"/>
                <wp:positionH relativeFrom="column">
                  <wp:posOffset>-495673</wp:posOffset>
                </wp:positionH>
                <wp:positionV relativeFrom="paragraph">
                  <wp:posOffset>6282827</wp:posOffset>
                </wp:positionV>
                <wp:extent cx="4110086" cy="1245235"/>
                <wp:effectExtent l="0" t="0" r="0" b="0"/>
                <wp:wrapNone/>
                <wp:docPr id="19933288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086" cy="124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217FD" w14:textId="2BDEB8F8" w:rsidR="00942F99" w:rsidRDefault="00942F99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Mario Sánchez Barroso </w:t>
                            </w:r>
                            <w:r w:rsidR="000770C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&amp; David García Gallardo</w:t>
                            </w:r>
                          </w:p>
                          <w:p w14:paraId="256F3621" w14:textId="77777777" w:rsidR="00942F99" w:rsidRDefault="00C53D8F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="00FA03FE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º</w:t>
                            </w:r>
                            <w:r w:rsidR="00234D5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 CFGS DAM</w:t>
                            </w:r>
                          </w:p>
                          <w:p w14:paraId="367C5513" w14:textId="77777777" w:rsidR="00234D5B" w:rsidRPr="00450A55" w:rsidRDefault="00234D5B" w:rsidP="00942F99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IES Profesor Juan Antonio Carrillo Salcedo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B55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9.05pt;margin-top:494.7pt;width:323.65pt;height:9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" filled="f" stroked="f" strokeweight=".5pt">
                <v:textbox>
                  <w:txbxContent>
                    <w:p w14:paraId="615217FD" w14:textId="2BDEB8F8" w:rsidR="00942F99" w:rsidRDefault="00942F99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Mario Sánchez Barroso </w:t>
                      </w:r>
                      <w:r w:rsidR="000770C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&amp; David García Gallardo</w:t>
                      </w:r>
                    </w:p>
                    <w:p w14:paraId="256F3621" w14:textId="77777777" w:rsidR="00942F99" w:rsidRDefault="00C53D8F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2</w:t>
                      </w:r>
                      <w:r w:rsidR="00FA03FE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º</w:t>
                      </w:r>
                      <w:r w:rsidR="00234D5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 CFGS DAM</w:t>
                      </w:r>
                    </w:p>
                    <w:p w14:paraId="367C5513" w14:textId="77777777" w:rsidR="00234D5B" w:rsidRPr="00450A55" w:rsidRDefault="00234D5B" w:rsidP="00942F99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IES Profesor Juan Antonio Carrillo Salcedo</w:t>
                      </w:r>
                    </w:p>
                  </w:txbxContent>
                </v:textbox>
              </v:shape>
            </w:pict>
          </mc:Fallback>
        </mc:AlternateContent>
      </w:r>
      <w:r w:rsidR="00942F99">
        <w:br w:type="page"/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A83210" wp14:editId="799554D2">
                <wp:simplePos x="0" y="0"/>
                <wp:positionH relativeFrom="column">
                  <wp:posOffset>-489585</wp:posOffset>
                </wp:positionH>
                <wp:positionV relativeFrom="paragraph">
                  <wp:posOffset>3957955</wp:posOffset>
                </wp:positionV>
                <wp:extent cx="3086100" cy="2286000"/>
                <wp:effectExtent l="0" t="0" r="0" b="0"/>
                <wp:wrapNone/>
                <wp:docPr id="8645677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28B65" w14:textId="5FCDF55B" w:rsidR="00FA03FE" w:rsidRDefault="000770CB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  <w:t xml:space="preserve">Práctica </w:t>
                            </w:r>
                          </w:p>
                          <w:p w14:paraId="76760A94" w14:textId="013C7AC7" w:rsidR="000770CB" w:rsidRPr="00450A55" w:rsidRDefault="000770CB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  <w:t>Mockup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83210" id="_x0000_s1027" type="#_x0000_t202" style="position:absolute;left:0;text-align:left;margin-left:-38.55pt;margin-top:311.65pt;width:243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" filled="f" stroked="f" strokeweight=".5pt">
                <v:textbox>
                  <w:txbxContent>
                    <w:p w14:paraId="54228B65" w14:textId="5FCDF55B" w:rsidR="00FA03FE" w:rsidRDefault="000770CB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</w:pP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  <w:t xml:space="preserve">Práctica </w:t>
                      </w:r>
                    </w:p>
                    <w:p w14:paraId="76760A94" w14:textId="013C7AC7" w:rsidR="000770CB" w:rsidRPr="00450A55" w:rsidRDefault="000770CB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</w:pP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  <w:t>Mockup</w:t>
                      </w:r>
                    </w:p>
                  </w:txbxContent>
                </v:textbox>
              </v:shape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E3ECCB" wp14:editId="73000A93">
                <wp:simplePos x="0" y="0"/>
                <wp:positionH relativeFrom="column">
                  <wp:posOffset>-1194435</wp:posOffset>
                </wp:positionH>
                <wp:positionV relativeFrom="paragraph">
                  <wp:posOffset>8568055</wp:posOffset>
                </wp:positionV>
                <wp:extent cx="1471955" cy="1268730"/>
                <wp:effectExtent l="0" t="0" r="0" b="7620"/>
                <wp:wrapNone/>
                <wp:docPr id="1152218962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55" cy="12687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F64F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-94.05pt;margin-top:674.65pt;width:115.9pt;height:9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" adj="0" fillcolor="#00c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A299B8" wp14:editId="54BBBC42">
                <wp:simplePos x="0" y="0"/>
                <wp:positionH relativeFrom="column">
                  <wp:posOffset>-492760</wp:posOffset>
                </wp:positionH>
                <wp:positionV relativeFrom="paragraph">
                  <wp:posOffset>7764145</wp:posOffset>
                </wp:positionV>
                <wp:extent cx="3636645" cy="95250"/>
                <wp:effectExtent l="0" t="0" r="1905" b="0"/>
                <wp:wrapNone/>
                <wp:docPr id="190569056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95250"/>
                        </a:xfrm>
                        <a:prstGeom prst="parallelogram">
                          <a:avLst/>
                        </a:prstGeom>
                        <a:solidFill>
                          <a:srgbClr val="0B10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4E30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38.8pt;margin-top:611.35pt;width:286.3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" adj="141" fillcolor="#0b1023" stroked="f" strokeweight="1pt"/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  <w14:ligatures w14:val="standardContextual"/>
        </w:rPr>
        <w:id w:val="-1161387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F1282F" w14:textId="77777777" w:rsidR="004A41A7" w:rsidRDefault="00234D5B">
          <w:pPr>
            <w:pStyle w:val="TtuloTDC"/>
          </w:pPr>
          <w:r>
            <w:t>Índice</w:t>
          </w:r>
        </w:p>
        <w:p w14:paraId="180E6BFE" w14:textId="5D72EC21" w:rsidR="00DA0E94" w:rsidRDefault="004A41A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142987" w:history="1">
            <w:r w:rsidR="00DA0E94" w:rsidRPr="00775444">
              <w:rPr>
                <w:rStyle w:val="Hipervnculo"/>
                <w:noProof/>
              </w:rPr>
              <w:t>¿Qué es Figma?</w:t>
            </w:r>
            <w:r w:rsidR="00DA0E94">
              <w:rPr>
                <w:noProof/>
                <w:webHidden/>
              </w:rPr>
              <w:tab/>
            </w:r>
            <w:r w:rsidR="00DA0E94">
              <w:rPr>
                <w:noProof/>
                <w:webHidden/>
              </w:rPr>
              <w:fldChar w:fldCharType="begin"/>
            </w:r>
            <w:r w:rsidR="00DA0E94">
              <w:rPr>
                <w:noProof/>
                <w:webHidden/>
              </w:rPr>
              <w:instrText xml:space="preserve"> PAGEREF _Toc212142987 \h </w:instrText>
            </w:r>
            <w:r w:rsidR="00DA0E94">
              <w:rPr>
                <w:noProof/>
                <w:webHidden/>
              </w:rPr>
            </w:r>
            <w:r w:rsidR="00DA0E94"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3</w:t>
            </w:r>
            <w:r w:rsidR="00DA0E94">
              <w:rPr>
                <w:noProof/>
                <w:webHidden/>
              </w:rPr>
              <w:fldChar w:fldCharType="end"/>
            </w:r>
          </w:hyperlink>
        </w:p>
        <w:p w14:paraId="7C51B674" w14:textId="42934AB8" w:rsidR="00DA0E94" w:rsidRDefault="00DA0E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88" w:history="1">
            <w:r w:rsidRPr="00775444">
              <w:rPr>
                <w:rStyle w:val="Hipervnculo"/>
                <w:noProof/>
              </w:rPr>
              <w:t>¿Por qué hemos usado Figma?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6F68" w14:textId="314DCAF2" w:rsidR="00DA0E94" w:rsidRDefault="00DA0E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89" w:history="1">
            <w:r w:rsidRPr="00775444">
              <w:rPr>
                <w:rStyle w:val="Hipervnculo"/>
                <w:noProof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DEF2" w14:textId="20C6FDD0" w:rsidR="00DA0E94" w:rsidRDefault="00DA0E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0" w:history="1">
            <w:r w:rsidRPr="00775444">
              <w:rPr>
                <w:rStyle w:val="Hipervnculo"/>
                <w:noProof/>
              </w:rPr>
              <w:t>Nombre del Proyecto: App vuelo SkyZen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AE8D" w14:textId="6817B708" w:rsidR="00DA0E94" w:rsidRDefault="00DA0E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1" w:history="1">
            <w:r w:rsidRPr="00775444">
              <w:rPr>
                <w:rStyle w:val="Hipervnculo"/>
                <w:noProof/>
              </w:rPr>
              <w:t>Descripción de la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91962" w14:textId="4DC4F987" w:rsidR="00DA0E94" w:rsidRDefault="00DA0E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2" w:history="1">
            <w:r w:rsidRPr="00775444">
              <w:rPr>
                <w:rStyle w:val="Hipervnculo"/>
                <w:noProof/>
              </w:rPr>
              <w:t>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AD5A" w14:textId="236DA058" w:rsidR="00DA0E94" w:rsidRDefault="00DA0E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3" w:history="1">
            <w:r w:rsidRPr="00775444">
              <w:rPr>
                <w:rStyle w:val="Hipervnculo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2D23" w14:textId="6B80FD0D" w:rsidR="00DA0E94" w:rsidRDefault="00DA0E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4" w:history="1">
            <w:r w:rsidRPr="00775444">
              <w:rPr>
                <w:rStyle w:val="Hipervnculo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27094" w14:textId="0897DE87" w:rsidR="00DA0E94" w:rsidRDefault="00DA0E9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5" w:history="1">
            <w:r w:rsidRPr="00775444">
              <w:rPr>
                <w:rStyle w:val="Hipervnculo"/>
                <w:noProof/>
              </w:rPr>
              <w:t>Dificultades encontradas: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5C7F1" w14:textId="5A045EAF" w:rsidR="00DA0E94" w:rsidRDefault="00DA0E9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6" w:history="1">
            <w:r w:rsidRPr="00775444">
              <w:rPr>
                <w:rStyle w:val="Hipervnculo"/>
                <w:noProof/>
              </w:rPr>
              <w:t>Que aporta el plugin/s que hemos usado: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2AC9" w14:textId="514FE283" w:rsidR="00DA0E94" w:rsidRDefault="00DA0E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2142997" w:history="1">
            <w:r w:rsidRPr="00775444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5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9980" w14:textId="24FA50BD" w:rsidR="004A41A7" w:rsidRDefault="004A41A7">
          <w:r>
            <w:rPr>
              <w:b/>
              <w:bCs/>
            </w:rPr>
            <w:fldChar w:fldCharType="end"/>
          </w:r>
        </w:p>
      </w:sdtContent>
    </w:sdt>
    <w:p w14:paraId="6B1E9206" w14:textId="77777777" w:rsidR="004A41A7" w:rsidRDefault="004A41A7" w:rsidP="00234D5B">
      <w:pPr>
        <w:jc w:val="left"/>
      </w:pPr>
      <w:r>
        <w:br w:type="page"/>
      </w:r>
    </w:p>
    <w:p w14:paraId="0DE86D68" w14:textId="4E165BE3" w:rsidR="00260BAB" w:rsidRDefault="00260BAB" w:rsidP="00260BAB">
      <w:pPr>
        <w:pStyle w:val="Ttulo1"/>
      </w:pPr>
      <w:bookmarkStart w:id="0" w:name="_Toc212142987"/>
      <w:r>
        <w:lastRenderedPageBreak/>
        <w:t xml:space="preserve">¿Qué es </w:t>
      </w:r>
      <w:proofErr w:type="spellStart"/>
      <w:r w:rsidR="00382A80">
        <w:t>F</w:t>
      </w:r>
      <w:r>
        <w:t>igma</w:t>
      </w:r>
      <w:proofErr w:type="spellEnd"/>
      <w:r>
        <w:t>?</w:t>
      </w:r>
      <w:bookmarkEnd w:id="0"/>
    </w:p>
    <w:p w14:paraId="28B9EF99" w14:textId="77777777" w:rsidR="00260BAB" w:rsidRDefault="00260BAB" w:rsidP="00260BAB">
      <w:proofErr w:type="spellStart"/>
      <w:r>
        <w:t>Figma</w:t>
      </w:r>
      <w:proofErr w:type="spellEnd"/>
      <w:r>
        <w:t xml:space="preserve"> es una herramienta de diseño y prototipado en línea que permite crear interfaces, páginas web y aplicaciones de forma colaborativa.</w:t>
      </w:r>
    </w:p>
    <w:p w14:paraId="002978A2" w14:textId="77777777" w:rsidR="00260BAB" w:rsidRDefault="00260BAB" w:rsidP="00260BAB">
      <w:r>
        <w:t>Funciona en la nube, por lo que varios usuarios pueden trabajar al mismo tiempo en un mismo proyecto, sin necesidad de instalar software.</w:t>
      </w:r>
    </w:p>
    <w:p w14:paraId="3A07FAFC" w14:textId="403E568C" w:rsidR="00260BAB" w:rsidRDefault="00260BAB" w:rsidP="00260BAB">
      <w:r>
        <w:t>Es ideal para equipos de diseño, UX/UI y desarrollo, ya que integra diseño, prototipos y comentarios en un solo lugar.</w:t>
      </w:r>
    </w:p>
    <w:p w14:paraId="5F3462A6" w14:textId="51E1F4F0" w:rsidR="00260BAB" w:rsidRDefault="00260BAB" w:rsidP="00260BAB">
      <w:pPr>
        <w:pStyle w:val="Ttulo1"/>
      </w:pPr>
      <w:bookmarkStart w:id="1" w:name="_Toc212142988"/>
      <w:r>
        <w:t xml:space="preserve">¿Por qué hemos usado </w:t>
      </w:r>
      <w:proofErr w:type="spellStart"/>
      <w:r>
        <w:t>F</w:t>
      </w:r>
      <w:r>
        <w:t>igma</w:t>
      </w:r>
      <w:proofErr w:type="spellEnd"/>
      <w:r>
        <w:t>?</w:t>
      </w:r>
      <w:bookmarkEnd w:id="1"/>
    </w:p>
    <w:p w14:paraId="77B9509E" w14:textId="77777777" w:rsidR="00260BAB" w:rsidRDefault="00260BAB" w:rsidP="00260BAB">
      <w:r>
        <w:t>Colaboración en tiempo real: varios diseñadores y clientes pueden editar y comentar al mismo tiempo.</w:t>
      </w:r>
    </w:p>
    <w:p w14:paraId="1B56C732" w14:textId="77777777" w:rsidR="00260BAB" w:rsidRDefault="00260BAB" w:rsidP="00260BAB">
      <w:r>
        <w:t>Basado en la nube: sin instalaciones pesadas, accesible desde cualquier lugar y dispositivo.</w:t>
      </w:r>
    </w:p>
    <w:p w14:paraId="6B247E23" w14:textId="77777777" w:rsidR="00260BAB" w:rsidRDefault="00260BAB" w:rsidP="00260BAB">
      <w:r>
        <w:t xml:space="preserve">Todo en uno: diseño, prototipado y </w:t>
      </w:r>
      <w:proofErr w:type="spellStart"/>
      <w:r>
        <w:t>feedback</w:t>
      </w:r>
      <w:proofErr w:type="spellEnd"/>
      <w:r>
        <w:t xml:space="preserve"> en una sola herramienta.</w:t>
      </w:r>
    </w:p>
    <w:p w14:paraId="7207EEA9" w14:textId="77777777" w:rsidR="00260BAB" w:rsidRDefault="00260BAB" w:rsidP="00260BAB">
      <w:r>
        <w:t>Trabajo con desarrolladores: genera especificaciones y código automáticamente.</w:t>
      </w:r>
    </w:p>
    <w:p w14:paraId="355BC39B" w14:textId="77777777" w:rsidR="00260BAB" w:rsidRDefault="00260BAB" w:rsidP="00260BAB">
      <w:r>
        <w:t>Consistencia visual: bibliotecas y componentes reutilizables para mantener la identidad de marca.</w:t>
      </w:r>
    </w:p>
    <w:p w14:paraId="1C6BCEAD" w14:textId="77777777" w:rsidR="00260BAB" w:rsidRDefault="00260BAB" w:rsidP="00260BAB">
      <w:r>
        <w:t xml:space="preserve">En resumen, </w:t>
      </w:r>
      <w:proofErr w:type="spellStart"/>
      <w:r>
        <w:t>Figma</w:t>
      </w:r>
      <w:proofErr w:type="spellEnd"/>
      <w:r>
        <w:t xml:space="preserve"> agiliza el trabajo en equipo, mejora la comunicación y ahorra tiempo y dinero.</w:t>
      </w:r>
    </w:p>
    <w:p w14:paraId="280BA146" w14:textId="1541765F" w:rsidR="00382A80" w:rsidRDefault="00382A80" w:rsidP="00382A80">
      <w:pPr>
        <w:pStyle w:val="Ttulo1"/>
      </w:pPr>
      <w:bookmarkStart w:id="2" w:name="_Toc212142989"/>
      <w:r>
        <w:t>Proyecto</w:t>
      </w:r>
      <w:bookmarkEnd w:id="2"/>
    </w:p>
    <w:p w14:paraId="6EE4939E" w14:textId="591A5FC1" w:rsidR="00260BAB" w:rsidRPr="00260BAB" w:rsidRDefault="00260BAB" w:rsidP="00382A80">
      <w:pPr>
        <w:pStyle w:val="Ttulo2"/>
      </w:pPr>
      <w:bookmarkStart w:id="3" w:name="_Toc212142990"/>
      <w:r w:rsidRPr="00260BAB">
        <w:t>Nombre del Proyecto</w:t>
      </w:r>
      <w:r w:rsidR="00DA0E94">
        <w:t xml:space="preserve">: </w:t>
      </w:r>
      <w:r w:rsidRPr="00260BAB">
        <w:t xml:space="preserve">App vuelo </w:t>
      </w:r>
      <w:proofErr w:type="spellStart"/>
      <w:r w:rsidRPr="00260BAB">
        <w:t>SkyZen</w:t>
      </w:r>
      <w:bookmarkEnd w:id="3"/>
      <w:proofErr w:type="spellEnd"/>
    </w:p>
    <w:p w14:paraId="78FDB782" w14:textId="77777777" w:rsidR="00DA0E94" w:rsidRDefault="00260BAB" w:rsidP="00DA0E94">
      <w:pPr>
        <w:pStyle w:val="Ttulo2"/>
      </w:pPr>
      <w:bookmarkStart w:id="4" w:name="_Toc212142991"/>
      <w:r>
        <w:t>Descripción de la idea</w:t>
      </w:r>
      <w:bookmarkEnd w:id="4"/>
    </w:p>
    <w:p w14:paraId="52000D42" w14:textId="340683DE" w:rsidR="00260BAB" w:rsidRDefault="00260BAB" w:rsidP="00260BAB">
      <w:r>
        <w:t>Nosotros somos una empresa de desarrollo enfocada en la inclusión en el uso de nuevas tecnologías por parte de toda la población, ya esté en edades avanzadas y esté menos acostumbrado a las nuevas tecnologías o bien seas un joven el cual ya sabe manejarse con ellas.</w:t>
      </w:r>
    </w:p>
    <w:p w14:paraId="6709765D" w14:textId="77777777" w:rsidR="00260BAB" w:rsidRDefault="00260BAB" w:rsidP="00260BAB">
      <w:r>
        <w:t>Para ello hemos desarrollado una interfaz para las pantallas de los aviones, la cual es extremadamente simple y visual de manera que de un vistazo puedas intuir fácilmente qué hacer.</w:t>
      </w:r>
    </w:p>
    <w:p w14:paraId="2257C64B" w14:textId="77777777" w:rsidR="00DA0E94" w:rsidRDefault="00DA0E94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746DF8B1" w14:textId="3E1AB9D4" w:rsidR="007D5A59" w:rsidRDefault="00382A80" w:rsidP="00382A80">
      <w:pPr>
        <w:pStyle w:val="Ttulo2"/>
      </w:pPr>
      <w:r>
        <w:lastRenderedPageBreak/>
        <w:t xml:space="preserve"> </w:t>
      </w:r>
      <w:bookmarkStart w:id="5" w:name="_Toc212142992"/>
      <w:r w:rsidR="007D5A59">
        <w:t>Sketch</w:t>
      </w:r>
      <w:bookmarkEnd w:id="5"/>
    </w:p>
    <w:p w14:paraId="45212E50" w14:textId="0005A68F" w:rsidR="00382A80" w:rsidRPr="00382A80" w:rsidRDefault="00382A80" w:rsidP="00382A80">
      <w:r>
        <w:t>Idea muy verde y simple, desde el principio se ha querido llevar un diseño simple y fácil, enfocado a cualquier usuario.</w:t>
      </w:r>
    </w:p>
    <w:p w14:paraId="1370994A" w14:textId="025EA8A0" w:rsidR="007D5A59" w:rsidRDefault="007D5A59" w:rsidP="00260BAB">
      <w:r>
        <w:rPr>
          <w:noProof/>
        </w:rPr>
        <w:drawing>
          <wp:inline distT="0" distB="0" distL="0" distR="0" wp14:anchorId="3B070719" wp14:editId="59302F05">
            <wp:extent cx="5392420" cy="4053840"/>
            <wp:effectExtent l="0" t="0" r="0" b="3810"/>
            <wp:docPr id="1370675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C22E" w14:textId="77777777" w:rsidR="00DA0E94" w:rsidRDefault="00DA0E94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bookmarkStart w:id="6" w:name="_Toc212142993"/>
      <w:r>
        <w:br w:type="page"/>
      </w:r>
    </w:p>
    <w:p w14:paraId="1F80AB16" w14:textId="03CEB49E" w:rsidR="00382A80" w:rsidRDefault="001E3F26" w:rsidP="00382A80">
      <w:pPr>
        <w:pStyle w:val="Ttulo2"/>
      </w:pPr>
      <w:proofErr w:type="spellStart"/>
      <w:r>
        <w:lastRenderedPageBreak/>
        <w:t>Wireframe</w:t>
      </w:r>
      <w:bookmarkEnd w:id="6"/>
      <w:proofErr w:type="spellEnd"/>
    </w:p>
    <w:p w14:paraId="09A39395" w14:textId="16FBF3A0" w:rsidR="00382A80" w:rsidRPr="00382A80" w:rsidRDefault="00382A80" w:rsidP="00382A80">
      <w:r>
        <w:t xml:space="preserve">En este punto empezamos a organizar mejor las ideas y saber exactamente que queríamos que tuviera nuestro diseño </w:t>
      </w:r>
    </w:p>
    <w:p w14:paraId="5A71C219" w14:textId="56F99F4F" w:rsidR="007D5A59" w:rsidRDefault="001E3F26" w:rsidP="00260BAB">
      <w:r>
        <w:rPr>
          <w:noProof/>
        </w:rPr>
        <w:drawing>
          <wp:inline distT="0" distB="0" distL="0" distR="0" wp14:anchorId="45274A8C" wp14:editId="49CBE32A">
            <wp:extent cx="5392420" cy="3252470"/>
            <wp:effectExtent l="0" t="0" r="0" b="5080"/>
            <wp:docPr id="2043278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F48A" w14:textId="77B469F7" w:rsidR="00260BAB" w:rsidRDefault="001E3F26" w:rsidP="00382A80">
      <w:pPr>
        <w:pStyle w:val="Ttulo2"/>
      </w:pPr>
      <w:bookmarkStart w:id="7" w:name="_Toc212142994"/>
      <w:r>
        <w:t>Mockup</w:t>
      </w:r>
      <w:bookmarkEnd w:id="7"/>
    </w:p>
    <w:p w14:paraId="0C7FE4B1" w14:textId="2964E191" w:rsidR="00BD371D" w:rsidRPr="00BD371D" w:rsidRDefault="00BD371D" w:rsidP="00BD371D">
      <w:r w:rsidRPr="00BD371D">
        <w:drawing>
          <wp:inline distT="0" distB="0" distL="0" distR="0" wp14:anchorId="1E2E430E" wp14:editId="6DC9D7DA">
            <wp:extent cx="5400040" cy="3622040"/>
            <wp:effectExtent l="0" t="0" r="0" b="0"/>
            <wp:docPr id="6233288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8822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4914" w14:textId="77777777" w:rsidR="00BD371D" w:rsidRDefault="00BD371D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5EDEE74A" w14:textId="736AB3BD" w:rsidR="00260BAB" w:rsidRDefault="00260BAB" w:rsidP="00382A80">
      <w:pPr>
        <w:pStyle w:val="Ttulo3"/>
      </w:pPr>
      <w:bookmarkStart w:id="8" w:name="_Toc212142995"/>
      <w:r>
        <w:lastRenderedPageBreak/>
        <w:t>Dificultades encontradas:</w:t>
      </w:r>
      <w:bookmarkEnd w:id="8"/>
    </w:p>
    <w:p w14:paraId="434F48F2" w14:textId="7DA98898" w:rsidR="00260BAB" w:rsidRDefault="00260BAB" w:rsidP="00260BAB">
      <w:pPr>
        <w:pStyle w:val="Prrafodelista"/>
        <w:numPr>
          <w:ilvl w:val="0"/>
          <w:numId w:val="1"/>
        </w:numPr>
      </w:pPr>
      <w:r>
        <w:t xml:space="preserve">Implementación de la pantalla de inicio con </w:t>
      </w:r>
      <w:proofErr w:type="spellStart"/>
      <w:r w:rsidRPr="005E6757">
        <w:rPr>
          <w:u w:val="single"/>
        </w:rPr>
        <w:t>Autolay</w:t>
      </w:r>
      <w:r w:rsidR="005E6757" w:rsidRPr="005E6757">
        <w:rPr>
          <w:u w:val="single"/>
        </w:rPr>
        <w:t>o</w:t>
      </w:r>
      <w:r w:rsidRPr="005E6757">
        <w:rPr>
          <w:u w:val="single"/>
        </w:rPr>
        <w:t>ut</w:t>
      </w:r>
      <w:proofErr w:type="spellEnd"/>
      <w:r>
        <w:t xml:space="preserve"> en todos sus componentes.</w:t>
      </w:r>
    </w:p>
    <w:p w14:paraId="10FF216F" w14:textId="141A3BE4" w:rsidR="005E6757" w:rsidRDefault="005E6757" w:rsidP="00260BAB">
      <w:pPr>
        <w:pStyle w:val="Prrafodelista"/>
        <w:numPr>
          <w:ilvl w:val="0"/>
          <w:numId w:val="1"/>
        </w:numPr>
      </w:pPr>
      <w:r>
        <w:t xml:space="preserve">A la hora de implementar </w:t>
      </w:r>
      <w:proofErr w:type="gramStart"/>
      <w:r>
        <w:t>unos sliders</w:t>
      </w:r>
      <w:proofErr w:type="gramEnd"/>
      <w:r>
        <w:t xml:space="preserve"> de la biblioteca de la comunidad, el problema no era meterlos al </w:t>
      </w:r>
      <w:proofErr w:type="spellStart"/>
      <w:proofErr w:type="gramStart"/>
      <w:r>
        <w:t>frame</w:t>
      </w:r>
      <w:proofErr w:type="spellEnd"/>
      <w:proofErr w:type="gramEnd"/>
      <w:r>
        <w:t xml:space="preserve"> como tal si no a la hora de darle el uso que tiene de poder navegar entre las diferentes pantallas, había algunas que no terminaban de realizar bien esta acción de </w:t>
      </w:r>
      <w:proofErr w:type="spellStart"/>
      <w:r>
        <w:t>nav</w:t>
      </w:r>
      <w:proofErr w:type="spellEnd"/>
      <w:r>
        <w:t>, por lo que al final decidimos quitarlo y reemplazarlos por otros botones.</w:t>
      </w:r>
    </w:p>
    <w:p w14:paraId="1C42EF1D" w14:textId="1322E644" w:rsidR="005E6757" w:rsidRDefault="005E6757" w:rsidP="005E6757">
      <w:pPr>
        <w:ind w:left="708"/>
      </w:pPr>
      <w:r w:rsidRPr="005E6757">
        <w:drawing>
          <wp:inline distT="0" distB="0" distL="0" distR="0" wp14:anchorId="3CE88CDB" wp14:editId="1E0FA599">
            <wp:extent cx="5400040" cy="1062355"/>
            <wp:effectExtent l="0" t="0" r="0" b="4445"/>
            <wp:docPr id="27762029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2029" name="Imagen 1" descr="Icon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CCB" w14:textId="2E42C900" w:rsidR="005E6757" w:rsidRDefault="005E6757" w:rsidP="005E6757">
      <w:pPr>
        <w:ind w:left="708"/>
      </w:pPr>
    </w:p>
    <w:p w14:paraId="6C5BF860" w14:textId="42B21983" w:rsidR="005E6757" w:rsidRDefault="005E6757" w:rsidP="005E6757">
      <w:pPr>
        <w:ind w:left="708"/>
      </w:pPr>
      <w:r w:rsidRPr="005E6757">
        <w:drawing>
          <wp:inline distT="0" distB="0" distL="0" distR="0" wp14:anchorId="458999B8" wp14:editId="0AD17604">
            <wp:extent cx="5400040" cy="779145"/>
            <wp:effectExtent l="0" t="0" r="0" b="1905"/>
            <wp:docPr id="852212990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2990" name="Imagen 1" descr="Icon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B5FD" w14:textId="1FDB153B" w:rsidR="00260BAB" w:rsidRDefault="005E6757" w:rsidP="00260BAB">
      <w:pPr>
        <w:pStyle w:val="Prrafodelista"/>
        <w:numPr>
          <w:ilvl w:val="0"/>
          <w:numId w:val="1"/>
        </w:numPr>
      </w:pPr>
      <w:r>
        <w:t>A la hora de la carta de comida, vimos la problemática de si un usuario del avión necesita pedir varios platos y este no se acuerda, que tenga la opción de añadir al carrito y que pueda ver todos los platos que va a pedir.</w:t>
      </w:r>
    </w:p>
    <w:p w14:paraId="4EE5BDE5" w14:textId="6E5E9455" w:rsidR="00382A80" w:rsidRPr="0043252D" w:rsidRDefault="00260BAB" w:rsidP="0043252D">
      <w:pPr>
        <w:pStyle w:val="Ttulo3"/>
        <w:rPr>
          <w:u w:val="single"/>
        </w:rPr>
      </w:pPr>
      <w:bookmarkStart w:id="9" w:name="_Toc212142996"/>
      <w:r>
        <w:t>Que aporta el plugin/s que hemos usado:</w:t>
      </w:r>
      <w:bookmarkEnd w:id="9"/>
    </w:p>
    <w:p w14:paraId="0FA7CF9F" w14:textId="1EB11155" w:rsidR="00382A80" w:rsidRDefault="00382A80" w:rsidP="00382A80">
      <w:pPr>
        <w:pStyle w:val="Ttulo4"/>
      </w:pPr>
      <w:proofErr w:type="spellStart"/>
      <w:r>
        <w:t>RemoveBG</w:t>
      </w:r>
      <w:proofErr w:type="spellEnd"/>
    </w:p>
    <w:p w14:paraId="3987A8D9" w14:textId="78B5E5C5" w:rsidR="00382A80" w:rsidRDefault="00382A80" w:rsidP="00382A80">
      <w:r>
        <w:t>Plugin simple que remueve el fondo de las imágenes. Cabe destacar que se necesita de una API para poder utilizarlo</w:t>
      </w:r>
    </w:p>
    <w:p w14:paraId="1C8C03F0" w14:textId="74EA378E" w:rsidR="00382A80" w:rsidRDefault="00382A80" w:rsidP="00382A80">
      <w:pPr>
        <w:pStyle w:val="Ttulo4"/>
      </w:pPr>
      <w:proofErr w:type="spellStart"/>
      <w:r>
        <w:t>Unsplash</w:t>
      </w:r>
      <w:proofErr w:type="spellEnd"/>
    </w:p>
    <w:p w14:paraId="4BE599EC" w14:textId="5F208B87" w:rsidR="00382A80" w:rsidRPr="00382A80" w:rsidRDefault="00382A80" w:rsidP="00382A80">
      <w:r>
        <w:t>Plugin que permite añadir imágenes sin copyright, este nos ha sido de mucha ayuda a la hora de poner la publicidad y las imágenes de las comidas.</w:t>
      </w:r>
    </w:p>
    <w:p w14:paraId="4DDAF9CE" w14:textId="43EEB993" w:rsidR="00382A80" w:rsidRDefault="00382A80" w:rsidP="00382A80">
      <w:pPr>
        <w:pStyle w:val="Ttulo4"/>
      </w:pPr>
      <w:proofErr w:type="spellStart"/>
      <w:r>
        <w:t>Iconify</w:t>
      </w:r>
      <w:proofErr w:type="spellEnd"/>
    </w:p>
    <w:p w14:paraId="27EEF277" w14:textId="71A3CCAC" w:rsidR="007B10DB" w:rsidRPr="00DA0E94" w:rsidRDefault="00382A80" w:rsidP="00DA0E94">
      <w:r>
        <w:t>Plugin que lo hemos visto muy a menudo, simple y sencillo, añade iconos, en nuestro caso nos ha servido para los iconos de los botones.</w:t>
      </w:r>
      <w:r w:rsidR="007B10DB">
        <w:br w:type="page"/>
      </w:r>
    </w:p>
    <w:p w14:paraId="74A76BD4" w14:textId="58CF68A9" w:rsidR="00260BAB" w:rsidRDefault="00382A80" w:rsidP="00260BAB">
      <w:pPr>
        <w:pStyle w:val="Ttulo1"/>
      </w:pPr>
      <w:bookmarkStart w:id="10" w:name="_Toc212142997"/>
      <w:r>
        <w:lastRenderedPageBreak/>
        <w:t>Conclusión</w:t>
      </w:r>
      <w:bookmarkEnd w:id="10"/>
    </w:p>
    <w:p w14:paraId="55E08E1D" w14:textId="77777777" w:rsidR="00260BAB" w:rsidRDefault="00260BAB" w:rsidP="00260BAB">
      <w:r>
        <w:t xml:space="preserve">El desarrollo de </w:t>
      </w:r>
      <w:proofErr w:type="spellStart"/>
      <w:r>
        <w:t>SkyZen</w:t>
      </w:r>
      <w:proofErr w:type="spellEnd"/>
      <w:r>
        <w:t xml:space="preserve"> nos ha permitido aplicar un enfoque inclusivo al diseño digital, creando una interfaz intuitiva, accesible y visualmente clara para todo tipo de usuarios. A través del uso de </w:t>
      </w:r>
      <w:proofErr w:type="spellStart"/>
      <w:r>
        <w:t>Figma</w:t>
      </w:r>
      <w:proofErr w:type="spellEnd"/>
      <w:r>
        <w:t xml:space="preserve">, hemos podido prototipar, probar y mejorar rápidamente cada pantalla, aprovechando herramientas como </w:t>
      </w:r>
      <w:proofErr w:type="spellStart"/>
      <w:r>
        <w:t>AutoLayout</w:t>
      </w:r>
      <w:proofErr w:type="spellEnd"/>
      <w:r>
        <w:t xml:space="preserve"> y recursos de la comunidad para optimizar nuestro trabajo.</w:t>
      </w:r>
    </w:p>
    <w:p w14:paraId="22B8D02B" w14:textId="17271418" w:rsidR="00260BAB" w:rsidRDefault="00260BAB" w:rsidP="00260BAB">
      <w:r>
        <w:t xml:space="preserve">Superamos distintos retos técnicos —como la adaptación del carrito o la implementación de componentes— gracias a la colaboración y a los plugins utilizados, especialmente </w:t>
      </w:r>
      <w:proofErr w:type="spellStart"/>
      <w:r>
        <w:t>Remove</w:t>
      </w:r>
      <w:proofErr w:type="spellEnd"/>
      <w:r>
        <w:t xml:space="preserve"> BG</w:t>
      </w:r>
      <w:r w:rsidR="00382A80">
        <w:t xml:space="preserve">, </w:t>
      </w:r>
      <w:proofErr w:type="spellStart"/>
      <w:r>
        <w:t>Unsplash</w:t>
      </w:r>
      <w:proofErr w:type="spellEnd"/>
      <w:r w:rsidR="00382A80">
        <w:t xml:space="preserve"> y </w:t>
      </w:r>
      <w:proofErr w:type="spellStart"/>
      <w:r w:rsidR="00382A80">
        <w:t>Brandfetch</w:t>
      </w:r>
      <w:proofErr w:type="spellEnd"/>
      <w:r>
        <w:t>, que simplificaron el tratamiento de imágenes.</w:t>
      </w:r>
    </w:p>
    <w:p w14:paraId="2716CF19" w14:textId="77777777" w:rsidR="00260BAB" w:rsidRDefault="00260BAB" w:rsidP="00260BAB">
      <w:r>
        <w:t>En conjunto, el proyecto refuerza la idea de que la tecnología puede y debe ser fácil, universal y agradable de usar, sin importar la edad o experiencia del usuario.</w:t>
      </w:r>
    </w:p>
    <w:p w14:paraId="525F1D35" w14:textId="77777777" w:rsidR="00382A80" w:rsidRDefault="00382A80" w:rsidP="00260BAB"/>
    <w:p w14:paraId="1343BDF4" w14:textId="07CA1FBA" w:rsidR="00382A80" w:rsidRDefault="00382A80" w:rsidP="00382A80">
      <w:pPr>
        <w:pStyle w:val="Ttulo4"/>
      </w:pPr>
      <w:r>
        <w:t xml:space="preserve">Enlace de la presentación </w:t>
      </w:r>
      <w:proofErr w:type="spellStart"/>
      <w:r>
        <w:t>Genially</w:t>
      </w:r>
      <w:proofErr w:type="spellEnd"/>
    </w:p>
    <w:p w14:paraId="66EFB50B" w14:textId="068D3D57" w:rsidR="00382A80" w:rsidRDefault="00382A80" w:rsidP="00260BAB">
      <w:hyperlink r:id="rId15" w:history="1">
        <w:r w:rsidRPr="003E1D9E">
          <w:rPr>
            <w:rStyle w:val="Hipervnculo"/>
          </w:rPr>
          <w:t>https://view.genially.c</w:t>
        </w:r>
        <w:r w:rsidRPr="003E1D9E">
          <w:rPr>
            <w:rStyle w:val="Hipervnculo"/>
          </w:rPr>
          <w:t>o</w:t>
        </w:r>
        <w:r w:rsidRPr="003E1D9E">
          <w:rPr>
            <w:rStyle w:val="Hipervnculo"/>
          </w:rPr>
          <w:t>m/</w:t>
        </w:r>
        <w:r w:rsidRPr="003E1D9E">
          <w:rPr>
            <w:rStyle w:val="Hipervnculo"/>
          </w:rPr>
          <w:t>6</w:t>
        </w:r>
        <w:r w:rsidRPr="003E1D9E">
          <w:rPr>
            <w:rStyle w:val="Hipervnculo"/>
          </w:rPr>
          <w:t>8fa47</w:t>
        </w:r>
        <w:r w:rsidRPr="003E1D9E">
          <w:rPr>
            <w:rStyle w:val="Hipervnculo"/>
          </w:rPr>
          <w:t>a</w:t>
        </w:r>
        <w:r w:rsidRPr="003E1D9E">
          <w:rPr>
            <w:rStyle w:val="Hipervnculo"/>
          </w:rPr>
          <w:t>1c97c25f5006a3cb7/learning-experience-didactic-unit-presentacion-proyecto-de-diseno</w:t>
        </w:r>
      </w:hyperlink>
    </w:p>
    <w:p w14:paraId="7A5BB32D" w14:textId="77777777" w:rsidR="00260BAB" w:rsidRDefault="00260BAB" w:rsidP="00382A80">
      <w:pPr>
        <w:pStyle w:val="Ttulo4"/>
      </w:pPr>
      <w:r>
        <w:t xml:space="preserve">Enlace del proyecto para que puedan interactuar con él: </w:t>
      </w:r>
    </w:p>
    <w:p w14:paraId="5E74BA90" w14:textId="060AC6B0" w:rsidR="007D5A59" w:rsidRDefault="007D5A59" w:rsidP="00260BAB">
      <w:hyperlink r:id="rId16" w:history="1">
        <w:r w:rsidRPr="003E1D9E">
          <w:rPr>
            <w:rStyle w:val="Hipervnculo"/>
          </w:rPr>
          <w:t>https://www.fig</w:t>
        </w:r>
        <w:r w:rsidRPr="003E1D9E">
          <w:rPr>
            <w:rStyle w:val="Hipervnculo"/>
          </w:rPr>
          <w:t>m</w:t>
        </w:r>
        <w:r w:rsidRPr="003E1D9E">
          <w:rPr>
            <w:rStyle w:val="Hipervnculo"/>
          </w:rPr>
          <w:t>a.com/design/29ZCuGmoA8Lr</w:t>
        </w:r>
        <w:r w:rsidRPr="003E1D9E">
          <w:rPr>
            <w:rStyle w:val="Hipervnculo"/>
          </w:rPr>
          <w:t>0</w:t>
        </w:r>
        <w:r w:rsidRPr="003E1D9E">
          <w:rPr>
            <w:rStyle w:val="Hipervnculo"/>
          </w:rPr>
          <w:t>F2fXHR3Dj/Proyecto-de-Dise%C3%B1o?node-id=30-163&amp;t=tb8TWOQrMSX77DXV-1</w:t>
        </w:r>
      </w:hyperlink>
    </w:p>
    <w:p w14:paraId="3D36969E" w14:textId="29400961" w:rsidR="00260BAB" w:rsidRDefault="00BD371D" w:rsidP="00BD371D">
      <w:pPr>
        <w:pStyle w:val="Ttulo4"/>
      </w:pPr>
      <w:r>
        <w:t xml:space="preserve">Enlace </w:t>
      </w:r>
      <w:r w:rsidR="007D5A59">
        <w:t xml:space="preserve">Google </w:t>
      </w:r>
      <w:proofErr w:type="spellStart"/>
      <w:r w:rsidR="007D5A59">
        <w:t>Form</w:t>
      </w:r>
      <w:proofErr w:type="spellEnd"/>
    </w:p>
    <w:p w14:paraId="7AAF7DB3" w14:textId="59EFB163" w:rsidR="007D5A59" w:rsidRDefault="007D5A59" w:rsidP="007D5A59">
      <w:hyperlink r:id="rId17" w:history="1">
        <w:r w:rsidRPr="003E1D9E">
          <w:rPr>
            <w:rStyle w:val="Hipervnculo"/>
          </w:rPr>
          <w:t>https://forms.gle</w:t>
        </w:r>
        <w:r w:rsidRPr="003E1D9E">
          <w:rPr>
            <w:rStyle w:val="Hipervnculo"/>
          </w:rPr>
          <w:t>/</w:t>
        </w:r>
        <w:r w:rsidRPr="003E1D9E">
          <w:rPr>
            <w:rStyle w:val="Hipervnculo"/>
          </w:rPr>
          <w:t>QJfRR1q23WH5BcRA8</w:t>
        </w:r>
      </w:hyperlink>
    </w:p>
    <w:p w14:paraId="696824E5" w14:textId="79D610C4" w:rsidR="004A41A7" w:rsidRPr="00BD371D" w:rsidRDefault="004A41A7" w:rsidP="00260BAB"/>
    <w:sectPr w:rsidR="004A41A7" w:rsidRPr="00BD371D" w:rsidSect="00234D5B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ACF8B" w14:textId="77777777" w:rsidR="00364283" w:rsidRDefault="00364283" w:rsidP="00942F99">
      <w:pPr>
        <w:spacing w:after="0" w:line="240" w:lineRule="auto"/>
      </w:pPr>
      <w:r>
        <w:separator/>
      </w:r>
    </w:p>
  </w:endnote>
  <w:endnote w:type="continuationSeparator" w:id="0">
    <w:p w14:paraId="07B29229" w14:textId="77777777" w:rsidR="00364283" w:rsidRDefault="00364283" w:rsidP="0094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808080" w:themeColor="background1" w:themeShade="80"/>
      </w:rPr>
      <w:id w:val="595680795"/>
      <w:docPartObj>
        <w:docPartGallery w:val="Page Numbers (Bottom of Page)"/>
        <w:docPartUnique/>
      </w:docPartObj>
    </w:sdtPr>
    <w:sdtContent>
      <w:p w14:paraId="151EE1F1" w14:textId="77777777" w:rsidR="00234D5B" w:rsidRPr="001F4364" w:rsidRDefault="001F4364">
        <w:pPr>
          <w:pStyle w:val="Piedepgina"/>
          <w:jc w:val="right"/>
          <w:rPr>
            <w:color w:val="808080" w:themeColor="background1" w:themeShade="80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782D9AEF" wp14:editId="089DA97B">
                  <wp:simplePos x="0" y="0"/>
                  <wp:positionH relativeFrom="rightMargin">
                    <wp:posOffset>0</wp:posOffset>
                  </wp:positionH>
                  <wp:positionV relativeFrom="paragraph">
                    <wp:posOffset>-77163</wp:posOffset>
                  </wp:positionV>
                  <wp:extent cx="1078640" cy="895104"/>
                  <wp:effectExtent l="0" t="0" r="7620" b="635"/>
                  <wp:wrapNone/>
                  <wp:docPr id="666909158" name="Isosceles Tri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H="1">
                            <a:off x="0" y="0"/>
                            <a:ext cx="1078640" cy="89510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67B1D5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6" type="#_x0000_t5" style="position:absolute;margin-left:0;margin-top:-6.1pt;width:84.95pt;height:70.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" adj="0" fillcolor="#00c" stroked="f" strokeweight="1pt">
                  <w10:wrap anchorx="margin"/>
                </v:shape>
              </w:pict>
            </mc:Fallback>
          </mc:AlternateContent>
        </w:r>
        <w:r w:rsidR="00234D5B" w:rsidRPr="001F4364">
          <w:rPr>
            <w:color w:val="808080" w:themeColor="background1" w:themeShade="80"/>
          </w:rPr>
          <w:t xml:space="preserve">Página | </w:t>
        </w:r>
        <w:r w:rsidR="00234D5B" w:rsidRPr="001F4364">
          <w:rPr>
            <w:color w:val="808080" w:themeColor="background1" w:themeShade="80"/>
          </w:rPr>
          <w:fldChar w:fldCharType="begin"/>
        </w:r>
        <w:r w:rsidR="00234D5B" w:rsidRPr="001F4364">
          <w:rPr>
            <w:color w:val="808080" w:themeColor="background1" w:themeShade="80"/>
          </w:rPr>
          <w:instrText>PAGE   \* MERGEFORMAT</w:instrText>
        </w:r>
        <w:r w:rsidR="00234D5B" w:rsidRPr="001F4364">
          <w:rPr>
            <w:color w:val="808080" w:themeColor="background1" w:themeShade="80"/>
          </w:rPr>
          <w:fldChar w:fldCharType="separate"/>
        </w:r>
        <w:r w:rsidR="00234D5B" w:rsidRPr="001F4364">
          <w:rPr>
            <w:color w:val="808080" w:themeColor="background1" w:themeShade="80"/>
          </w:rPr>
          <w:t>2</w:t>
        </w:r>
        <w:r w:rsidR="00234D5B" w:rsidRPr="001F4364">
          <w:rPr>
            <w:color w:val="808080" w:themeColor="background1" w:themeShade="80"/>
          </w:rPr>
          <w:fldChar w:fldCharType="end"/>
        </w:r>
        <w:r w:rsidR="00234D5B" w:rsidRPr="001F4364">
          <w:rPr>
            <w:color w:val="808080" w:themeColor="background1" w:themeShade="80"/>
          </w:rPr>
          <w:t xml:space="preserve"> </w:t>
        </w:r>
      </w:p>
    </w:sdtContent>
  </w:sdt>
  <w:p w14:paraId="5CCE888E" w14:textId="77777777" w:rsidR="00FA03FE" w:rsidRDefault="00FA0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265DB" w14:textId="77777777" w:rsidR="00364283" w:rsidRDefault="00364283" w:rsidP="00942F99">
      <w:pPr>
        <w:spacing w:after="0" w:line="240" w:lineRule="auto"/>
      </w:pPr>
      <w:r>
        <w:separator/>
      </w:r>
    </w:p>
  </w:footnote>
  <w:footnote w:type="continuationSeparator" w:id="0">
    <w:p w14:paraId="20273A1D" w14:textId="77777777" w:rsidR="00364283" w:rsidRDefault="00364283" w:rsidP="0094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AD092" w14:textId="77777777" w:rsidR="00FA03FE" w:rsidRPr="001F4364" w:rsidRDefault="00000000">
    <w:pPr>
      <w:pStyle w:val="Encabezado"/>
      <w:rPr>
        <w:color w:val="808080" w:themeColor="background1" w:themeShade="80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Título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Mario Sánchez Barroso</w:t>
        </w:r>
      </w:sdtContent>
    </w:sdt>
    <w:r w:rsidR="00FA03FE" w:rsidRPr="001F4364">
      <w:rPr>
        <w:rFonts w:asciiTheme="majorHAnsi" w:eastAsiaTheme="majorEastAsia" w:hAnsiTheme="majorHAnsi" w:cstheme="majorBidi"/>
        <w:color w:val="808080" w:themeColor="background1" w:themeShade="80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Fecha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I.E.S Prof. </w:t>
        </w:r>
        <w:r w:rsidR="00234D5B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Juan Antonio </w:t>
        </w:r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Carrillo Salcedo</w:t>
        </w:r>
      </w:sdtContent>
    </w:sdt>
  </w:p>
  <w:p w14:paraId="5410446F" w14:textId="77777777" w:rsidR="00942F99" w:rsidRDefault="00942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741F48"/>
    <w:multiLevelType w:val="hybridMultilevel"/>
    <w:tmpl w:val="8E6AE2BC"/>
    <w:lvl w:ilvl="0" w:tplc="AEEC0E6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70067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BAB"/>
    <w:rsid w:val="00000A08"/>
    <w:rsid w:val="000770CB"/>
    <w:rsid w:val="001E3F26"/>
    <w:rsid w:val="001F4364"/>
    <w:rsid w:val="00234D5B"/>
    <w:rsid w:val="00260BAB"/>
    <w:rsid w:val="00364283"/>
    <w:rsid w:val="00382A80"/>
    <w:rsid w:val="0043252D"/>
    <w:rsid w:val="00450A55"/>
    <w:rsid w:val="004A41A7"/>
    <w:rsid w:val="004D5C05"/>
    <w:rsid w:val="005A47C2"/>
    <w:rsid w:val="005E6757"/>
    <w:rsid w:val="00637AEA"/>
    <w:rsid w:val="006538B4"/>
    <w:rsid w:val="006606FA"/>
    <w:rsid w:val="0070720A"/>
    <w:rsid w:val="007B10DB"/>
    <w:rsid w:val="007D5A59"/>
    <w:rsid w:val="00864598"/>
    <w:rsid w:val="00866DAA"/>
    <w:rsid w:val="0089690D"/>
    <w:rsid w:val="008E28AD"/>
    <w:rsid w:val="00942F99"/>
    <w:rsid w:val="009B7087"/>
    <w:rsid w:val="00AB35B5"/>
    <w:rsid w:val="00BD371D"/>
    <w:rsid w:val="00C2452C"/>
    <w:rsid w:val="00C53D8F"/>
    <w:rsid w:val="00C550BD"/>
    <w:rsid w:val="00D9767A"/>
    <w:rsid w:val="00DA0E94"/>
    <w:rsid w:val="00E82D7A"/>
    <w:rsid w:val="00F105D0"/>
    <w:rsid w:val="00FA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F1F791"/>
  <w15:chartTrackingRefBased/>
  <w15:docId w15:val="{56963EA6-C770-4FD4-B57A-926986B9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A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4D5B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D5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2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2A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34D5B"/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F99"/>
  </w:style>
  <w:style w:type="paragraph" w:styleId="Piedepgina">
    <w:name w:val="footer"/>
    <w:basedOn w:val="Normal"/>
    <w:link w:val="Piedepgina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F99"/>
  </w:style>
  <w:style w:type="character" w:customStyle="1" w:styleId="Ttulo1Car">
    <w:name w:val="Título 1 Car"/>
    <w:basedOn w:val="Fuentedeprrafopredeter"/>
    <w:link w:val="Ttulo1"/>
    <w:uiPriority w:val="9"/>
    <w:rsid w:val="00234D5B"/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A41A7"/>
    <w:pPr>
      <w:spacing w:after="0" w:line="259" w:lineRule="auto"/>
      <w:jc w:val="left"/>
      <w:outlineLvl w:val="9"/>
    </w:pPr>
    <w:rPr>
      <w:color w:val="2F5496" w:themeColor="accent1" w:themeShade="BF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41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1A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A41A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60BA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D5A5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D5A59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82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82A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BD371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forms.gle/QJfRR1q23WH5BcRA8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figma.com/design/29ZCuGmoA8Lr0F2fXHR3Dj/Proyecto-de-Dise%C3%B1o?node-id=30-163&amp;t=tb8TWOQrMSX77DXV-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view.genially.com/68fa47a1c97c25f5006a3cb7/learning-experience-didactic-unit-presentacion-proyecto-de-diseno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o\Desktop\2DAM\Plantilla_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I.E.S Prof. Juan Antonio Carrillo Salcedo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961D-130E-4205-A8D1-74746255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Plantilla_Practica.dotx</Template>
  <TotalTime>39</TotalTime>
  <Pages>1</Pages>
  <Words>829</Words>
  <Characters>4564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Mario Sánchez Barroso</vt:lpstr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Sánchez Barroso</dc:title>
  <dc:subject/>
  <dc:creator>Mario Sánchez Barroso</dc:creator>
  <cp:keywords/>
  <dc:description/>
  <cp:lastModifiedBy>Mario Sánchez Barroso</cp:lastModifiedBy>
  <cp:revision>9</cp:revision>
  <cp:lastPrinted>2025-10-23T18:18:00Z</cp:lastPrinted>
  <dcterms:created xsi:type="dcterms:W3CDTF">2025-10-23T17:41:00Z</dcterms:created>
  <dcterms:modified xsi:type="dcterms:W3CDTF">2025-10-23T18:19:00Z</dcterms:modified>
</cp:coreProperties>
</file>