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6729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668E531B" wp14:editId="7D173063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E4013" w14:textId="3FD7C894" w:rsidR="004A41A7" w:rsidRDefault="00A37C2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A83049" wp14:editId="2C83CE43">
                <wp:simplePos x="0" y="0"/>
                <wp:positionH relativeFrom="column">
                  <wp:posOffset>-490475</wp:posOffset>
                </wp:positionH>
                <wp:positionV relativeFrom="paragraph">
                  <wp:posOffset>3959605</wp:posOffset>
                </wp:positionV>
                <wp:extent cx="4238714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714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BBAFE" w14:textId="366450E5" w:rsidR="00FA03FE" w:rsidRDefault="00A37C23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Proyecto TFG</w:t>
                            </w:r>
                          </w:p>
                          <w:p w14:paraId="6526E5FB" w14:textId="66104FA7" w:rsidR="00A37C23" w:rsidRPr="00450A55" w:rsidRDefault="00A37C23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SneakerHub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8304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6pt;margin-top:311.8pt;width:333.75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" filled="f" stroked="f" strokeweight=".5pt">
                <v:textbox>
                  <w:txbxContent>
                    <w:p w14:paraId="092BBAFE" w14:textId="366450E5" w:rsidR="00FA03FE" w:rsidRDefault="00A37C23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Proyecto TFG</w:t>
                      </w:r>
                    </w:p>
                    <w:p w14:paraId="6526E5FB" w14:textId="66104FA7" w:rsidR="00A37C23" w:rsidRPr="00450A55" w:rsidRDefault="00A37C23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SneakerHub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3887B82" wp14:editId="45F700FE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366E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EDF727" wp14:editId="572F55B4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F527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7BF9E" wp14:editId="347EF973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2DAEF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5355EFD8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22DF1653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7BF9E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49C2DAEF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5355EFD8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22DF1653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9CEAE0" w14:textId="77777777" w:rsidR="004A41A7" w:rsidRDefault="00234D5B">
          <w:pPr>
            <w:pStyle w:val="TtuloTDC"/>
          </w:pPr>
          <w:r>
            <w:t>Índice</w:t>
          </w:r>
        </w:p>
        <w:p w14:paraId="3BD83CC3" w14:textId="55752D5E" w:rsidR="00A37C23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50242" w:history="1">
            <w:r w:rsidR="00A37C23" w:rsidRPr="00816029">
              <w:rPr>
                <w:rStyle w:val="Hipervnculo"/>
                <w:noProof/>
              </w:rPr>
              <w:t>1. Resumen / Abstract</w:t>
            </w:r>
            <w:r w:rsidR="00A37C23">
              <w:rPr>
                <w:noProof/>
                <w:webHidden/>
              </w:rPr>
              <w:tab/>
            </w:r>
            <w:r w:rsidR="00A37C23">
              <w:rPr>
                <w:noProof/>
                <w:webHidden/>
              </w:rPr>
              <w:fldChar w:fldCharType="begin"/>
            </w:r>
            <w:r w:rsidR="00A37C23">
              <w:rPr>
                <w:noProof/>
                <w:webHidden/>
              </w:rPr>
              <w:instrText xml:space="preserve"> PAGEREF _Toc219050242 \h </w:instrText>
            </w:r>
            <w:r w:rsidR="00A37C23">
              <w:rPr>
                <w:noProof/>
                <w:webHidden/>
              </w:rPr>
            </w:r>
            <w:r w:rsidR="00A37C23">
              <w:rPr>
                <w:noProof/>
                <w:webHidden/>
              </w:rPr>
              <w:fldChar w:fldCharType="separate"/>
            </w:r>
            <w:r w:rsidR="00A37C23">
              <w:rPr>
                <w:noProof/>
                <w:webHidden/>
              </w:rPr>
              <w:t>3</w:t>
            </w:r>
            <w:r w:rsidR="00A37C23">
              <w:rPr>
                <w:noProof/>
                <w:webHidden/>
              </w:rPr>
              <w:fldChar w:fldCharType="end"/>
            </w:r>
          </w:hyperlink>
        </w:p>
        <w:p w14:paraId="719FDB87" w14:textId="2144885F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43" w:history="1">
            <w:r w:rsidRPr="00816029">
              <w:rPr>
                <w:rStyle w:val="Hipervnculo"/>
                <w:noProof/>
              </w:rPr>
              <w:t>2. Introducción/Justificación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5D051" w14:textId="2275B90B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44" w:history="1">
            <w:r w:rsidRPr="00816029">
              <w:rPr>
                <w:rStyle w:val="Hipervnculo"/>
                <w:noProof/>
              </w:rPr>
              <w:t>3.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7A16" w14:textId="0FB9A7B1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45" w:history="1">
            <w:r w:rsidRPr="00816029">
              <w:rPr>
                <w:rStyle w:val="Hipervnculo"/>
                <w:noProof/>
              </w:rPr>
              <w:t>4.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5C7C" w14:textId="4F1A3F01" w:rsidR="00A37C23" w:rsidRDefault="00A37C23">
          <w:pPr>
            <w:pStyle w:val="TDC1"/>
            <w:tabs>
              <w:tab w:val="left" w:pos="5035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46" w:history="1">
            <w:r w:rsidRPr="00816029">
              <w:rPr>
                <w:rStyle w:val="Hipervnculo"/>
                <w:noProof/>
              </w:rPr>
              <w:t>5. Planificación Temporal y Coste del Proyecto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DC742" w14:textId="5B64A29F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47" w:history="1">
            <w:r w:rsidRPr="00816029">
              <w:rPr>
                <w:rStyle w:val="Hipervnculo"/>
                <w:noProof/>
              </w:rPr>
              <w:t>6. 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EA06" w14:textId="5446562D" w:rsidR="00A37C23" w:rsidRDefault="00A37C2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48" w:history="1">
            <w:r w:rsidRPr="00816029">
              <w:rPr>
                <w:rStyle w:val="Hipervnculo"/>
                <w:noProof/>
              </w:rPr>
              <w:t xml:space="preserve">6.1. 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Fase de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A0C0" w14:textId="1FF7B8E4" w:rsidR="00A37C23" w:rsidRDefault="00A37C2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49" w:history="1">
            <w:r w:rsidRPr="00816029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Fase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C4E8" w14:textId="37C05999" w:rsidR="00A37C23" w:rsidRDefault="00A37C2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0" w:history="1">
            <w:r w:rsidRPr="00816029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Fase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EC58" w14:textId="75DFA737" w:rsidR="00A37C23" w:rsidRDefault="00A37C2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1" w:history="1">
            <w:r w:rsidRPr="00816029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Fase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D3AC" w14:textId="58A5F2B4" w:rsidR="00A37C23" w:rsidRDefault="00A37C2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2" w:history="1">
            <w:r w:rsidRPr="00816029">
              <w:rPr>
                <w:rStyle w:val="Hipervnculo"/>
                <w:noProof/>
              </w:rPr>
              <w:t>6.5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Fase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82FF2" w14:textId="12497EC4" w:rsidR="00A37C23" w:rsidRDefault="00A37C2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3" w:history="1">
            <w:r w:rsidRPr="00816029">
              <w:rPr>
                <w:rStyle w:val="Hipervnculo"/>
                <w:noProof/>
              </w:rPr>
              <w:t>6.6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352D" w14:textId="59CF461F" w:rsidR="00A37C23" w:rsidRDefault="00A37C2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4" w:history="1">
            <w:r w:rsidRPr="00816029">
              <w:rPr>
                <w:rStyle w:val="Hipervnculo"/>
                <w:noProof/>
              </w:rPr>
              <w:t>6.7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Fase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C627" w14:textId="4E2A8AAF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5" w:history="1">
            <w:r w:rsidRPr="00816029">
              <w:rPr>
                <w:rStyle w:val="Hipervnculo"/>
                <w:noProof/>
              </w:rPr>
              <w:t>7. Manual de usuario (Elaboración de un manual detallado de la aplicación)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6B8F5" w14:textId="052655A1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6" w:history="1">
            <w:r w:rsidRPr="00816029">
              <w:rPr>
                <w:rStyle w:val="Hipervnculo"/>
                <w:noProof/>
              </w:rPr>
              <w:t>8. Conclusión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27356" w14:textId="30768826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7" w:history="1">
            <w:r w:rsidRPr="00816029">
              <w:rPr>
                <w:rStyle w:val="Hipervnculo"/>
                <w:noProof/>
              </w:rPr>
              <w:t>9. Líneas de investigación y desarrollo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6609" w14:textId="3496054F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8" w:history="1">
            <w:r w:rsidRPr="00816029">
              <w:rPr>
                <w:rStyle w:val="Hipervnculo"/>
                <w:noProof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3F29" w14:textId="64441656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59" w:history="1">
            <w:r w:rsidRPr="00816029">
              <w:rPr>
                <w:rStyle w:val="Hipervnculo"/>
                <w:noProof/>
              </w:rPr>
              <w:t>11.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E436" w14:textId="30B73D6F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60" w:history="1">
            <w:r w:rsidRPr="00816029">
              <w:rPr>
                <w:rStyle w:val="Hipervnculo"/>
                <w:noProof/>
              </w:rPr>
              <w:t>12. Recomendaciones y Formato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96B3" w14:textId="60584B15" w:rsidR="00A37C23" w:rsidRDefault="00A37C23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61" w:history="1">
            <w:r w:rsidRPr="00816029">
              <w:rPr>
                <w:rStyle w:val="Hipervnculo"/>
                <w:noProof/>
              </w:rPr>
              <w:t xml:space="preserve">12.1. </w:t>
            </w:r>
            <w:r>
              <w:rPr>
                <w:rFonts w:eastAsiaTheme="minorEastAsia"/>
                <w:noProof/>
                <w:kern w:val="2"/>
                <w:szCs w:val="24"/>
                <w:lang w:eastAsia="es-ES"/>
              </w:rPr>
              <w:tab/>
            </w:r>
            <w:r w:rsidRPr="00816029">
              <w:rPr>
                <w:rStyle w:val="Hipervnculo"/>
                <w:noProof/>
              </w:rPr>
              <w:t>Formato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3BE1" w14:textId="1D123559" w:rsidR="00A37C23" w:rsidRDefault="00A37C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62" w:history="1">
            <w:r w:rsidRPr="00816029">
              <w:rPr>
                <w:rStyle w:val="Hipervnculo"/>
                <w:noProof/>
              </w:rPr>
              <w:t>13. FECHAS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FDB1D" w14:textId="22B6BE1A" w:rsidR="00A37C23" w:rsidRDefault="00A37C2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9050263" w:history="1">
            <w:r w:rsidRPr="00816029">
              <w:rPr>
                <w:rStyle w:val="Hipervnculo"/>
                <w:noProof/>
              </w:rPr>
              <w:t>13.1. REVISIÓN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C01B" w14:textId="58DB439D" w:rsidR="00A37C23" w:rsidRDefault="00A37C23">
          <w:pPr>
            <w:pStyle w:val="TDC3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9050264" w:history="1">
            <w:r w:rsidRPr="00816029">
              <w:rPr>
                <w:rStyle w:val="Hipervnculo"/>
                <w:noProof/>
              </w:rPr>
              <w:t>●</w:t>
            </w:r>
            <w:r>
              <w:rPr>
                <w:noProof/>
              </w:rPr>
              <w:tab/>
            </w:r>
            <w:r w:rsidRPr="00816029">
              <w:rPr>
                <w:rStyle w:val="Hipervnculo"/>
                <w:noProof/>
              </w:rPr>
              <w:t>Semana de 24 de diciembre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78AC0" w14:textId="02E45447" w:rsidR="00A37C23" w:rsidRDefault="00A37C23">
          <w:pPr>
            <w:pStyle w:val="TDC3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9050265" w:history="1">
            <w:r w:rsidRPr="00816029">
              <w:rPr>
                <w:rStyle w:val="Hipervnculo"/>
                <w:noProof/>
              </w:rPr>
              <w:t>●</w:t>
            </w:r>
            <w:r>
              <w:rPr>
                <w:noProof/>
              </w:rPr>
              <w:tab/>
            </w:r>
            <w:r w:rsidRPr="00816029">
              <w:rPr>
                <w:rStyle w:val="Hipervnculo"/>
                <w:noProof/>
              </w:rPr>
              <w:t>Semana del 28 de enero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2B167" w14:textId="6E74E457" w:rsidR="00A37C23" w:rsidRDefault="00A37C23">
          <w:pPr>
            <w:pStyle w:val="TDC3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9050266" w:history="1">
            <w:r w:rsidRPr="00816029">
              <w:rPr>
                <w:rStyle w:val="Hipervnculo"/>
                <w:noProof/>
              </w:rPr>
              <w:t>●</w:t>
            </w:r>
            <w:r>
              <w:rPr>
                <w:noProof/>
              </w:rPr>
              <w:tab/>
            </w:r>
            <w:r w:rsidRPr="00816029">
              <w:rPr>
                <w:rStyle w:val="Hipervnculo"/>
                <w:noProof/>
              </w:rPr>
              <w:t>Semana del 25 de febrero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CAB76" w14:textId="700C86CC" w:rsidR="00A37C23" w:rsidRDefault="00A37C23">
          <w:pPr>
            <w:pStyle w:val="TDC3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9050267" w:history="1">
            <w:r w:rsidRPr="00816029">
              <w:rPr>
                <w:rStyle w:val="Hipervnculo"/>
                <w:noProof/>
              </w:rPr>
              <w:t>●</w:t>
            </w:r>
            <w:r>
              <w:rPr>
                <w:noProof/>
              </w:rPr>
              <w:tab/>
            </w:r>
            <w:r w:rsidRPr="00816029">
              <w:rPr>
                <w:rStyle w:val="Hipervnculo"/>
                <w:noProof/>
              </w:rPr>
              <w:t>Semana del 25 de marzo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AF34" w14:textId="1FB8E44C" w:rsidR="00A37C23" w:rsidRDefault="00A37C23">
          <w:pPr>
            <w:pStyle w:val="TDC3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9050268" w:history="1">
            <w:r w:rsidRPr="00816029">
              <w:rPr>
                <w:rStyle w:val="Hipervnculo"/>
                <w:noProof/>
              </w:rPr>
              <w:t>●</w:t>
            </w:r>
            <w:r>
              <w:rPr>
                <w:noProof/>
              </w:rPr>
              <w:tab/>
            </w:r>
            <w:r w:rsidRPr="00816029">
              <w:rPr>
                <w:rStyle w:val="Hipervnculo"/>
                <w:noProof/>
              </w:rPr>
              <w:t>Semana del 15 de abril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00F7F" w14:textId="0ED86D34" w:rsidR="00A37C23" w:rsidRDefault="00A37C23">
          <w:pPr>
            <w:pStyle w:val="TDC3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9050269" w:history="1">
            <w:r w:rsidRPr="00816029">
              <w:rPr>
                <w:rStyle w:val="Hipervnculo"/>
                <w:noProof/>
              </w:rPr>
              <w:t>●</w:t>
            </w:r>
            <w:r>
              <w:rPr>
                <w:noProof/>
              </w:rPr>
              <w:tab/>
            </w:r>
            <w:r w:rsidRPr="00816029">
              <w:rPr>
                <w:rStyle w:val="Hipervnculo"/>
                <w:noProof/>
              </w:rPr>
              <w:t>Semana del 13 de mayo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AF14" w14:textId="638F380D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10913E07" w14:textId="77777777" w:rsidR="004A41A7" w:rsidRDefault="004A41A7" w:rsidP="00234D5B">
      <w:pPr>
        <w:jc w:val="left"/>
      </w:pPr>
      <w:r>
        <w:br w:type="page"/>
      </w:r>
    </w:p>
    <w:p w14:paraId="1EAB2B19" w14:textId="033CB361" w:rsidR="00A37C23" w:rsidRDefault="00A37C23" w:rsidP="00A37C23">
      <w:pPr>
        <w:pStyle w:val="Ttulo1"/>
      </w:pPr>
      <w:bookmarkStart w:id="0" w:name="_Toc219050242"/>
      <w:r>
        <w:lastRenderedPageBreak/>
        <w:t xml:space="preserve">1. Resumen / </w:t>
      </w:r>
      <w:proofErr w:type="spellStart"/>
      <w:r>
        <w:t>Abstract</w:t>
      </w:r>
      <w:bookmarkEnd w:id="0"/>
      <w:proofErr w:type="spellEnd"/>
    </w:p>
    <w:p w14:paraId="27A12591" w14:textId="424C4FFE" w:rsidR="00A37C23" w:rsidRDefault="00A37C23" w:rsidP="00A37C23">
      <w:pPr>
        <w:pStyle w:val="Ttulo1"/>
      </w:pPr>
      <w:bookmarkStart w:id="1" w:name="_Toc219050243"/>
      <w:r>
        <w:t>2. Introducción/Justificación del proyecto</w:t>
      </w:r>
      <w:bookmarkEnd w:id="1"/>
      <w:r>
        <w:tab/>
      </w:r>
    </w:p>
    <w:p w14:paraId="6C2AEA17" w14:textId="53ECB49E" w:rsidR="00A37C23" w:rsidRDefault="00A37C23" w:rsidP="00A37C23">
      <w:pPr>
        <w:pStyle w:val="Ttulo1"/>
      </w:pPr>
      <w:bookmarkStart w:id="2" w:name="_Toc219050244"/>
      <w:r>
        <w:t>3. Estado del Arte</w:t>
      </w:r>
      <w:bookmarkEnd w:id="2"/>
    </w:p>
    <w:p w14:paraId="456359F5" w14:textId="3F2A46D8" w:rsidR="00A37C23" w:rsidRDefault="00A37C23" w:rsidP="00A37C23">
      <w:pPr>
        <w:pStyle w:val="Ttulo1"/>
      </w:pPr>
      <w:bookmarkStart w:id="3" w:name="_Toc219050245"/>
      <w:r>
        <w:t>4. Tecnologías utilizadas</w:t>
      </w:r>
      <w:bookmarkEnd w:id="3"/>
    </w:p>
    <w:p w14:paraId="0F7EF189" w14:textId="111AA437" w:rsidR="00A37C23" w:rsidRDefault="00A37C23" w:rsidP="00A37C23">
      <w:pPr>
        <w:pStyle w:val="Ttulo1"/>
      </w:pPr>
      <w:bookmarkStart w:id="4" w:name="_Toc219050246"/>
      <w:r>
        <w:t>5. Planificación Temporal y Coste del Proyecto</w:t>
      </w:r>
      <w:bookmarkEnd w:id="4"/>
    </w:p>
    <w:p w14:paraId="1404CCF8" w14:textId="5495D376" w:rsidR="00A37C23" w:rsidRDefault="00A37C23" w:rsidP="00A37C23">
      <w:pPr>
        <w:pStyle w:val="Ttulo1"/>
      </w:pPr>
      <w:bookmarkStart w:id="5" w:name="_Toc219050247"/>
      <w:r>
        <w:t>6. Desarrollo del proyecto</w:t>
      </w:r>
      <w:bookmarkEnd w:id="5"/>
    </w:p>
    <w:p w14:paraId="1738026A" w14:textId="71F8777E" w:rsidR="00A37C23" w:rsidRDefault="00A37C23" w:rsidP="00A37C23">
      <w:pPr>
        <w:pStyle w:val="Ttulo2"/>
      </w:pPr>
      <w:bookmarkStart w:id="6" w:name="_Toc219050248"/>
      <w:r>
        <w:t xml:space="preserve">6.1. </w:t>
      </w:r>
      <w:r>
        <w:tab/>
        <w:t>Fase de planificación</w:t>
      </w:r>
      <w:bookmarkEnd w:id="6"/>
    </w:p>
    <w:p w14:paraId="5AC15873" w14:textId="7AAA9C96" w:rsidR="00A37C23" w:rsidRDefault="00A37C23" w:rsidP="00A37C23">
      <w:pPr>
        <w:pStyle w:val="Ttulo2"/>
      </w:pPr>
      <w:bookmarkStart w:id="7" w:name="_Toc219050249"/>
      <w:r>
        <w:t>6.2</w:t>
      </w:r>
      <w:r>
        <w:tab/>
        <w:t>Fase de análisis</w:t>
      </w:r>
      <w:bookmarkEnd w:id="7"/>
    </w:p>
    <w:p w14:paraId="466B199B" w14:textId="45F8401E" w:rsidR="00A37C23" w:rsidRDefault="00A37C23" w:rsidP="00A37C23">
      <w:pPr>
        <w:pStyle w:val="Ttulo2"/>
      </w:pPr>
      <w:bookmarkStart w:id="8" w:name="_Toc219050250"/>
      <w:r>
        <w:t>6.3</w:t>
      </w:r>
      <w:r>
        <w:tab/>
        <w:t>Fase de diseño</w:t>
      </w:r>
      <w:bookmarkEnd w:id="8"/>
    </w:p>
    <w:p w14:paraId="15C22362" w14:textId="63E86BF7" w:rsidR="00A37C23" w:rsidRDefault="00A37C23" w:rsidP="00A37C23">
      <w:pPr>
        <w:pStyle w:val="Ttulo2"/>
      </w:pPr>
      <w:bookmarkStart w:id="9" w:name="_Toc219050251"/>
      <w:r>
        <w:t>6.4</w:t>
      </w:r>
      <w:r>
        <w:tab/>
        <w:t>Fase de desarrollo</w:t>
      </w:r>
      <w:bookmarkEnd w:id="9"/>
    </w:p>
    <w:p w14:paraId="53D4126F" w14:textId="5ED0C12C" w:rsidR="00A37C23" w:rsidRDefault="00A37C23" w:rsidP="00A37C23">
      <w:pPr>
        <w:pStyle w:val="Ttulo2"/>
      </w:pPr>
      <w:bookmarkStart w:id="10" w:name="_Toc219050252"/>
      <w:r>
        <w:t>6.5</w:t>
      </w:r>
      <w:r>
        <w:tab/>
        <w:t>Fase de pruebas</w:t>
      </w:r>
      <w:bookmarkEnd w:id="10"/>
    </w:p>
    <w:p w14:paraId="09D41022" w14:textId="7EBFBEB2" w:rsidR="00A37C23" w:rsidRDefault="00A37C23" w:rsidP="00A37C23">
      <w:pPr>
        <w:pStyle w:val="Ttulo2"/>
      </w:pPr>
      <w:bookmarkStart w:id="11" w:name="_Toc219050253"/>
      <w:r>
        <w:t>6.6</w:t>
      </w:r>
      <w:r>
        <w:tab/>
        <w:t>Verificación</w:t>
      </w:r>
      <w:bookmarkEnd w:id="11"/>
    </w:p>
    <w:p w14:paraId="277B99BB" w14:textId="3E06E0D4" w:rsidR="00A37C23" w:rsidRDefault="00A37C23" w:rsidP="00A37C23">
      <w:pPr>
        <w:pStyle w:val="Ttulo2"/>
      </w:pPr>
      <w:bookmarkStart w:id="12" w:name="_Toc219050254"/>
      <w:r>
        <w:t>6.7</w:t>
      </w:r>
      <w:r>
        <w:tab/>
        <w:t>Fase de despliegue</w:t>
      </w:r>
      <w:bookmarkEnd w:id="12"/>
      <w:r>
        <w:tab/>
      </w:r>
    </w:p>
    <w:p w14:paraId="4BC5694F" w14:textId="585D517E" w:rsidR="00A37C23" w:rsidRDefault="00A37C23" w:rsidP="00A37C23">
      <w:pPr>
        <w:pStyle w:val="Ttulo1"/>
      </w:pPr>
      <w:bookmarkStart w:id="13" w:name="_Toc219050255"/>
      <w:r>
        <w:t>7. Manual de usuario (Elaboración de un manual detallado de la aplicación)</w:t>
      </w:r>
      <w:bookmarkEnd w:id="13"/>
    </w:p>
    <w:p w14:paraId="6F65D563" w14:textId="6ECBC434" w:rsidR="00A37C23" w:rsidRDefault="00A37C23" w:rsidP="00A37C23">
      <w:pPr>
        <w:pStyle w:val="Ttulo1"/>
      </w:pPr>
      <w:bookmarkStart w:id="14" w:name="_Toc219050256"/>
      <w:r>
        <w:t>8. Conclusión del proyecto</w:t>
      </w:r>
      <w:bookmarkEnd w:id="14"/>
      <w:r>
        <w:tab/>
      </w:r>
    </w:p>
    <w:p w14:paraId="30B82111" w14:textId="45F788F9" w:rsidR="00A37C23" w:rsidRDefault="00A37C23" w:rsidP="00A37C23">
      <w:pPr>
        <w:pStyle w:val="Ttulo1"/>
      </w:pPr>
      <w:bookmarkStart w:id="15" w:name="_Toc219050257"/>
      <w:r>
        <w:t>9. Líneas de investigación y desarrollo futuras</w:t>
      </w:r>
      <w:bookmarkEnd w:id="15"/>
    </w:p>
    <w:p w14:paraId="22D94472" w14:textId="1E60A4D3" w:rsidR="00A37C23" w:rsidRDefault="00A37C23" w:rsidP="00A37C23">
      <w:pPr>
        <w:pStyle w:val="Ttulo1"/>
      </w:pPr>
      <w:bookmarkStart w:id="16" w:name="_Toc219050258"/>
      <w:r>
        <w:t>10. ANEXOS</w:t>
      </w:r>
      <w:bookmarkEnd w:id="16"/>
    </w:p>
    <w:p w14:paraId="042396E5" w14:textId="73A4A43B" w:rsidR="00A37C23" w:rsidRDefault="00A37C23" w:rsidP="00A37C23">
      <w:pPr>
        <w:pStyle w:val="Ttulo1"/>
      </w:pPr>
      <w:bookmarkStart w:id="17" w:name="_Toc219050259"/>
      <w:r>
        <w:lastRenderedPageBreak/>
        <w:t>11. Bibliografía</w:t>
      </w:r>
      <w:bookmarkEnd w:id="17"/>
    </w:p>
    <w:p w14:paraId="64607B9F" w14:textId="5080D56D" w:rsidR="00A37C23" w:rsidRDefault="00A37C23" w:rsidP="00A37C23">
      <w:pPr>
        <w:pStyle w:val="Ttulo1"/>
      </w:pPr>
      <w:bookmarkStart w:id="18" w:name="_Toc219050260"/>
      <w:r>
        <w:t>12. Recomendaciones y Formato del documento</w:t>
      </w:r>
      <w:bookmarkEnd w:id="18"/>
    </w:p>
    <w:p w14:paraId="647377F3" w14:textId="0A670457" w:rsidR="00A37C23" w:rsidRDefault="00A37C23" w:rsidP="00A37C23">
      <w:pPr>
        <w:pStyle w:val="Ttulo2"/>
      </w:pPr>
      <w:bookmarkStart w:id="19" w:name="_Toc219050261"/>
      <w:r>
        <w:t xml:space="preserve">12.1. </w:t>
      </w:r>
      <w:r>
        <w:tab/>
        <w:t>Formato del documento</w:t>
      </w:r>
      <w:bookmarkEnd w:id="19"/>
      <w:r>
        <w:tab/>
      </w:r>
    </w:p>
    <w:p w14:paraId="3CCD826A" w14:textId="2DA6A09F" w:rsidR="00A37C23" w:rsidRDefault="00A37C23" w:rsidP="00A37C23">
      <w:pPr>
        <w:pStyle w:val="Ttulo1"/>
      </w:pPr>
      <w:bookmarkStart w:id="20" w:name="_Toc219050262"/>
      <w:r>
        <w:t>13. FECHAS PROPUESTAS</w:t>
      </w:r>
      <w:bookmarkEnd w:id="20"/>
    </w:p>
    <w:p w14:paraId="3310EDE2" w14:textId="40FD97E0" w:rsidR="00A37C23" w:rsidRDefault="00A37C23" w:rsidP="00A37C23">
      <w:pPr>
        <w:pStyle w:val="Ttulo2"/>
      </w:pPr>
      <w:bookmarkStart w:id="21" w:name="_Toc219050263"/>
      <w:r>
        <w:t>13.1. REVISIÓN DEL PROYECTO</w:t>
      </w:r>
      <w:bookmarkEnd w:id="21"/>
    </w:p>
    <w:p w14:paraId="2B82B49F" w14:textId="0659A128" w:rsidR="00A37C23" w:rsidRDefault="00A37C23" w:rsidP="00A37C23">
      <w:pPr>
        <w:pStyle w:val="Ttulo3"/>
      </w:pPr>
      <w:bookmarkStart w:id="22" w:name="_Toc219050264"/>
      <w:r>
        <w:t>●</w:t>
      </w:r>
      <w:r>
        <w:tab/>
        <w:t>Semana de 24 de diciembre</w:t>
      </w:r>
      <w:bookmarkEnd w:id="22"/>
    </w:p>
    <w:p w14:paraId="5057F01B" w14:textId="37882D36" w:rsidR="00A37C23" w:rsidRDefault="00A37C23" w:rsidP="00A37C23">
      <w:pPr>
        <w:pStyle w:val="Ttulo3"/>
      </w:pPr>
      <w:bookmarkStart w:id="23" w:name="_Toc219050265"/>
      <w:r>
        <w:t>●</w:t>
      </w:r>
      <w:r>
        <w:tab/>
        <w:t>Semana del 28 de enero</w:t>
      </w:r>
      <w:bookmarkEnd w:id="23"/>
      <w:r>
        <w:tab/>
      </w:r>
    </w:p>
    <w:p w14:paraId="58A32C6D" w14:textId="405A0212" w:rsidR="00A37C23" w:rsidRDefault="00A37C23" w:rsidP="00A37C23">
      <w:pPr>
        <w:pStyle w:val="Ttulo3"/>
      </w:pPr>
      <w:bookmarkStart w:id="24" w:name="_Toc219050266"/>
      <w:r>
        <w:t>●</w:t>
      </w:r>
      <w:r>
        <w:tab/>
        <w:t>Semana del 25 de febrero</w:t>
      </w:r>
      <w:bookmarkEnd w:id="24"/>
    </w:p>
    <w:p w14:paraId="06EC2BAA" w14:textId="339B2C59" w:rsidR="00A37C23" w:rsidRDefault="00A37C23" w:rsidP="00A37C23">
      <w:pPr>
        <w:pStyle w:val="Ttulo3"/>
      </w:pPr>
      <w:bookmarkStart w:id="25" w:name="_Toc219050267"/>
      <w:r>
        <w:t>●</w:t>
      </w:r>
      <w:r>
        <w:tab/>
        <w:t>Semana del 25 de marzo</w:t>
      </w:r>
      <w:bookmarkEnd w:id="25"/>
    </w:p>
    <w:p w14:paraId="2D53D8F9" w14:textId="3BB58BF0" w:rsidR="00A37C23" w:rsidRDefault="00A37C23" w:rsidP="00A37C23">
      <w:pPr>
        <w:pStyle w:val="Ttulo3"/>
      </w:pPr>
      <w:bookmarkStart w:id="26" w:name="_Toc219050268"/>
      <w:r>
        <w:t>●</w:t>
      </w:r>
      <w:r>
        <w:tab/>
        <w:t>Semana del 15 de abril</w:t>
      </w:r>
      <w:bookmarkEnd w:id="26"/>
    </w:p>
    <w:p w14:paraId="275E451E" w14:textId="57BCBC71" w:rsidR="004A41A7" w:rsidRPr="004A41A7" w:rsidRDefault="00A37C23" w:rsidP="00A37C23">
      <w:pPr>
        <w:pStyle w:val="Ttulo3"/>
      </w:pPr>
      <w:bookmarkStart w:id="27" w:name="_Toc219050269"/>
      <w:r>
        <w:t>●</w:t>
      </w:r>
      <w:r>
        <w:tab/>
        <w:t>Semana del 13 de mayo</w:t>
      </w:r>
      <w:bookmarkEnd w:id="27"/>
    </w:p>
    <w:sectPr w:rsidR="004A41A7" w:rsidRPr="004A41A7" w:rsidSect="00234D5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FCFB" w14:textId="77777777" w:rsidR="002D26EE" w:rsidRDefault="002D26EE" w:rsidP="00942F99">
      <w:pPr>
        <w:spacing w:after="0" w:line="240" w:lineRule="auto"/>
      </w:pPr>
      <w:r>
        <w:separator/>
      </w:r>
    </w:p>
  </w:endnote>
  <w:endnote w:type="continuationSeparator" w:id="0">
    <w:p w14:paraId="4A6C5FFB" w14:textId="77777777" w:rsidR="002D26EE" w:rsidRDefault="002D26EE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6480CC12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3E6C3E2D" wp14:editId="599A2B99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080C70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3C21C048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D155B" w14:textId="77777777" w:rsidR="002D26EE" w:rsidRDefault="002D26EE" w:rsidP="00942F99">
      <w:pPr>
        <w:spacing w:after="0" w:line="240" w:lineRule="auto"/>
      </w:pPr>
      <w:r>
        <w:separator/>
      </w:r>
    </w:p>
  </w:footnote>
  <w:footnote w:type="continuationSeparator" w:id="0">
    <w:p w14:paraId="4EEA1376" w14:textId="77777777" w:rsidR="002D26EE" w:rsidRDefault="002D26EE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B079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2B13E38E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23"/>
    <w:rsid w:val="00000A08"/>
    <w:rsid w:val="000024DB"/>
    <w:rsid w:val="001F29AC"/>
    <w:rsid w:val="001F4364"/>
    <w:rsid w:val="00234D5B"/>
    <w:rsid w:val="0029528D"/>
    <w:rsid w:val="002D26EE"/>
    <w:rsid w:val="00356FD7"/>
    <w:rsid w:val="00450A55"/>
    <w:rsid w:val="004820BE"/>
    <w:rsid w:val="004A41A7"/>
    <w:rsid w:val="004D5C05"/>
    <w:rsid w:val="005A47C2"/>
    <w:rsid w:val="006538B4"/>
    <w:rsid w:val="006606FA"/>
    <w:rsid w:val="00864598"/>
    <w:rsid w:val="00866DAA"/>
    <w:rsid w:val="00880233"/>
    <w:rsid w:val="0089690D"/>
    <w:rsid w:val="008A01B5"/>
    <w:rsid w:val="008E28AD"/>
    <w:rsid w:val="00942F99"/>
    <w:rsid w:val="009B7087"/>
    <w:rsid w:val="00A37C23"/>
    <w:rsid w:val="00B126C6"/>
    <w:rsid w:val="00B26824"/>
    <w:rsid w:val="00BC21EB"/>
    <w:rsid w:val="00BF36D0"/>
    <w:rsid w:val="00C2452C"/>
    <w:rsid w:val="00C53D8F"/>
    <w:rsid w:val="00C550BD"/>
    <w:rsid w:val="00CD6C24"/>
    <w:rsid w:val="00D9767A"/>
    <w:rsid w:val="00DA6A71"/>
    <w:rsid w:val="00E82D7A"/>
    <w:rsid w:val="00F105D0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4FE70"/>
  <w15:chartTrackingRefBased/>
  <w15:docId w15:val="{FF1120B3-7B84-443F-814C-3AB6308A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7C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A37C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A37C2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o\Desktop\2DAM\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C:\Users\mario\Desktop\2DAM\Plantilla.dotx</Template>
  <TotalTime>5</TotalTime>
  <Pages>4</Pages>
  <Words>526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Mario Sánchez Barroso</dc:creator>
  <cp:keywords/>
  <dc:description/>
  <cp:lastModifiedBy>Mario Sánchez Barroso</cp:lastModifiedBy>
  <cp:revision>2</cp:revision>
  <dcterms:created xsi:type="dcterms:W3CDTF">2026-01-11T17:52:00Z</dcterms:created>
  <dcterms:modified xsi:type="dcterms:W3CDTF">2026-01-14T10:23:00Z</dcterms:modified>
</cp:coreProperties>
</file>