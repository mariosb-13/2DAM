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01462" w14:textId="77777777" w:rsidR="00942F99" w:rsidRDefault="00942F99" w:rsidP="00942F99">
      <w:r>
        <w:rPr>
          <w:noProof/>
        </w:rPr>
        <w:drawing>
          <wp:anchor distT="0" distB="0" distL="114300" distR="114300" simplePos="0" relativeHeight="251659264" behindDoc="1" locked="0" layoutInCell="1" allowOverlap="1" wp14:anchorId="117BDE04" wp14:editId="50420E04">
            <wp:simplePos x="0" y="0"/>
            <wp:positionH relativeFrom="column">
              <wp:posOffset>-505448</wp:posOffset>
            </wp:positionH>
            <wp:positionV relativeFrom="paragraph">
              <wp:posOffset>-885190</wp:posOffset>
            </wp:positionV>
            <wp:extent cx="7931785" cy="11219815"/>
            <wp:effectExtent l="0" t="0" r="5715" b="0"/>
            <wp:wrapNone/>
            <wp:docPr id="206659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348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785" cy="1121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AC1FB" w14:textId="2F33CD4D" w:rsidR="004A41A7" w:rsidRDefault="00C1707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DEECDC" wp14:editId="3D9B8202">
                <wp:simplePos x="0" y="0"/>
                <wp:positionH relativeFrom="column">
                  <wp:posOffset>-485332</wp:posOffset>
                </wp:positionH>
                <wp:positionV relativeFrom="paragraph">
                  <wp:posOffset>3955871</wp:posOffset>
                </wp:positionV>
                <wp:extent cx="3941685" cy="2286000"/>
                <wp:effectExtent l="0" t="0" r="0" b="0"/>
                <wp:wrapNone/>
                <wp:docPr id="8645677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1685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FFDAE1" w14:textId="7C9BBE8B" w:rsidR="00FA03FE" w:rsidRPr="00C1707F" w:rsidRDefault="00C1707F" w:rsidP="00942F99">
                            <w:pP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  <w:t>Odoo</w:t>
                            </w:r>
                            <w:r>
                              <w:rPr>
                                <w:b/>
                                <w:bCs/>
                                <w:color w:val="0000CC"/>
                                <w:sz w:val="110"/>
                                <w:szCs w:val="110"/>
                                <w:lang w:val="es-ES_tradnl"/>
                              </w:rPr>
                              <w:br/>
                              <w:t>Monopuesto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DEECD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38.2pt;margin-top:311.5pt;width:310.35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" filled="f" stroked="f" strokeweight=".5pt">
                <v:textbox>
                  <w:txbxContent>
                    <w:p w14:paraId="1BFFDAE1" w14:textId="7C9BBE8B" w:rsidR="00FA03FE" w:rsidRPr="00C1707F" w:rsidRDefault="00C1707F" w:rsidP="00942F99">
                      <w:pP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</w:pPr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  <w:t>Odoo</w:t>
                      </w:r>
                      <w:r>
                        <w:rPr>
                          <w:b/>
                          <w:bCs/>
                          <w:color w:val="0000CC"/>
                          <w:sz w:val="110"/>
                          <w:szCs w:val="110"/>
                          <w:lang w:val="es-ES_tradnl"/>
                        </w:rPr>
                        <w:br/>
                        <w:t>Monopuesto</w:t>
                      </w:r>
                    </w:p>
                  </w:txbxContent>
                </v:textbox>
              </v:shape>
            </w:pict>
          </mc:Fallback>
        </mc:AlternateContent>
      </w:r>
      <w:r w:rsidR="00942F99">
        <w:br w:type="page"/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2A59FB5" wp14:editId="26ECA5D1">
                <wp:simplePos x="0" y="0"/>
                <wp:positionH relativeFrom="column">
                  <wp:posOffset>-1194435</wp:posOffset>
                </wp:positionH>
                <wp:positionV relativeFrom="paragraph">
                  <wp:posOffset>8568055</wp:posOffset>
                </wp:positionV>
                <wp:extent cx="1471955" cy="1268730"/>
                <wp:effectExtent l="0" t="0" r="0" b="7620"/>
                <wp:wrapNone/>
                <wp:docPr id="1152218962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55" cy="126873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0000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4679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-94.05pt;margin-top:674.65pt;width:115.9pt;height:99.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" adj="0" fillcolor="#00c" stroked="f" strokeweight="1pt"/>
            </w:pict>
          </mc:Fallback>
        </mc:AlternateContent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A20C35" wp14:editId="66BB3075">
                <wp:simplePos x="0" y="0"/>
                <wp:positionH relativeFrom="column">
                  <wp:posOffset>-492760</wp:posOffset>
                </wp:positionH>
                <wp:positionV relativeFrom="paragraph">
                  <wp:posOffset>7764145</wp:posOffset>
                </wp:positionV>
                <wp:extent cx="3636645" cy="95250"/>
                <wp:effectExtent l="0" t="0" r="1905" b="0"/>
                <wp:wrapNone/>
                <wp:docPr id="190569056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645" cy="95250"/>
                        </a:xfrm>
                        <a:prstGeom prst="parallelogram">
                          <a:avLst/>
                        </a:prstGeom>
                        <a:solidFill>
                          <a:srgbClr val="0B10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2B583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" o:spid="_x0000_s1026" type="#_x0000_t7" style="position:absolute;margin-left:-38.8pt;margin-top:611.35pt;width:286.3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" adj="141" fillcolor="#0b1023" stroked="f" strokeweight="1pt"/>
            </w:pict>
          </mc:Fallback>
        </mc:AlternateContent>
      </w:r>
      <w:r w:rsidR="00942F9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EE53A" wp14:editId="25ECAB0D">
                <wp:simplePos x="0" y="0"/>
                <wp:positionH relativeFrom="column">
                  <wp:posOffset>-496570</wp:posOffset>
                </wp:positionH>
                <wp:positionV relativeFrom="paragraph">
                  <wp:posOffset>6285865</wp:posOffset>
                </wp:positionV>
                <wp:extent cx="3799205" cy="1245235"/>
                <wp:effectExtent l="0" t="0" r="0" b="0"/>
                <wp:wrapNone/>
                <wp:docPr id="19933288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205" cy="1245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682D75" w14:textId="77777777" w:rsidR="00942F99" w:rsidRDefault="00942F99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Mario Sánchez Barroso </w:t>
                            </w:r>
                          </w:p>
                          <w:p w14:paraId="7FA4BF89" w14:textId="77777777" w:rsidR="00942F99" w:rsidRDefault="00C53D8F" w:rsidP="00942F99">
                            <w:pP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 w:rsidR="00FA03FE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º</w:t>
                            </w:r>
                            <w:r w:rsidR="00234D5B"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 xml:space="preserve"> CFGS DAM</w:t>
                            </w:r>
                          </w:p>
                          <w:p w14:paraId="6E54E965" w14:textId="77777777" w:rsidR="00234D5B" w:rsidRPr="00450A55" w:rsidRDefault="00234D5B" w:rsidP="00942F99">
                            <w:pPr>
                              <w:rPr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32"/>
                                <w:szCs w:val="32"/>
                                <w:lang w:val="en-US"/>
                              </w:rPr>
                              <w:t>IES Profesor Juan Antonio Carrillo Salcedo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E53A" id="_x0000_s1027" type="#_x0000_t202" style="position:absolute;left:0;text-align:left;margin-left:-39.1pt;margin-top:494.95pt;width:299.15pt;height:9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" filled="f" stroked="f" strokeweight=".5pt">
                <v:textbox>
                  <w:txbxContent>
                    <w:p w14:paraId="68682D75" w14:textId="77777777" w:rsidR="00942F99" w:rsidRDefault="00942F99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Mario Sánchez Barroso </w:t>
                      </w:r>
                    </w:p>
                    <w:p w14:paraId="7FA4BF89" w14:textId="77777777" w:rsidR="00942F99" w:rsidRDefault="00C53D8F" w:rsidP="00942F99">
                      <w:pP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2</w:t>
                      </w:r>
                      <w:r w:rsidR="00FA03FE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º</w:t>
                      </w:r>
                      <w:r w:rsidR="00234D5B"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 xml:space="preserve"> CFGS DAM</w:t>
                      </w:r>
                    </w:p>
                    <w:p w14:paraId="6E54E965" w14:textId="77777777" w:rsidR="00234D5B" w:rsidRPr="00450A55" w:rsidRDefault="00234D5B" w:rsidP="00942F99">
                      <w:pPr>
                        <w:rPr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32"/>
                          <w:szCs w:val="32"/>
                          <w:lang w:val="en-US"/>
                        </w:rPr>
                        <w:t>IES Profesor Juan Antonio Carrillo Salcedo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  <w14:ligatures w14:val="standardContextual"/>
        </w:rPr>
        <w:id w:val="-1161387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06D82" w14:textId="77777777" w:rsidR="004A41A7" w:rsidRDefault="00234D5B">
          <w:pPr>
            <w:pStyle w:val="TtuloTDC"/>
          </w:pPr>
          <w:r>
            <w:t>Índice</w:t>
          </w:r>
        </w:p>
        <w:p w14:paraId="1112F961" w14:textId="35DD1142" w:rsidR="00AA7182" w:rsidRDefault="004A41A7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202046" w:history="1">
            <w:r w:rsidR="00AA7182" w:rsidRPr="00C2155C">
              <w:rPr>
                <w:rStyle w:val="Hipervnculo"/>
                <w:noProof/>
              </w:rPr>
              <w:t>1.</w:t>
            </w:r>
            <w:r w:rsidR="00AA7182"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="00AA7182" w:rsidRPr="00C2155C">
              <w:rPr>
                <w:rStyle w:val="Hipervnculo"/>
                <w:noProof/>
              </w:rPr>
              <w:t>Introducción (qué es Odoo y para qué sirve).</w:t>
            </w:r>
            <w:r w:rsidR="00AA7182">
              <w:rPr>
                <w:noProof/>
                <w:webHidden/>
              </w:rPr>
              <w:tab/>
            </w:r>
            <w:r w:rsidR="00AA7182">
              <w:rPr>
                <w:noProof/>
                <w:webHidden/>
              </w:rPr>
              <w:fldChar w:fldCharType="begin"/>
            </w:r>
            <w:r w:rsidR="00AA7182">
              <w:rPr>
                <w:noProof/>
                <w:webHidden/>
              </w:rPr>
              <w:instrText xml:space="preserve"> PAGEREF _Toc212202046 \h </w:instrText>
            </w:r>
            <w:r w:rsidR="00AA7182">
              <w:rPr>
                <w:noProof/>
                <w:webHidden/>
              </w:rPr>
            </w:r>
            <w:r w:rsidR="00AA7182">
              <w:rPr>
                <w:noProof/>
                <w:webHidden/>
              </w:rPr>
              <w:fldChar w:fldCharType="separate"/>
            </w:r>
            <w:r w:rsidR="00E46463">
              <w:rPr>
                <w:noProof/>
                <w:webHidden/>
              </w:rPr>
              <w:t>3</w:t>
            </w:r>
            <w:r w:rsidR="00AA7182">
              <w:rPr>
                <w:noProof/>
                <w:webHidden/>
              </w:rPr>
              <w:fldChar w:fldCharType="end"/>
            </w:r>
          </w:hyperlink>
        </w:p>
        <w:p w14:paraId="1FF5C7F8" w14:textId="62162E92" w:rsidR="00AA7182" w:rsidRDefault="00AA7182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202047" w:history="1">
            <w:r w:rsidRPr="00C2155C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C2155C">
              <w:rPr>
                <w:rStyle w:val="Hipervnculo"/>
                <w:noProof/>
              </w:rPr>
              <w:t>Requisitos previos (recursos mínimos de la máquina virtual, versión del sistema, dependencias, etc.).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4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44BE" w14:textId="559FA433" w:rsidR="00AA7182" w:rsidRDefault="00AA71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202048" w:history="1">
            <w:r w:rsidRPr="00C2155C">
              <w:rPr>
                <w:rStyle w:val="Hipervnculo"/>
                <w:noProof/>
              </w:rPr>
              <w:t>2.1. Requisitos de hardware para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4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0A15" w14:textId="70CE993F" w:rsidR="00AA7182" w:rsidRDefault="00AA71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202049" w:history="1">
            <w:r w:rsidRPr="00C2155C">
              <w:rPr>
                <w:rStyle w:val="Hipervnculo"/>
                <w:noProof/>
              </w:rPr>
              <w:t>2.2. Requisitos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4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EB865" w14:textId="04BB8E0A" w:rsidR="00AA7182" w:rsidRDefault="00AA71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202050" w:history="1">
            <w:r w:rsidRPr="00C2155C">
              <w:rPr>
                <w:rStyle w:val="Hipervnculo"/>
                <w:noProof/>
              </w:rPr>
              <w:t>2.3. Dependencias que se instalarán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4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4E2C3" w14:textId="2E091025" w:rsidR="00AA7182" w:rsidRDefault="00AA7182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202051" w:history="1">
            <w:r w:rsidRPr="00C2155C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C2155C">
              <w:rPr>
                <w:rStyle w:val="Hipervnculo"/>
                <w:noProof/>
              </w:rPr>
              <w:t>Pasos detallados de la instalación y configuración, uno por uno y con capturas de pantalla.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4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C5E82" w14:textId="6EA6DFDF" w:rsidR="00AA7182" w:rsidRDefault="00AA7182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202052" w:history="1">
            <w:r w:rsidRPr="00C2155C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C2155C">
              <w:rPr>
                <w:rStyle w:val="Hipervnculo"/>
                <w:noProof/>
              </w:rPr>
              <w:t>Verificación del funcionamiento final (inicio de Odoo y acceso a través del navegador).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46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26AE1" w14:textId="540E9F0E" w:rsidR="00AA7182" w:rsidRDefault="00AA7182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_tradnl"/>
            </w:rPr>
          </w:pPr>
          <w:hyperlink w:anchor="_Toc212202053" w:history="1">
            <w:r w:rsidRPr="00C2155C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es-ES_tradnl"/>
              </w:rPr>
              <w:tab/>
            </w:r>
            <w:r w:rsidRPr="00C2155C">
              <w:rPr>
                <w:rStyle w:val="Hipervnculo"/>
                <w:noProof/>
              </w:rPr>
              <w:t>Posibles problemas comunes y cómo resolverlos.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646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B25EF" w14:textId="0DEB28C9" w:rsidR="004A41A7" w:rsidRDefault="004A41A7">
          <w:r>
            <w:rPr>
              <w:b/>
              <w:bCs/>
            </w:rPr>
            <w:fldChar w:fldCharType="end"/>
          </w:r>
        </w:p>
      </w:sdtContent>
    </w:sdt>
    <w:p w14:paraId="297B10A7" w14:textId="77777777" w:rsidR="004A41A7" w:rsidRDefault="004A41A7" w:rsidP="00234D5B">
      <w:pPr>
        <w:jc w:val="left"/>
      </w:pPr>
      <w:r>
        <w:br w:type="page"/>
      </w:r>
    </w:p>
    <w:p w14:paraId="0D782551" w14:textId="093BF888" w:rsidR="00C1707F" w:rsidRDefault="00C1707F" w:rsidP="003825AF">
      <w:pPr>
        <w:pStyle w:val="Ttulo2"/>
        <w:numPr>
          <w:ilvl w:val="0"/>
          <w:numId w:val="1"/>
        </w:numPr>
      </w:pPr>
      <w:bookmarkStart w:id="0" w:name="_Toc212202046"/>
      <w:r>
        <w:lastRenderedPageBreak/>
        <w:t xml:space="preserve">Introducción (qué es </w:t>
      </w:r>
      <w:proofErr w:type="spellStart"/>
      <w:r>
        <w:t>Odoo</w:t>
      </w:r>
      <w:proofErr w:type="spellEnd"/>
      <w:r>
        <w:t xml:space="preserve"> y para qué sirve).</w:t>
      </w:r>
      <w:bookmarkEnd w:id="0"/>
    </w:p>
    <w:p w14:paraId="7B2C9BBC" w14:textId="5F1274A1" w:rsidR="003825AF" w:rsidRDefault="003825AF" w:rsidP="003825AF">
      <w:proofErr w:type="spellStart"/>
      <w:r>
        <w:t>Odoo</w:t>
      </w:r>
      <w:proofErr w:type="spellEnd"/>
      <w:r>
        <w:t xml:space="preserve"> es una plataforma de gestión empresarial (ERP) de código abierto que permite administrar de manera centralizada distintas áreas de una empresa o negocio. Está compuesta por módulos integrados, cada uno enfocado en una función específica, como:</w:t>
      </w:r>
    </w:p>
    <w:p w14:paraId="795F86CF" w14:textId="7A2F71A5" w:rsidR="003825AF" w:rsidRDefault="003825AF" w:rsidP="003825AF">
      <w:r>
        <w:t>Ventas y facturación</w:t>
      </w:r>
    </w:p>
    <w:p w14:paraId="60C3BBA4" w14:textId="54047FB9" w:rsidR="003825AF" w:rsidRDefault="003825AF" w:rsidP="003825AF">
      <w:r>
        <w:t>Compras y proveedores</w:t>
      </w:r>
    </w:p>
    <w:p w14:paraId="500279F0" w14:textId="0D0D6C50" w:rsidR="003825AF" w:rsidRDefault="003825AF" w:rsidP="003825AF">
      <w:r>
        <w:t>Inventario y almacén</w:t>
      </w:r>
    </w:p>
    <w:p w14:paraId="0A0CD398" w14:textId="5B81C4A7" w:rsidR="003825AF" w:rsidRDefault="003825AF" w:rsidP="003825AF">
      <w:r>
        <w:t>Contabilidad</w:t>
      </w:r>
    </w:p>
    <w:p w14:paraId="291E14CF" w14:textId="7E17BE96" w:rsidR="003825AF" w:rsidRDefault="003825AF" w:rsidP="003825AF">
      <w:r>
        <w:t>Recursos humanos</w:t>
      </w:r>
    </w:p>
    <w:p w14:paraId="02111196" w14:textId="06391105" w:rsidR="003825AF" w:rsidRDefault="003825AF" w:rsidP="003825AF">
      <w:r>
        <w:t>CRM (gestión de clientes)</w:t>
      </w:r>
    </w:p>
    <w:p w14:paraId="63DC4670" w14:textId="20FAF3D6" w:rsidR="003825AF" w:rsidRDefault="003825AF" w:rsidP="003825AF">
      <w:r>
        <w:t>Sitio web y comercio electrónico</w:t>
      </w:r>
    </w:p>
    <w:p w14:paraId="14871135" w14:textId="77777777" w:rsidR="003825AF" w:rsidRDefault="003825AF" w:rsidP="003825AF"/>
    <w:p w14:paraId="1CABD28E" w14:textId="40A97FFE" w:rsidR="003825AF" w:rsidRDefault="003825AF" w:rsidP="003825AF">
      <w:r>
        <w:t xml:space="preserve">La gran ventaja de </w:t>
      </w:r>
      <w:proofErr w:type="spellStart"/>
      <w:r>
        <w:t>Odoo</w:t>
      </w:r>
      <w:proofErr w:type="spellEnd"/>
      <w:r>
        <w:t xml:space="preserve"> es su flexibilidad y facilidad de uso: puede adaptarse tanto a pequeñas empresas como a grandes organizaciones. Al ser de código abierto, es gratuito en su versión comunitaria y puede personalizarse según las necesidades del usuario.</w:t>
      </w:r>
    </w:p>
    <w:p w14:paraId="06B96330" w14:textId="77777777" w:rsidR="003825AF" w:rsidRDefault="003825AF" w:rsidP="003825AF"/>
    <w:p w14:paraId="0FC6066E" w14:textId="39FA148D" w:rsidR="003825AF" w:rsidRDefault="003825AF" w:rsidP="003825AF">
      <w:r>
        <w:t xml:space="preserve">En este caso, realizaremos la instalación de </w:t>
      </w:r>
      <w:proofErr w:type="spellStart"/>
      <w:r>
        <w:t>Odoo</w:t>
      </w:r>
      <w:proofErr w:type="spellEnd"/>
      <w:r>
        <w:t xml:space="preserve"> en un entorno </w:t>
      </w:r>
      <w:proofErr w:type="spellStart"/>
      <w:r>
        <w:t>monopuesto</w:t>
      </w:r>
      <w:proofErr w:type="spellEnd"/>
      <w:r>
        <w:t>, es decir, en un único equipo local (sin red de servidores), para que el usuario pueda acceder y trabajar desde su propio ordenador sin depender de internet o de configuraciones avanzadas.</w:t>
      </w:r>
    </w:p>
    <w:p w14:paraId="098ABB08" w14:textId="39F8A644" w:rsidR="003825AF" w:rsidRDefault="003825AF" w:rsidP="003825AF">
      <w:r>
        <w:t xml:space="preserve">  </w:t>
      </w:r>
    </w:p>
    <w:p w14:paraId="48806A66" w14:textId="77777777" w:rsidR="003825AF" w:rsidRDefault="003825AF">
      <w:pPr>
        <w:jc w:val="left"/>
        <w:rPr>
          <w:rFonts w:asciiTheme="majorHAnsi" w:eastAsiaTheme="majorEastAsia" w:hAnsiTheme="majorHAnsi" w:cs="Open Sans"/>
          <w:color w:val="002060"/>
          <w:sz w:val="28"/>
          <w:szCs w:val="26"/>
        </w:rPr>
      </w:pPr>
      <w:r>
        <w:br w:type="page"/>
      </w:r>
    </w:p>
    <w:p w14:paraId="553C44AE" w14:textId="3396A9DB" w:rsidR="00C1707F" w:rsidRDefault="00C1707F" w:rsidP="003825AF">
      <w:pPr>
        <w:pStyle w:val="Ttulo2"/>
        <w:numPr>
          <w:ilvl w:val="0"/>
          <w:numId w:val="1"/>
        </w:numPr>
      </w:pPr>
      <w:bookmarkStart w:id="1" w:name="_Toc212202047"/>
      <w:r>
        <w:lastRenderedPageBreak/>
        <w:t>Requisitos previos (recursos mínimos de la máquina virtual, versión del sistema, dependencias, etc.).</w:t>
      </w:r>
      <w:bookmarkEnd w:id="1"/>
    </w:p>
    <w:p w14:paraId="2F158FF1" w14:textId="77777777" w:rsidR="003825AF" w:rsidRDefault="003825AF" w:rsidP="003825AF"/>
    <w:p w14:paraId="693FEAEA" w14:textId="77777777" w:rsidR="003825AF" w:rsidRDefault="003825AF" w:rsidP="003825AF">
      <w:r>
        <w:t xml:space="preserve">Antes de comenzar la instalación, es importante disponer del entorno y los recursos adecuados. A </w:t>
      </w:r>
      <w:proofErr w:type="gramStart"/>
      <w:r>
        <w:t>continuación</w:t>
      </w:r>
      <w:proofErr w:type="gramEnd"/>
      <w:r>
        <w:t xml:space="preserve"> se detallan los **requisitos mínimos recomendados** y las herramientas necesarias.</w:t>
      </w:r>
    </w:p>
    <w:p w14:paraId="5423EF18" w14:textId="77777777" w:rsidR="003825AF" w:rsidRDefault="003825AF" w:rsidP="003825AF"/>
    <w:p w14:paraId="01984EA1" w14:textId="77777777" w:rsidR="003825AF" w:rsidRDefault="003825AF" w:rsidP="003825AF">
      <w:pPr>
        <w:pStyle w:val="Ttulo3"/>
      </w:pPr>
      <w:bookmarkStart w:id="2" w:name="_Toc212202048"/>
      <w:r>
        <w:t>2.1. Requisitos de hardware para la máquina virtual</w:t>
      </w:r>
      <w:bookmarkEnd w:id="2"/>
    </w:p>
    <w:p w14:paraId="4B0D20F9" w14:textId="77777777" w:rsidR="003825AF" w:rsidRDefault="003825AF" w:rsidP="003825AF">
      <w:r>
        <w:t>Procesador: 2 núcleos o más</w:t>
      </w:r>
    </w:p>
    <w:p w14:paraId="51B6C9EC" w14:textId="77777777" w:rsidR="003825AF" w:rsidRDefault="003825AF" w:rsidP="003825AF">
      <w:r>
        <w:t>Memoria RAM: 4 GB (recomendado: 6–8 GB)</w:t>
      </w:r>
    </w:p>
    <w:p w14:paraId="6C6D4364" w14:textId="77777777" w:rsidR="003825AF" w:rsidRDefault="003825AF" w:rsidP="003825AF">
      <w:r>
        <w:t>Disco duro: 25 GB de espacio libre mínimo</w:t>
      </w:r>
    </w:p>
    <w:p w14:paraId="36BF394E" w14:textId="77777777" w:rsidR="003825AF" w:rsidRDefault="003825AF" w:rsidP="003825AF">
      <w:r>
        <w:t xml:space="preserve">Conexión a </w:t>
      </w:r>
      <w:proofErr w:type="spellStart"/>
      <w:proofErr w:type="gramStart"/>
      <w:r>
        <w:t>internet:necesaria</w:t>
      </w:r>
      <w:proofErr w:type="spellEnd"/>
      <w:proofErr w:type="gramEnd"/>
      <w:r>
        <w:t xml:space="preserve"> para descargar dependencias y paquetes durante la instalación</w:t>
      </w:r>
    </w:p>
    <w:p w14:paraId="6106476A" w14:textId="77777777" w:rsidR="003825AF" w:rsidRDefault="003825AF" w:rsidP="003825AF"/>
    <w:p w14:paraId="48EEA4CB" w14:textId="77777777" w:rsidR="003825AF" w:rsidRDefault="003825AF" w:rsidP="003825AF">
      <w:pPr>
        <w:pStyle w:val="Ttulo3"/>
      </w:pPr>
      <w:bookmarkStart w:id="3" w:name="_Toc212202049"/>
      <w:r>
        <w:t>2.2. Requisitos de software</w:t>
      </w:r>
      <w:bookmarkEnd w:id="3"/>
    </w:p>
    <w:p w14:paraId="0634E02F" w14:textId="77777777" w:rsidR="003825AF" w:rsidRDefault="003825AF" w:rsidP="003825AF"/>
    <w:p w14:paraId="358915C9" w14:textId="6E4E73CB" w:rsidR="003825AF" w:rsidRDefault="003825AF" w:rsidP="003825AF">
      <w:r>
        <w:t>Sistema operativo: Ubuntu Server 2</w:t>
      </w:r>
      <w:r w:rsidR="00F359D6">
        <w:t>4</w:t>
      </w:r>
      <w:r>
        <w:t>.04 LTS (64 bits)</w:t>
      </w:r>
    </w:p>
    <w:p w14:paraId="67158806" w14:textId="77777777" w:rsidR="003825AF" w:rsidRDefault="003825AF" w:rsidP="003825AF">
      <w:r>
        <w:t>Virtualización: VirtualBox, VMware o cualquier otra herramienta similar</w:t>
      </w:r>
    </w:p>
    <w:p w14:paraId="40103D60" w14:textId="77777777" w:rsidR="003825AF" w:rsidRDefault="003825AF" w:rsidP="003825AF">
      <w:r>
        <w:t>Usuario con privilegios de administrador (sudo)**</w:t>
      </w:r>
    </w:p>
    <w:p w14:paraId="4A0F54A1" w14:textId="77777777" w:rsidR="003825AF" w:rsidRDefault="003825AF" w:rsidP="003825AF"/>
    <w:p w14:paraId="19D6357D" w14:textId="00EDFC3E" w:rsidR="003825AF" w:rsidRDefault="003825AF" w:rsidP="003825AF">
      <w:pPr>
        <w:pStyle w:val="Ttulo3"/>
      </w:pPr>
      <w:bookmarkStart w:id="4" w:name="_Toc212202050"/>
      <w:r>
        <w:t>2.3. Dependencias que se instalarán</w:t>
      </w:r>
      <w:bookmarkEnd w:id="4"/>
    </w:p>
    <w:p w14:paraId="289F086C" w14:textId="63C413B8" w:rsidR="003825AF" w:rsidRDefault="003825AF" w:rsidP="003825AF">
      <w:r>
        <w:t xml:space="preserve">Durante la instalación de </w:t>
      </w:r>
      <w:proofErr w:type="spellStart"/>
      <w:r>
        <w:t>Odoo</w:t>
      </w:r>
      <w:proofErr w:type="spellEnd"/>
      <w:r>
        <w:t xml:space="preserve"> se requerirán los siguientes paquetes:</w:t>
      </w:r>
    </w:p>
    <w:p w14:paraId="5A9DECC1" w14:textId="77777777" w:rsidR="003825AF" w:rsidRDefault="003825AF" w:rsidP="003825AF">
      <w:r>
        <w:t xml:space="preserve">PostgreSQL: sistema de gestión de bases de datos usado por </w:t>
      </w:r>
      <w:proofErr w:type="spellStart"/>
      <w:r>
        <w:t>Odoo</w:t>
      </w:r>
      <w:proofErr w:type="spellEnd"/>
    </w:p>
    <w:p w14:paraId="779083E6" w14:textId="77777777" w:rsidR="003825AF" w:rsidRDefault="003825AF" w:rsidP="003825AF">
      <w:r>
        <w:t>Python 3.10 (incluido en Ubuntu 22.04)</w:t>
      </w:r>
    </w:p>
    <w:p w14:paraId="7E20FBF2" w14:textId="7812EED3" w:rsidR="003825AF" w:rsidRDefault="003825AF" w:rsidP="003825AF">
      <w:r>
        <w:t>Bibliotecas de desarrollo y herramientas: `</w:t>
      </w:r>
      <w:proofErr w:type="spellStart"/>
      <w:r>
        <w:t>git</w:t>
      </w:r>
      <w:proofErr w:type="spellEnd"/>
      <w:r>
        <w:t>`, `</w:t>
      </w:r>
      <w:proofErr w:type="spellStart"/>
      <w:r>
        <w:t>pip</w:t>
      </w:r>
      <w:proofErr w:type="spellEnd"/>
      <w:r>
        <w:t>`, `</w:t>
      </w:r>
      <w:proofErr w:type="spellStart"/>
      <w:r>
        <w:t>build-essential</w:t>
      </w:r>
      <w:proofErr w:type="spellEnd"/>
      <w:r>
        <w:t>`, `</w:t>
      </w:r>
      <w:proofErr w:type="spellStart"/>
      <w:r>
        <w:t>libpq-dev</w:t>
      </w:r>
      <w:proofErr w:type="spellEnd"/>
      <w:r>
        <w:t>`, `</w:t>
      </w:r>
      <w:proofErr w:type="spellStart"/>
      <w:r>
        <w:t>wkhtmltopdf</w:t>
      </w:r>
      <w:proofErr w:type="spellEnd"/>
      <w:r>
        <w:t>`, entre otras.</w:t>
      </w:r>
    </w:p>
    <w:p w14:paraId="1B65E52C" w14:textId="77777777" w:rsidR="003825AF" w:rsidRPr="003825AF" w:rsidRDefault="003825AF" w:rsidP="003825AF"/>
    <w:p w14:paraId="4DD9383D" w14:textId="77777777" w:rsidR="00C1707F" w:rsidRPr="00C1707F" w:rsidRDefault="00C1707F" w:rsidP="00C1707F"/>
    <w:p w14:paraId="472C2492" w14:textId="0383C49E" w:rsidR="003825AF" w:rsidRDefault="00C1707F" w:rsidP="003825AF">
      <w:pPr>
        <w:pStyle w:val="Ttulo2"/>
        <w:numPr>
          <w:ilvl w:val="0"/>
          <w:numId w:val="1"/>
        </w:numPr>
      </w:pPr>
      <w:bookmarkStart w:id="5" w:name="_Toc212202051"/>
      <w:r>
        <w:t>Pasos detallados de la instalación y configuración, uno por uno y con capturas de pantalla.</w:t>
      </w:r>
      <w:bookmarkEnd w:id="5"/>
    </w:p>
    <w:p w14:paraId="4D58D944" w14:textId="29C77B0B" w:rsidR="007267C9" w:rsidRPr="007267C9" w:rsidRDefault="007267C9" w:rsidP="007267C9">
      <w:r>
        <w:t xml:space="preserve">Creamos la </w:t>
      </w:r>
      <w:proofErr w:type="spellStart"/>
      <w:r>
        <w:t>mv</w:t>
      </w:r>
      <w:proofErr w:type="spellEnd"/>
      <w:r>
        <w:t xml:space="preserve"> y le añadimos la </w:t>
      </w:r>
      <w:proofErr w:type="spellStart"/>
      <w:r>
        <w:t>iso</w:t>
      </w:r>
      <w:proofErr w:type="spellEnd"/>
      <w:r>
        <w:t xml:space="preserve"> de Ubuntu server</w:t>
      </w:r>
    </w:p>
    <w:p w14:paraId="0B560ED4" w14:textId="77777777" w:rsidR="007267C9" w:rsidRDefault="007267C9" w:rsidP="00632AA6">
      <w:r>
        <w:rPr>
          <w:noProof/>
        </w:rPr>
        <w:lastRenderedPageBreak/>
        <w:drawing>
          <wp:inline distT="0" distB="0" distL="0" distR="0" wp14:anchorId="5D4301C6" wp14:editId="5068F264">
            <wp:extent cx="4350058" cy="3020589"/>
            <wp:effectExtent l="0" t="0" r="0" b="2540"/>
            <wp:docPr id="1282673528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73528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540" cy="304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D523" w14:textId="3FC8E431" w:rsidR="007267C9" w:rsidRDefault="007267C9">
      <w:pPr>
        <w:jc w:val="left"/>
      </w:pPr>
    </w:p>
    <w:p w14:paraId="3A931261" w14:textId="3734D40D" w:rsidR="007267C9" w:rsidRDefault="007267C9" w:rsidP="00632AA6">
      <w:r>
        <w:t xml:space="preserve">Iniciamos </w:t>
      </w:r>
      <w:proofErr w:type="gramStart"/>
      <w:r>
        <w:t xml:space="preserve">la  </w:t>
      </w:r>
      <w:proofErr w:type="spellStart"/>
      <w:r>
        <w:t>mv</w:t>
      </w:r>
      <w:proofErr w:type="spellEnd"/>
      <w:proofErr w:type="gramEnd"/>
      <w:r>
        <w:t xml:space="preserve"> y le damos todo a siguiente sin tocar nada, lo único a la hora de ponerle el nombre le he puesto este</w:t>
      </w:r>
    </w:p>
    <w:p w14:paraId="12C46620" w14:textId="11B07C09" w:rsidR="00632AA6" w:rsidRDefault="007267C9" w:rsidP="00632AA6">
      <w:r>
        <w:rPr>
          <w:noProof/>
        </w:rPr>
        <w:drawing>
          <wp:inline distT="0" distB="0" distL="0" distR="0" wp14:anchorId="6FC30CFA" wp14:editId="1668C53A">
            <wp:extent cx="5400040" cy="3644265"/>
            <wp:effectExtent l="0" t="0" r="0" b="635"/>
            <wp:docPr id="1346484501" name="Imagen 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4501" name="Imagen 2" descr="Interfaz de usuario gráfic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A9AC" w14:textId="77777777" w:rsidR="00D32BC6" w:rsidRDefault="00D32BC6" w:rsidP="00632AA6"/>
    <w:p w14:paraId="72433113" w14:textId="77777777" w:rsidR="00C86F64" w:rsidRDefault="00C86F64">
      <w:pPr>
        <w:jc w:val="left"/>
      </w:pPr>
      <w:r>
        <w:br w:type="page"/>
      </w:r>
    </w:p>
    <w:p w14:paraId="0D79025B" w14:textId="18E708A4" w:rsidR="00D32BC6" w:rsidRDefault="00D32BC6" w:rsidP="00632AA6">
      <w:r>
        <w:lastRenderedPageBreak/>
        <w:t>Ya tenemos Ubuntu server listo para ser usado</w:t>
      </w:r>
    </w:p>
    <w:p w14:paraId="0F49CA59" w14:textId="16BE9A45" w:rsidR="00D32BC6" w:rsidRDefault="00D32BC6" w:rsidP="00632AA6">
      <w:r>
        <w:rPr>
          <w:noProof/>
        </w:rPr>
        <w:drawing>
          <wp:inline distT="0" distB="0" distL="0" distR="0" wp14:anchorId="1BC3367F" wp14:editId="11CE7A66">
            <wp:extent cx="5400040" cy="891540"/>
            <wp:effectExtent l="0" t="0" r="0" b="0"/>
            <wp:docPr id="882686585" name="Imagen 3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6585" name="Imagen 3" descr="Imagen que contiene 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4DF7" w14:textId="0EBBC776" w:rsidR="004450E8" w:rsidRDefault="004450E8" w:rsidP="00C86F64">
      <w:r>
        <w:t xml:space="preserve">En este caso he instalado </w:t>
      </w:r>
      <w:proofErr w:type="spellStart"/>
      <w:r>
        <w:t>ssh</w:t>
      </w:r>
      <w:proofErr w:type="spellEnd"/>
      <w:r>
        <w:t xml:space="preserve"> para poder conectarme de forma externa y poder trabajar mejor</w:t>
      </w:r>
    </w:p>
    <w:p w14:paraId="5944A950" w14:textId="0E046EE8" w:rsidR="004450E8" w:rsidRDefault="004450E8" w:rsidP="004450E8">
      <w:r>
        <w:t xml:space="preserve">instalamos </w:t>
      </w:r>
      <w:r w:rsidR="009104E8">
        <w:t xml:space="preserve">paquetes y </w:t>
      </w:r>
      <w:r>
        <w:t>actualizaciones del sistema mediante estos comandos</w:t>
      </w:r>
    </w:p>
    <w:p w14:paraId="0D8D7B9A" w14:textId="77777777" w:rsidR="004450E8" w:rsidRDefault="004450E8" w:rsidP="004450E8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07CB787C" w14:textId="77777777" w:rsidR="004450E8" w:rsidRDefault="004450E8" w:rsidP="004450E8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-y</w:t>
      </w:r>
    </w:p>
    <w:p w14:paraId="37618949" w14:textId="2E5B5A9C" w:rsidR="004450E8" w:rsidRDefault="004450E8" w:rsidP="004450E8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build-essential</w:t>
      </w:r>
      <w:proofErr w:type="spellEnd"/>
      <w:r>
        <w:t xml:space="preserve"> -y</w:t>
      </w:r>
    </w:p>
    <w:p w14:paraId="541C9E4A" w14:textId="00B327BA" w:rsidR="004450E8" w:rsidRDefault="004450E8" w:rsidP="00C86F64">
      <w:r w:rsidRPr="004450E8">
        <w:drawing>
          <wp:inline distT="0" distB="0" distL="0" distR="0" wp14:anchorId="7407B1D4" wp14:editId="2F24B5B3">
            <wp:extent cx="5400040" cy="5235575"/>
            <wp:effectExtent l="0" t="0" r="0" b="0"/>
            <wp:docPr id="850659715" name="Imagen 1" descr="Captura de pantalla de un celular de un mensaje e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9715" name="Imagen 1" descr="Captura de pantalla de un celular de un mensaje en letras negra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37AA" w14:textId="77777777" w:rsidR="004450E8" w:rsidRDefault="004450E8" w:rsidP="00C86F64"/>
    <w:p w14:paraId="4C0BC148" w14:textId="77777777" w:rsidR="004450E8" w:rsidRDefault="004450E8" w:rsidP="00C86F64"/>
    <w:p w14:paraId="2C53AD13" w14:textId="715B0333" w:rsidR="004450E8" w:rsidRDefault="004450E8" w:rsidP="004450E8">
      <w:r>
        <w:lastRenderedPageBreak/>
        <w:t>Instalar PostgreSQL</w:t>
      </w:r>
    </w:p>
    <w:p w14:paraId="67AFB7FE" w14:textId="600F1B11" w:rsidR="004450E8" w:rsidRDefault="004450E8" w:rsidP="004450E8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-y</w:t>
      </w:r>
    </w:p>
    <w:p w14:paraId="5B327632" w14:textId="129B04AD" w:rsidR="004450E8" w:rsidRDefault="004450E8" w:rsidP="004450E8">
      <w:r>
        <w:t xml:space="preserve">Crear usuario para </w:t>
      </w:r>
      <w:proofErr w:type="spellStart"/>
      <w:r>
        <w:t>Odoo</w:t>
      </w:r>
      <w:proofErr w:type="spellEnd"/>
    </w:p>
    <w:p w14:paraId="5D65A8B7" w14:textId="463D1194" w:rsidR="004450E8" w:rsidRDefault="004450E8" w:rsidP="004450E8">
      <w:r>
        <w:t xml:space="preserve">sudo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createuser</w:t>
      </w:r>
      <w:proofErr w:type="spellEnd"/>
      <w:r>
        <w:t xml:space="preserve"> --</w:t>
      </w:r>
      <w:proofErr w:type="spellStart"/>
      <w:r>
        <w:t>createdb</w:t>
      </w:r>
      <w:proofErr w:type="spellEnd"/>
      <w:r>
        <w:t xml:space="preserve"> --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postgres</w:t>
      </w:r>
      <w:proofErr w:type="spellEnd"/>
      <w:r>
        <w:t xml:space="preserve"> --no-</w:t>
      </w:r>
      <w:proofErr w:type="spellStart"/>
      <w:r>
        <w:t>createrole</w:t>
      </w:r>
      <w:proofErr w:type="spellEnd"/>
      <w:r>
        <w:t xml:space="preserve"> --no-</w:t>
      </w:r>
      <w:proofErr w:type="spellStart"/>
      <w:r>
        <w:t>superuser</w:t>
      </w:r>
      <w:proofErr w:type="spellEnd"/>
      <w:r>
        <w:t xml:space="preserve"> odoo19</w:t>
      </w:r>
    </w:p>
    <w:p w14:paraId="20064B66" w14:textId="6E3D02AB" w:rsidR="004450E8" w:rsidRDefault="004450E8" w:rsidP="004450E8">
      <w:r>
        <w:t>Instalar Python y dependencias</w:t>
      </w:r>
    </w:p>
    <w:p w14:paraId="0E1FAA1E" w14:textId="77777777" w:rsidR="004450E8" w:rsidRDefault="004450E8" w:rsidP="004450E8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python3 python3-venv python3-dev python3-pip -y</w:t>
      </w:r>
    </w:p>
    <w:p w14:paraId="48729B4B" w14:textId="68CFFCBC" w:rsidR="004450E8" w:rsidRDefault="004450E8" w:rsidP="004450E8">
      <w:r>
        <w:t xml:space="preserve">Dependencias de </w:t>
      </w:r>
      <w:proofErr w:type="spellStart"/>
      <w:r>
        <w:t>Odoo</w:t>
      </w:r>
      <w:proofErr w:type="spellEnd"/>
    </w:p>
    <w:p w14:paraId="1575341D" w14:textId="6FBC6E40" w:rsidR="004450E8" w:rsidRDefault="004450E8" w:rsidP="004450E8"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libxslt-dev</w:t>
      </w:r>
      <w:proofErr w:type="spellEnd"/>
      <w:r>
        <w:t xml:space="preserve"> </w:t>
      </w:r>
      <w:proofErr w:type="spellStart"/>
      <w:r>
        <w:t>libzip-dev</w:t>
      </w:r>
      <w:proofErr w:type="spellEnd"/>
      <w:r>
        <w:t xml:space="preserve"> libldap2-dev libsasl2-dev </w:t>
      </w:r>
      <w:proofErr w:type="spellStart"/>
      <w:r>
        <w:t>libjpeg-dev</w:t>
      </w:r>
      <w:proofErr w:type="spellEnd"/>
      <w:r>
        <w:t xml:space="preserve"> </w:t>
      </w:r>
      <w:proofErr w:type="spellStart"/>
      <w:r>
        <w:t>libpq-dev</w:t>
      </w:r>
      <w:proofErr w:type="spellEnd"/>
      <w:r>
        <w:t xml:space="preserve"> </w:t>
      </w:r>
      <w:proofErr w:type="spellStart"/>
      <w:r>
        <w:t>libffi-dev</w:t>
      </w:r>
      <w:proofErr w:type="spellEnd"/>
      <w:r>
        <w:t xml:space="preserve"> -y</w:t>
      </w:r>
    </w:p>
    <w:p w14:paraId="6F1CC7D0" w14:textId="77777777" w:rsidR="001C1CA4" w:rsidRDefault="001C1CA4" w:rsidP="00C86F64"/>
    <w:p w14:paraId="6A575F98" w14:textId="39221173" w:rsidR="001C1CA4" w:rsidRDefault="004450E8" w:rsidP="001C1CA4">
      <w:r w:rsidRPr="004450E8">
        <w:drawing>
          <wp:inline distT="0" distB="0" distL="0" distR="0" wp14:anchorId="6B044802" wp14:editId="53607A9E">
            <wp:extent cx="5400040" cy="4987925"/>
            <wp:effectExtent l="0" t="0" r="0" b="3175"/>
            <wp:docPr id="342372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7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7E5E" w14:textId="5B7A970B" w:rsidR="004450E8" w:rsidRDefault="004450E8">
      <w:pPr>
        <w:jc w:val="left"/>
      </w:pPr>
      <w:r>
        <w:br w:type="page"/>
      </w:r>
    </w:p>
    <w:p w14:paraId="3D9D8C3E" w14:textId="1EF43F2C" w:rsidR="004450E8" w:rsidRDefault="004450E8" w:rsidP="001C1CA4">
      <w:r>
        <w:lastRenderedPageBreak/>
        <w:t xml:space="preserve">Creamos el usuario para correr </w:t>
      </w:r>
      <w:proofErr w:type="spellStart"/>
      <w:r>
        <w:t>odoo</w:t>
      </w:r>
      <w:proofErr w:type="spellEnd"/>
      <w:r>
        <w:t xml:space="preserve"> con este usuario</w:t>
      </w:r>
    </w:p>
    <w:p w14:paraId="09015D50" w14:textId="1AF4D509" w:rsidR="004450E8" w:rsidRDefault="004450E8" w:rsidP="001C1CA4">
      <w:r w:rsidRPr="004450E8">
        <w:t xml:space="preserve">sudo </w:t>
      </w:r>
      <w:proofErr w:type="spellStart"/>
      <w:r w:rsidRPr="004450E8">
        <w:t>adduser</w:t>
      </w:r>
      <w:proofErr w:type="spellEnd"/>
      <w:r w:rsidRPr="004450E8">
        <w:t xml:space="preserve"> --</w:t>
      </w:r>
      <w:proofErr w:type="spellStart"/>
      <w:r w:rsidRPr="004450E8">
        <w:t>system</w:t>
      </w:r>
      <w:proofErr w:type="spellEnd"/>
      <w:r w:rsidRPr="004450E8">
        <w:t xml:space="preserve"> --home=/</w:t>
      </w:r>
      <w:proofErr w:type="spellStart"/>
      <w:r w:rsidRPr="004450E8">
        <w:t>opt</w:t>
      </w:r>
      <w:proofErr w:type="spellEnd"/>
      <w:r w:rsidRPr="004450E8">
        <w:t>/odoo19 --</w:t>
      </w:r>
      <w:proofErr w:type="spellStart"/>
      <w:r w:rsidRPr="004450E8">
        <w:t>group</w:t>
      </w:r>
      <w:proofErr w:type="spellEnd"/>
      <w:r w:rsidRPr="004450E8">
        <w:t xml:space="preserve"> odoo19</w:t>
      </w:r>
    </w:p>
    <w:p w14:paraId="42D6C839" w14:textId="6DC2CC0D" w:rsidR="004450E8" w:rsidRDefault="004450E8" w:rsidP="001C1CA4">
      <w:r w:rsidRPr="004450E8">
        <w:drawing>
          <wp:inline distT="0" distB="0" distL="0" distR="0" wp14:anchorId="651B015C" wp14:editId="0D539B54">
            <wp:extent cx="5400040" cy="1863090"/>
            <wp:effectExtent l="0" t="0" r="0" b="3810"/>
            <wp:docPr id="17273578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5784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3580" w14:textId="77777777" w:rsidR="004450E8" w:rsidRDefault="004450E8" w:rsidP="001C1CA4"/>
    <w:p w14:paraId="002EB8F7" w14:textId="77777777" w:rsidR="004450E8" w:rsidRDefault="004450E8" w:rsidP="004450E8">
      <w:r>
        <w:t xml:space="preserve">sudo </w:t>
      </w:r>
      <w:proofErr w:type="spellStart"/>
      <w:r>
        <w:t>git</w:t>
      </w:r>
      <w:proofErr w:type="spellEnd"/>
      <w:r>
        <w:t xml:space="preserve"> clone https://www.github.com/odoo/odoo --</w:t>
      </w:r>
      <w:proofErr w:type="spellStart"/>
      <w:r>
        <w:t>depth</w:t>
      </w:r>
      <w:proofErr w:type="spellEnd"/>
      <w:r>
        <w:t xml:space="preserve"> 1 --</w:t>
      </w:r>
      <w:proofErr w:type="spellStart"/>
      <w:r>
        <w:t>branch</w:t>
      </w:r>
      <w:proofErr w:type="spellEnd"/>
      <w:r>
        <w:t xml:space="preserve"> 19.0 /</w:t>
      </w:r>
      <w:proofErr w:type="spellStart"/>
      <w:r>
        <w:t>opt</w:t>
      </w:r>
      <w:proofErr w:type="spellEnd"/>
      <w:r>
        <w:t>/odoo19/</w:t>
      </w:r>
      <w:proofErr w:type="spellStart"/>
      <w:r>
        <w:t>odoo</w:t>
      </w:r>
      <w:proofErr w:type="spellEnd"/>
    </w:p>
    <w:p w14:paraId="6CBC0C23" w14:textId="1B7A9281" w:rsidR="004450E8" w:rsidRDefault="004450E8" w:rsidP="004450E8">
      <w:r>
        <w:t xml:space="preserve">sudo </w:t>
      </w:r>
      <w:proofErr w:type="spellStart"/>
      <w:r>
        <w:t>chown</w:t>
      </w:r>
      <w:proofErr w:type="spellEnd"/>
      <w:r>
        <w:t xml:space="preserve"> -R odoo</w:t>
      </w:r>
      <w:proofErr w:type="gramStart"/>
      <w:r>
        <w:t>19:odoo</w:t>
      </w:r>
      <w:proofErr w:type="gramEnd"/>
      <w:r>
        <w:t>19 /</w:t>
      </w:r>
      <w:proofErr w:type="spellStart"/>
      <w:r>
        <w:t>opt</w:t>
      </w:r>
      <w:proofErr w:type="spellEnd"/>
      <w:r>
        <w:t>/odoo19</w:t>
      </w:r>
    </w:p>
    <w:p w14:paraId="2FE6D59A" w14:textId="27BD16D6" w:rsidR="004450E8" w:rsidRDefault="004450E8" w:rsidP="001C1CA4">
      <w:r w:rsidRPr="004450E8">
        <w:drawing>
          <wp:inline distT="0" distB="0" distL="0" distR="0" wp14:anchorId="1C21DE1F" wp14:editId="7FEE1029">
            <wp:extent cx="5400040" cy="1974215"/>
            <wp:effectExtent l="0" t="0" r="0" b="0"/>
            <wp:docPr id="15783462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6239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010" w14:textId="13CCA987" w:rsidR="004450E8" w:rsidRDefault="004450E8">
      <w:pPr>
        <w:jc w:val="left"/>
      </w:pPr>
      <w:r>
        <w:br w:type="page"/>
      </w:r>
    </w:p>
    <w:p w14:paraId="72DC6373" w14:textId="6F6D7459" w:rsidR="004450E8" w:rsidRDefault="004450E8" w:rsidP="004450E8">
      <w:r>
        <w:lastRenderedPageBreak/>
        <w:t>Creamos el entorno virtual</w:t>
      </w:r>
    </w:p>
    <w:p w14:paraId="0FAEEB8C" w14:textId="63313C1F" w:rsidR="004450E8" w:rsidRDefault="004450E8" w:rsidP="004450E8">
      <w:r>
        <w:t xml:space="preserve">sudo -u odoo19 python3 -m </w:t>
      </w:r>
      <w:proofErr w:type="spellStart"/>
      <w:r>
        <w:t>venv</w:t>
      </w:r>
      <w:proofErr w:type="spellEnd"/>
      <w:r>
        <w:t xml:space="preserve"> /</w:t>
      </w:r>
      <w:proofErr w:type="spellStart"/>
      <w:r>
        <w:t>opt</w:t>
      </w:r>
      <w:proofErr w:type="spellEnd"/>
      <w:r>
        <w:t>/odoo19/</w:t>
      </w:r>
      <w:proofErr w:type="spellStart"/>
      <w:r>
        <w:t>venv</w:t>
      </w:r>
      <w:proofErr w:type="spellEnd"/>
    </w:p>
    <w:p w14:paraId="448F2430" w14:textId="77777777" w:rsidR="004450E8" w:rsidRDefault="004450E8" w:rsidP="004450E8">
      <w:r>
        <w:t>sudo -u odoo19 /</w:t>
      </w:r>
      <w:proofErr w:type="spellStart"/>
      <w:r>
        <w:t>opt</w:t>
      </w:r>
      <w:proofErr w:type="spellEnd"/>
      <w:r>
        <w:t>/odoo19/</w:t>
      </w:r>
      <w:proofErr w:type="spellStart"/>
      <w:r>
        <w:t>venv</w:t>
      </w:r>
      <w:proofErr w:type="spellEnd"/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upgrade</w:t>
      </w:r>
      <w:proofErr w:type="spellEnd"/>
      <w:r>
        <w:t xml:space="preserve"> </w:t>
      </w:r>
      <w:proofErr w:type="spellStart"/>
      <w:r>
        <w:t>pip</w:t>
      </w:r>
      <w:proofErr w:type="spellEnd"/>
    </w:p>
    <w:p w14:paraId="426C2678" w14:textId="77777777" w:rsidR="004450E8" w:rsidRDefault="004450E8" w:rsidP="004450E8">
      <w:r>
        <w:t>sudo -u odoo19 /</w:t>
      </w:r>
      <w:proofErr w:type="spellStart"/>
      <w:r>
        <w:t>opt</w:t>
      </w:r>
      <w:proofErr w:type="spellEnd"/>
      <w:r>
        <w:t>/odoo19/</w:t>
      </w:r>
      <w:proofErr w:type="spellStart"/>
      <w:r>
        <w:t>venv</w:t>
      </w:r>
      <w:proofErr w:type="spellEnd"/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wheel</w:t>
      </w:r>
      <w:proofErr w:type="spellEnd"/>
    </w:p>
    <w:p w14:paraId="2D904F66" w14:textId="4A0CAC0D" w:rsidR="004450E8" w:rsidRDefault="004450E8" w:rsidP="004450E8">
      <w:r>
        <w:t>sudo -u odoo19 /</w:t>
      </w:r>
      <w:proofErr w:type="spellStart"/>
      <w:r>
        <w:t>opt</w:t>
      </w:r>
      <w:proofErr w:type="spellEnd"/>
      <w:r>
        <w:t>/odoo19/</w:t>
      </w:r>
      <w:proofErr w:type="spellStart"/>
      <w:r>
        <w:t>venv</w:t>
      </w:r>
      <w:proofErr w:type="spellEnd"/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/</w:t>
      </w:r>
      <w:proofErr w:type="spellStart"/>
      <w:r>
        <w:t>opt</w:t>
      </w:r>
      <w:proofErr w:type="spellEnd"/>
      <w:r>
        <w:t>/odoo19/</w:t>
      </w:r>
      <w:proofErr w:type="spellStart"/>
      <w:r>
        <w:t>odoo</w:t>
      </w:r>
      <w:proofErr w:type="spellEnd"/>
      <w:r>
        <w:t>/requirements.txt</w:t>
      </w:r>
    </w:p>
    <w:p w14:paraId="3095FB36" w14:textId="3FBF246A" w:rsidR="004450E8" w:rsidRDefault="004450E8" w:rsidP="001C1CA4">
      <w:r w:rsidRPr="004450E8">
        <w:drawing>
          <wp:inline distT="0" distB="0" distL="0" distR="0" wp14:anchorId="22E4CCC1" wp14:editId="5683A7E4">
            <wp:extent cx="5400040" cy="4948555"/>
            <wp:effectExtent l="0" t="0" r="0" b="4445"/>
            <wp:docPr id="243555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5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5FC4" w14:textId="77777777" w:rsidR="004450E8" w:rsidRDefault="004450E8" w:rsidP="001C1CA4"/>
    <w:p w14:paraId="4EB2FE7C" w14:textId="77777777" w:rsidR="004450E8" w:rsidRDefault="004450E8">
      <w:pPr>
        <w:jc w:val="left"/>
      </w:pPr>
      <w:r>
        <w:br w:type="page"/>
      </w:r>
    </w:p>
    <w:p w14:paraId="691E05FD" w14:textId="424791D9" w:rsidR="004450E8" w:rsidRDefault="004450E8" w:rsidP="001C1CA4">
      <w:r>
        <w:lastRenderedPageBreak/>
        <w:t>Creamos el archivo de configuración</w:t>
      </w:r>
    </w:p>
    <w:p w14:paraId="6C16803F" w14:textId="1CEDEE06" w:rsidR="004450E8" w:rsidRDefault="004450E8" w:rsidP="004450E8">
      <w:pPr>
        <w:tabs>
          <w:tab w:val="left" w:pos="3216"/>
        </w:tabs>
      </w:pPr>
      <w:r w:rsidRPr="004450E8">
        <w:t>sudo nano /</w:t>
      </w:r>
      <w:proofErr w:type="spellStart"/>
      <w:r w:rsidRPr="004450E8">
        <w:t>etc</w:t>
      </w:r>
      <w:proofErr w:type="spellEnd"/>
      <w:r w:rsidRPr="004450E8">
        <w:t>/odoo19.conf</w:t>
      </w:r>
      <w:r>
        <w:tab/>
      </w:r>
    </w:p>
    <w:p w14:paraId="234F30D0" w14:textId="77777777" w:rsidR="004450E8" w:rsidRDefault="004450E8" w:rsidP="004450E8">
      <w:pPr>
        <w:tabs>
          <w:tab w:val="left" w:pos="3216"/>
        </w:tabs>
      </w:pPr>
      <w:r>
        <w:t>[</w:t>
      </w:r>
      <w:proofErr w:type="spellStart"/>
      <w:r>
        <w:t>options</w:t>
      </w:r>
      <w:proofErr w:type="spellEnd"/>
      <w:r>
        <w:t>]</w:t>
      </w:r>
    </w:p>
    <w:p w14:paraId="30105BED" w14:textId="77777777" w:rsidR="004450E8" w:rsidRDefault="004450E8" w:rsidP="004450E8">
      <w:pPr>
        <w:tabs>
          <w:tab w:val="left" w:pos="3216"/>
        </w:tabs>
      </w:pPr>
      <w:r>
        <w:t xml:space="preserve">; Configuración básica de </w:t>
      </w:r>
      <w:proofErr w:type="spellStart"/>
      <w:r>
        <w:t>Odoo</w:t>
      </w:r>
      <w:proofErr w:type="spellEnd"/>
      <w:r>
        <w:t xml:space="preserve"> 19</w:t>
      </w:r>
    </w:p>
    <w:p w14:paraId="7EA36E0F" w14:textId="77777777" w:rsidR="004450E8" w:rsidRDefault="004450E8" w:rsidP="004450E8">
      <w:pPr>
        <w:tabs>
          <w:tab w:val="left" w:pos="3216"/>
        </w:tabs>
      </w:pPr>
      <w:proofErr w:type="spellStart"/>
      <w:r>
        <w:t>addons_path</w:t>
      </w:r>
      <w:proofErr w:type="spellEnd"/>
      <w:r>
        <w:t xml:space="preserve"> = /</w:t>
      </w:r>
      <w:proofErr w:type="spellStart"/>
      <w:r>
        <w:t>opt</w:t>
      </w:r>
      <w:proofErr w:type="spellEnd"/>
      <w:r>
        <w:t>/odoo19/</w:t>
      </w:r>
      <w:proofErr w:type="spellStart"/>
      <w:r>
        <w:t>odoo</w:t>
      </w:r>
      <w:proofErr w:type="spellEnd"/>
      <w:r>
        <w:t>/</w:t>
      </w:r>
      <w:proofErr w:type="spellStart"/>
      <w:r>
        <w:t>addons</w:t>
      </w:r>
      <w:proofErr w:type="spellEnd"/>
    </w:p>
    <w:p w14:paraId="5EC222EB" w14:textId="77777777" w:rsidR="004450E8" w:rsidRDefault="004450E8" w:rsidP="004450E8">
      <w:pPr>
        <w:tabs>
          <w:tab w:val="left" w:pos="3216"/>
        </w:tabs>
      </w:pPr>
      <w:proofErr w:type="spellStart"/>
      <w:r>
        <w:t>admin_passwd</w:t>
      </w:r>
      <w:proofErr w:type="spellEnd"/>
      <w:r>
        <w:t xml:space="preserve"> = </w:t>
      </w:r>
      <w:proofErr w:type="spellStart"/>
      <w:r>
        <w:t>tu_contraseña_admin</w:t>
      </w:r>
      <w:proofErr w:type="spellEnd"/>
    </w:p>
    <w:p w14:paraId="58C279BF" w14:textId="77777777" w:rsidR="004450E8" w:rsidRDefault="004450E8" w:rsidP="004450E8">
      <w:pPr>
        <w:tabs>
          <w:tab w:val="left" w:pos="3216"/>
        </w:tabs>
      </w:pPr>
      <w:proofErr w:type="spellStart"/>
      <w:r>
        <w:t>db_host</w:t>
      </w:r>
      <w:proofErr w:type="spellEnd"/>
      <w:r>
        <w:t xml:space="preserve"> = False</w:t>
      </w:r>
    </w:p>
    <w:p w14:paraId="37C56F33" w14:textId="77777777" w:rsidR="004450E8" w:rsidRDefault="004450E8" w:rsidP="004450E8">
      <w:pPr>
        <w:tabs>
          <w:tab w:val="left" w:pos="3216"/>
        </w:tabs>
      </w:pPr>
      <w:proofErr w:type="spellStart"/>
      <w:r>
        <w:t>db_port</w:t>
      </w:r>
      <w:proofErr w:type="spellEnd"/>
      <w:r>
        <w:t xml:space="preserve"> = False</w:t>
      </w:r>
    </w:p>
    <w:p w14:paraId="2C47D710" w14:textId="77777777" w:rsidR="004450E8" w:rsidRDefault="004450E8" w:rsidP="004450E8">
      <w:pPr>
        <w:tabs>
          <w:tab w:val="left" w:pos="3216"/>
        </w:tabs>
      </w:pPr>
      <w:proofErr w:type="spellStart"/>
      <w:r>
        <w:t>db_user</w:t>
      </w:r>
      <w:proofErr w:type="spellEnd"/>
      <w:r>
        <w:t xml:space="preserve"> = odoo19</w:t>
      </w:r>
    </w:p>
    <w:p w14:paraId="5B124AFD" w14:textId="77777777" w:rsidR="004450E8" w:rsidRDefault="004450E8" w:rsidP="004450E8">
      <w:pPr>
        <w:tabs>
          <w:tab w:val="left" w:pos="3216"/>
        </w:tabs>
      </w:pPr>
      <w:proofErr w:type="spellStart"/>
      <w:r>
        <w:t>db_password</w:t>
      </w:r>
      <w:proofErr w:type="spellEnd"/>
      <w:r>
        <w:t xml:space="preserve"> = False</w:t>
      </w:r>
    </w:p>
    <w:p w14:paraId="14A3DC80" w14:textId="67D3C55E" w:rsidR="004450E8" w:rsidRDefault="004450E8" w:rsidP="004450E8">
      <w:pPr>
        <w:tabs>
          <w:tab w:val="left" w:pos="3216"/>
        </w:tabs>
      </w:pPr>
      <w:proofErr w:type="spellStart"/>
      <w:r>
        <w:t>logfile</w:t>
      </w:r>
      <w:proofErr w:type="spellEnd"/>
      <w:r>
        <w:t xml:space="preserve"> = /</w:t>
      </w:r>
      <w:proofErr w:type="spellStart"/>
      <w:r>
        <w:t>var</w:t>
      </w:r>
      <w:proofErr w:type="spellEnd"/>
      <w:r>
        <w:t>/log/odoo19/odoo.log</w:t>
      </w:r>
    </w:p>
    <w:p w14:paraId="277DB74E" w14:textId="3400B392" w:rsidR="004450E8" w:rsidRDefault="004450E8" w:rsidP="001C1CA4">
      <w:r w:rsidRPr="004450E8">
        <w:drawing>
          <wp:inline distT="0" distB="0" distL="0" distR="0" wp14:anchorId="19F5B2BF" wp14:editId="08502475">
            <wp:extent cx="5400040" cy="3814445"/>
            <wp:effectExtent l="0" t="0" r="0" b="0"/>
            <wp:docPr id="10506355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35570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110B" w14:textId="77777777" w:rsidR="004450E8" w:rsidRDefault="004450E8" w:rsidP="004450E8">
      <w:pPr>
        <w:jc w:val="left"/>
      </w:pPr>
      <w:r>
        <w:t xml:space="preserve">sudo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/log/odoo19</w:t>
      </w:r>
    </w:p>
    <w:p w14:paraId="77E31DBB" w14:textId="1444C4AA" w:rsidR="00C46476" w:rsidRDefault="004450E8" w:rsidP="004450E8">
      <w:pPr>
        <w:jc w:val="left"/>
      </w:pPr>
      <w:r>
        <w:t xml:space="preserve">sudo </w:t>
      </w:r>
      <w:proofErr w:type="spellStart"/>
      <w:r>
        <w:t>chown</w:t>
      </w:r>
      <w:proofErr w:type="spellEnd"/>
      <w:r>
        <w:t xml:space="preserve"> odoo</w:t>
      </w:r>
      <w:proofErr w:type="gramStart"/>
      <w:r>
        <w:t>19:odoo</w:t>
      </w:r>
      <w:proofErr w:type="gramEnd"/>
      <w:r>
        <w:t>19 /</w:t>
      </w:r>
      <w:proofErr w:type="spellStart"/>
      <w:r>
        <w:t>var</w:t>
      </w:r>
      <w:proofErr w:type="spellEnd"/>
      <w:r>
        <w:t>/log/odoo19</w:t>
      </w:r>
    </w:p>
    <w:p w14:paraId="1D520E32" w14:textId="216C3F2E" w:rsidR="004450E8" w:rsidRDefault="004450E8" w:rsidP="004450E8">
      <w:pPr>
        <w:jc w:val="left"/>
      </w:pPr>
      <w:r w:rsidRPr="004450E8">
        <w:drawing>
          <wp:inline distT="0" distB="0" distL="0" distR="0" wp14:anchorId="50C093FD" wp14:editId="567A830F">
            <wp:extent cx="5400040" cy="749935"/>
            <wp:effectExtent l="0" t="0" r="0" b="0"/>
            <wp:docPr id="176050029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00296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3734" w14:textId="4A036C59" w:rsidR="003D2064" w:rsidRDefault="003D2064" w:rsidP="004450E8">
      <w:pPr>
        <w:jc w:val="left"/>
      </w:pPr>
      <w:r w:rsidRPr="003D2064">
        <w:lastRenderedPageBreak/>
        <w:t>sudo nano /</w:t>
      </w:r>
      <w:proofErr w:type="spellStart"/>
      <w:r w:rsidRPr="003D2064">
        <w:t>etc</w:t>
      </w:r>
      <w:proofErr w:type="spellEnd"/>
      <w:r w:rsidRPr="003D2064">
        <w:t>/</w:t>
      </w:r>
      <w:proofErr w:type="spellStart"/>
      <w:r w:rsidRPr="003D2064">
        <w:t>systemd</w:t>
      </w:r>
      <w:proofErr w:type="spellEnd"/>
      <w:r w:rsidRPr="003D2064">
        <w:t>/</w:t>
      </w:r>
      <w:proofErr w:type="spellStart"/>
      <w:r w:rsidRPr="003D2064">
        <w:t>system</w:t>
      </w:r>
      <w:proofErr w:type="spellEnd"/>
      <w:r w:rsidRPr="003D2064">
        <w:t>/odoo19.service</w:t>
      </w:r>
    </w:p>
    <w:p w14:paraId="706C82EA" w14:textId="77777777" w:rsidR="003D2064" w:rsidRDefault="003D2064" w:rsidP="003D2064">
      <w:pPr>
        <w:jc w:val="left"/>
      </w:pPr>
      <w:r>
        <w:t>[</w:t>
      </w:r>
      <w:proofErr w:type="spellStart"/>
      <w:r>
        <w:t>Unit</w:t>
      </w:r>
      <w:proofErr w:type="spellEnd"/>
      <w:r>
        <w:t>]</w:t>
      </w:r>
    </w:p>
    <w:p w14:paraId="0DE73256" w14:textId="77777777" w:rsidR="003D2064" w:rsidRDefault="003D2064" w:rsidP="003D2064">
      <w:pPr>
        <w:jc w:val="left"/>
      </w:pPr>
      <w:proofErr w:type="spellStart"/>
      <w:r>
        <w:t>Description</w:t>
      </w:r>
      <w:proofErr w:type="spellEnd"/>
      <w:r>
        <w:t>=</w:t>
      </w:r>
      <w:proofErr w:type="spellStart"/>
      <w:r>
        <w:t>Odoo</w:t>
      </w:r>
      <w:proofErr w:type="spellEnd"/>
      <w:r>
        <w:t xml:space="preserve"> 19</w:t>
      </w:r>
    </w:p>
    <w:p w14:paraId="7982D34C" w14:textId="77777777" w:rsidR="003D2064" w:rsidRDefault="003D2064" w:rsidP="003D2064">
      <w:pPr>
        <w:jc w:val="left"/>
      </w:pPr>
      <w:proofErr w:type="spellStart"/>
      <w:r>
        <w:t>Requires</w:t>
      </w:r>
      <w:proofErr w:type="spellEnd"/>
      <w:r>
        <w:t>=</w:t>
      </w:r>
      <w:proofErr w:type="spellStart"/>
      <w:r>
        <w:t>postgresql.service</w:t>
      </w:r>
      <w:proofErr w:type="spellEnd"/>
    </w:p>
    <w:p w14:paraId="2AF10472" w14:textId="77777777" w:rsidR="003D2064" w:rsidRDefault="003D2064" w:rsidP="003D2064">
      <w:pPr>
        <w:jc w:val="left"/>
      </w:pPr>
      <w:r>
        <w:t>After=</w:t>
      </w:r>
      <w:proofErr w:type="spellStart"/>
      <w:r>
        <w:t>network.target</w:t>
      </w:r>
      <w:proofErr w:type="spellEnd"/>
      <w:r>
        <w:t xml:space="preserve"> </w:t>
      </w:r>
      <w:proofErr w:type="spellStart"/>
      <w:proofErr w:type="gramStart"/>
      <w:r>
        <w:t>postgresql.service</w:t>
      </w:r>
      <w:proofErr w:type="spellEnd"/>
      <w:proofErr w:type="gramEnd"/>
    </w:p>
    <w:p w14:paraId="7B444A39" w14:textId="77777777" w:rsidR="003D2064" w:rsidRDefault="003D2064" w:rsidP="003D2064">
      <w:pPr>
        <w:jc w:val="left"/>
      </w:pPr>
    </w:p>
    <w:p w14:paraId="05E0717C" w14:textId="77777777" w:rsidR="003D2064" w:rsidRDefault="003D2064" w:rsidP="003D2064">
      <w:pPr>
        <w:jc w:val="left"/>
      </w:pPr>
      <w:r>
        <w:t>[</w:t>
      </w:r>
      <w:proofErr w:type="spellStart"/>
      <w:r>
        <w:t>Service</w:t>
      </w:r>
      <w:proofErr w:type="spellEnd"/>
      <w:r>
        <w:t>]</w:t>
      </w:r>
    </w:p>
    <w:p w14:paraId="0E6E506E" w14:textId="77777777" w:rsidR="003D2064" w:rsidRDefault="003D2064" w:rsidP="003D2064">
      <w:pPr>
        <w:jc w:val="left"/>
      </w:pPr>
      <w:proofErr w:type="spellStart"/>
      <w:r>
        <w:t>Type</w:t>
      </w:r>
      <w:proofErr w:type="spellEnd"/>
      <w:r>
        <w:t>=simple</w:t>
      </w:r>
    </w:p>
    <w:p w14:paraId="39105025" w14:textId="77777777" w:rsidR="003D2064" w:rsidRDefault="003D2064" w:rsidP="003D2064">
      <w:pPr>
        <w:jc w:val="left"/>
      </w:pPr>
      <w:proofErr w:type="spellStart"/>
      <w:r>
        <w:t>SyslogIdentifier</w:t>
      </w:r>
      <w:proofErr w:type="spellEnd"/>
      <w:r>
        <w:t>=odoo19</w:t>
      </w:r>
    </w:p>
    <w:p w14:paraId="41DF8085" w14:textId="77777777" w:rsidR="003D2064" w:rsidRDefault="003D2064" w:rsidP="003D2064">
      <w:pPr>
        <w:jc w:val="left"/>
      </w:pPr>
      <w:proofErr w:type="spellStart"/>
      <w:r>
        <w:t>PermissionsStartOnly</w:t>
      </w:r>
      <w:proofErr w:type="spellEnd"/>
      <w:r>
        <w:t>=true</w:t>
      </w:r>
    </w:p>
    <w:p w14:paraId="3652496E" w14:textId="77777777" w:rsidR="003D2064" w:rsidRDefault="003D2064" w:rsidP="003D2064">
      <w:pPr>
        <w:jc w:val="left"/>
      </w:pPr>
      <w:proofErr w:type="spellStart"/>
      <w:r>
        <w:t>User</w:t>
      </w:r>
      <w:proofErr w:type="spellEnd"/>
      <w:r>
        <w:t>=odoo19</w:t>
      </w:r>
    </w:p>
    <w:p w14:paraId="0DD7D602" w14:textId="77777777" w:rsidR="003D2064" w:rsidRDefault="003D2064" w:rsidP="003D2064">
      <w:pPr>
        <w:jc w:val="left"/>
      </w:pPr>
      <w:proofErr w:type="spellStart"/>
      <w:r>
        <w:t>Group</w:t>
      </w:r>
      <w:proofErr w:type="spellEnd"/>
      <w:r>
        <w:t>=odoo19</w:t>
      </w:r>
    </w:p>
    <w:p w14:paraId="2C39C46C" w14:textId="77777777" w:rsidR="003D2064" w:rsidRDefault="003D2064" w:rsidP="003D2064">
      <w:pPr>
        <w:jc w:val="left"/>
      </w:pPr>
      <w:proofErr w:type="spellStart"/>
      <w:r>
        <w:t>ExecStart</w:t>
      </w:r>
      <w:proofErr w:type="spellEnd"/>
      <w:r>
        <w:t>=/</w:t>
      </w:r>
      <w:proofErr w:type="spellStart"/>
      <w:r>
        <w:t>opt</w:t>
      </w:r>
      <w:proofErr w:type="spellEnd"/>
      <w:r>
        <w:t>/odoo19/</w:t>
      </w:r>
      <w:proofErr w:type="spellStart"/>
      <w:r>
        <w:t>venv</w:t>
      </w:r>
      <w:proofErr w:type="spellEnd"/>
      <w:r>
        <w:t>/</w:t>
      </w:r>
      <w:proofErr w:type="spellStart"/>
      <w:r>
        <w:t>bin</w:t>
      </w:r>
      <w:proofErr w:type="spellEnd"/>
      <w:r>
        <w:t>/python3 /</w:t>
      </w:r>
      <w:proofErr w:type="spellStart"/>
      <w:r>
        <w:t>opt</w:t>
      </w:r>
      <w:proofErr w:type="spellEnd"/>
      <w:r>
        <w:t>/odoo19/</w:t>
      </w:r>
      <w:proofErr w:type="spellStart"/>
      <w:r>
        <w:t>odoo</w:t>
      </w:r>
      <w:proofErr w:type="spellEnd"/>
      <w:r>
        <w:t>/</w:t>
      </w:r>
      <w:proofErr w:type="spellStart"/>
      <w:r>
        <w:t>odoo-bin</w:t>
      </w:r>
      <w:proofErr w:type="spellEnd"/>
      <w:r>
        <w:t xml:space="preserve"> -c /</w:t>
      </w:r>
      <w:proofErr w:type="spellStart"/>
      <w:r>
        <w:t>etc</w:t>
      </w:r>
      <w:proofErr w:type="spellEnd"/>
      <w:r>
        <w:t>/odoo19.conf</w:t>
      </w:r>
    </w:p>
    <w:p w14:paraId="3F3137D4" w14:textId="77777777" w:rsidR="003D2064" w:rsidRDefault="003D2064" w:rsidP="003D2064">
      <w:pPr>
        <w:jc w:val="left"/>
      </w:pPr>
      <w:proofErr w:type="spellStart"/>
      <w:r>
        <w:t>StandardOutput</w:t>
      </w:r>
      <w:proofErr w:type="spellEnd"/>
      <w:r>
        <w:t>=</w:t>
      </w:r>
      <w:proofErr w:type="spellStart"/>
      <w:r>
        <w:t>journal+console</w:t>
      </w:r>
      <w:proofErr w:type="spellEnd"/>
    </w:p>
    <w:p w14:paraId="5E379CA0" w14:textId="77777777" w:rsidR="003D2064" w:rsidRDefault="003D2064" w:rsidP="003D2064">
      <w:pPr>
        <w:jc w:val="left"/>
      </w:pPr>
    </w:p>
    <w:p w14:paraId="16809373" w14:textId="77777777" w:rsidR="003D2064" w:rsidRDefault="003D2064" w:rsidP="003D2064">
      <w:pPr>
        <w:jc w:val="left"/>
      </w:pPr>
      <w:r>
        <w:t>[</w:t>
      </w:r>
      <w:proofErr w:type="spellStart"/>
      <w:r>
        <w:t>Install</w:t>
      </w:r>
      <w:proofErr w:type="spellEnd"/>
      <w:r>
        <w:t>]</w:t>
      </w:r>
    </w:p>
    <w:p w14:paraId="0CE673E3" w14:textId="5DA556C7" w:rsidR="003D2064" w:rsidRDefault="003D2064" w:rsidP="003D2064">
      <w:pPr>
        <w:jc w:val="left"/>
      </w:pP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</w:p>
    <w:p w14:paraId="10BF2826" w14:textId="77777777" w:rsidR="003D2064" w:rsidRDefault="003D2064" w:rsidP="003D2064">
      <w:pPr>
        <w:jc w:val="left"/>
      </w:pPr>
    </w:p>
    <w:p w14:paraId="6305028E" w14:textId="2DF3EBC4" w:rsidR="003D2064" w:rsidRDefault="003D2064" w:rsidP="004450E8">
      <w:pPr>
        <w:jc w:val="left"/>
      </w:pPr>
      <w:r w:rsidRPr="003D2064">
        <w:drawing>
          <wp:inline distT="0" distB="0" distL="0" distR="0" wp14:anchorId="01A88730" wp14:editId="5DE8DD97">
            <wp:extent cx="5400040" cy="3094355"/>
            <wp:effectExtent l="0" t="0" r="0" b="4445"/>
            <wp:docPr id="13440976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762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427F" w14:textId="77777777" w:rsidR="00C46DEF" w:rsidRDefault="00C46DEF" w:rsidP="00C46DEF">
      <w:pPr>
        <w:jc w:val="left"/>
      </w:pPr>
      <w:r>
        <w:lastRenderedPageBreak/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daemon-reload</w:t>
      </w:r>
      <w:proofErr w:type="spellEnd"/>
    </w:p>
    <w:p w14:paraId="05220018" w14:textId="77777777" w:rsidR="00C46DEF" w:rsidRDefault="00C46DEF" w:rsidP="00C46DEF">
      <w:pPr>
        <w:jc w:val="left"/>
      </w:pPr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odoo19</w:t>
      </w:r>
    </w:p>
    <w:p w14:paraId="046A5929" w14:textId="77777777" w:rsidR="00C46DEF" w:rsidRDefault="00C46DEF" w:rsidP="00C46DEF">
      <w:pPr>
        <w:jc w:val="left"/>
      </w:pPr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odoo19</w:t>
      </w:r>
    </w:p>
    <w:p w14:paraId="4D454348" w14:textId="7EEB3576" w:rsidR="00C46DEF" w:rsidRDefault="00C46DEF" w:rsidP="00C46DEF">
      <w:pPr>
        <w:jc w:val="left"/>
      </w:pPr>
      <w:r>
        <w:t xml:space="preserve">sudo </w:t>
      </w:r>
      <w:proofErr w:type="spellStart"/>
      <w:r>
        <w:t>systemctl</w:t>
      </w:r>
      <w:proofErr w:type="spellEnd"/>
      <w:r>
        <w:t xml:space="preserve"> status odoo19</w:t>
      </w:r>
    </w:p>
    <w:p w14:paraId="3F3001AE" w14:textId="01225EE1" w:rsidR="00C46DEF" w:rsidRDefault="00C46DEF" w:rsidP="004450E8">
      <w:pPr>
        <w:jc w:val="left"/>
      </w:pPr>
      <w:r w:rsidRPr="00C46DEF">
        <w:drawing>
          <wp:inline distT="0" distB="0" distL="0" distR="0" wp14:anchorId="1E9E889A" wp14:editId="3EA406C1">
            <wp:extent cx="5400040" cy="2167255"/>
            <wp:effectExtent l="0" t="0" r="0" b="4445"/>
            <wp:docPr id="1762685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85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1305" w14:textId="761E0124" w:rsidR="009104E8" w:rsidRDefault="009104E8" w:rsidP="009104E8">
      <w:pPr>
        <w:pStyle w:val="Ttulo2"/>
        <w:numPr>
          <w:ilvl w:val="0"/>
          <w:numId w:val="1"/>
        </w:numPr>
      </w:pPr>
      <w:bookmarkStart w:id="6" w:name="_Toc212202052"/>
      <w:r>
        <w:t xml:space="preserve">Verificación del funcionamiento final (inicio de </w:t>
      </w:r>
      <w:proofErr w:type="spellStart"/>
      <w:r>
        <w:t>Odoo</w:t>
      </w:r>
      <w:proofErr w:type="spellEnd"/>
      <w:r>
        <w:t xml:space="preserve"> y acceso a través del navegador).</w:t>
      </w:r>
      <w:bookmarkEnd w:id="6"/>
    </w:p>
    <w:p w14:paraId="65D0F919" w14:textId="558EC352" w:rsidR="009104E8" w:rsidRDefault="00D61161" w:rsidP="004450E8">
      <w:pPr>
        <w:jc w:val="left"/>
      </w:pPr>
      <w:r>
        <w:t xml:space="preserve">Accediendo a </w:t>
      </w:r>
      <w:r w:rsidRPr="00D61161">
        <w:t>http://192.168.14.235:8069/</w:t>
      </w:r>
    </w:p>
    <w:p w14:paraId="578FFBA7" w14:textId="3A6A8C58" w:rsidR="00C46DEF" w:rsidRDefault="00C46DEF" w:rsidP="004450E8">
      <w:pPr>
        <w:jc w:val="left"/>
      </w:pPr>
      <w:r>
        <w:t xml:space="preserve">Ya tendríamos </w:t>
      </w:r>
      <w:proofErr w:type="spellStart"/>
      <w:r>
        <w:t>odoo</w:t>
      </w:r>
      <w:proofErr w:type="spellEnd"/>
      <w:r>
        <w:t xml:space="preserve"> corriendo en nuestro servidor</w:t>
      </w:r>
      <w:r w:rsidR="00D61161">
        <w:t xml:space="preserve"> Ubuntu</w:t>
      </w:r>
    </w:p>
    <w:p w14:paraId="6CD06E1B" w14:textId="70DD9A2F" w:rsidR="00C46DEF" w:rsidRDefault="00C46DEF" w:rsidP="004450E8">
      <w:pPr>
        <w:jc w:val="left"/>
      </w:pPr>
      <w:r w:rsidRPr="00C46DEF">
        <w:drawing>
          <wp:inline distT="0" distB="0" distL="0" distR="0" wp14:anchorId="0070E887" wp14:editId="3B56A08F">
            <wp:extent cx="5400040" cy="3037840"/>
            <wp:effectExtent l="0" t="0" r="0" b="0"/>
            <wp:docPr id="12550810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81086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D454" w14:textId="77777777" w:rsidR="00C46DEF" w:rsidRDefault="00C46DEF" w:rsidP="004450E8">
      <w:pPr>
        <w:jc w:val="left"/>
      </w:pPr>
    </w:p>
    <w:p w14:paraId="4DABD4F0" w14:textId="77777777" w:rsidR="009104E8" w:rsidRDefault="009104E8">
      <w:pPr>
        <w:jc w:val="left"/>
      </w:pPr>
      <w:r>
        <w:br w:type="page"/>
      </w:r>
    </w:p>
    <w:p w14:paraId="54346BFE" w14:textId="35D18CB9" w:rsidR="00C46DEF" w:rsidRDefault="00C46DEF">
      <w:pPr>
        <w:jc w:val="left"/>
      </w:pPr>
      <w:r>
        <w:lastRenderedPageBreak/>
        <w:t xml:space="preserve">A la hora de crear la base de datos únicamente lo que tenemos que poner es la master </w:t>
      </w:r>
      <w:proofErr w:type="spellStart"/>
      <w:r>
        <w:t>password</w:t>
      </w:r>
      <w:proofErr w:type="spellEnd"/>
      <w:r>
        <w:t xml:space="preserve"> que hemos puesto antes</w:t>
      </w:r>
      <w:r w:rsidR="00024494">
        <w:t xml:space="preserve"> (1234), los demás datos nos lo podemos inventar</w:t>
      </w:r>
    </w:p>
    <w:p w14:paraId="1DAA17DB" w14:textId="0A10BC11" w:rsidR="00C46DEF" w:rsidRDefault="00C46DEF" w:rsidP="004450E8">
      <w:pPr>
        <w:jc w:val="left"/>
      </w:pPr>
      <w:r w:rsidRPr="00C46DEF">
        <w:drawing>
          <wp:inline distT="0" distB="0" distL="0" distR="0" wp14:anchorId="3F0B7EC4" wp14:editId="253D40FD">
            <wp:extent cx="5400040" cy="2875280"/>
            <wp:effectExtent l="0" t="0" r="0" b="0"/>
            <wp:docPr id="1872674576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74576" name="Imagen 1" descr="Imagen de la pantalla de un computado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7A5B" w14:textId="77777777" w:rsidR="009104E8" w:rsidRDefault="009104E8" w:rsidP="004450E8">
      <w:pPr>
        <w:jc w:val="left"/>
      </w:pPr>
    </w:p>
    <w:p w14:paraId="0F30E5A0" w14:textId="5414EA61" w:rsidR="00C46DEF" w:rsidRDefault="00C46DEF" w:rsidP="004450E8">
      <w:pPr>
        <w:jc w:val="left"/>
      </w:pPr>
      <w:r>
        <w:t>A la hora de querer instalar un plugin, en este caso de facturación hay que poner el comando que pone ahí:</w:t>
      </w:r>
    </w:p>
    <w:p w14:paraId="09AC141E" w14:textId="0546FBA7" w:rsidR="00C46DEF" w:rsidRDefault="00C46DEF" w:rsidP="004450E8">
      <w:pPr>
        <w:jc w:val="left"/>
      </w:pPr>
      <w:proofErr w:type="spellStart"/>
      <w:r w:rsidRPr="00C46DEF">
        <w:t>apt</w:t>
      </w:r>
      <w:proofErr w:type="spellEnd"/>
      <w:r w:rsidRPr="00C46DEF">
        <w:t xml:space="preserve"> </w:t>
      </w:r>
      <w:proofErr w:type="spellStart"/>
      <w:r w:rsidRPr="00C46DEF">
        <w:t>install</w:t>
      </w:r>
      <w:proofErr w:type="spellEnd"/>
      <w:r w:rsidRPr="00C46DEF">
        <w:t xml:space="preserve"> python3-phonenumbers</w:t>
      </w:r>
    </w:p>
    <w:p w14:paraId="0A3EEE3A" w14:textId="24AF4F64" w:rsidR="00C46DEF" w:rsidRDefault="00C46DEF" w:rsidP="004450E8">
      <w:pPr>
        <w:jc w:val="left"/>
      </w:pPr>
      <w:r w:rsidRPr="00C46DEF">
        <w:drawing>
          <wp:inline distT="0" distB="0" distL="0" distR="0" wp14:anchorId="74856ABE" wp14:editId="60BE9EBC">
            <wp:extent cx="5400040" cy="1847850"/>
            <wp:effectExtent l="0" t="0" r="0" b="6350"/>
            <wp:docPr id="1607442379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42379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D1EF" w14:textId="77777777" w:rsidR="009104E8" w:rsidRDefault="009104E8">
      <w:pPr>
        <w:jc w:val="left"/>
      </w:pPr>
      <w:r>
        <w:t xml:space="preserve">Pero en nuestro caso debemos instalar este </w:t>
      </w:r>
    </w:p>
    <w:p w14:paraId="477FDB81" w14:textId="547BCE93" w:rsidR="009104E8" w:rsidRDefault="009104E8">
      <w:pPr>
        <w:jc w:val="left"/>
      </w:pPr>
      <w:r w:rsidRPr="009104E8">
        <w:t>sudo -u odoo19 /</w:t>
      </w:r>
      <w:proofErr w:type="spellStart"/>
      <w:r w:rsidRPr="009104E8">
        <w:t>opt</w:t>
      </w:r>
      <w:proofErr w:type="spellEnd"/>
      <w:r w:rsidRPr="009104E8">
        <w:t>/odoo19/</w:t>
      </w:r>
      <w:proofErr w:type="spellStart"/>
      <w:r w:rsidRPr="009104E8">
        <w:t>venv</w:t>
      </w:r>
      <w:proofErr w:type="spellEnd"/>
      <w:r w:rsidRPr="009104E8">
        <w:t>/</w:t>
      </w:r>
      <w:proofErr w:type="spellStart"/>
      <w:r w:rsidRPr="009104E8">
        <w:t>bin</w:t>
      </w:r>
      <w:proofErr w:type="spellEnd"/>
      <w:r w:rsidRPr="009104E8">
        <w:t>/</w:t>
      </w:r>
      <w:proofErr w:type="spellStart"/>
      <w:r w:rsidRPr="009104E8">
        <w:t>pip</w:t>
      </w:r>
      <w:proofErr w:type="spellEnd"/>
      <w:r w:rsidRPr="009104E8">
        <w:t xml:space="preserve"> </w:t>
      </w:r>
      <w:proofErr w:type="spellStart"/>
      <w:r w:rsidRPr="009104E8">
        <w:t>install</w:t>
      </w:r>
      <w:proofErr w:type="spellEnd"/>
      <w:r w:rsidRPr="009104E8">
        <w:t xml:space="preserve"> </w:t>
      </w:r>
      <w:proofErr w:type="spellStart"/>
      <w:r w:rsidRPr="009104E8">
        <w:t>phonenumbers</w:t>
      </w:r>
      <w:proofErr w:type="spellEnd"/>
    </w:p>
    <w:p w14:paraId="3E362744" w14:textId="55BD2686" w:rsidR="009104E8" w:rsidRDefault="009104E8">
      <w:pPr>
        <w:jc w:val="left"/>
      </w:pPr>
      <w:r>
        <w:t>Para que lo instale en el entorno virtual</w:t>
      </w:r>
    </w:p>
    <w:p w14:paraId="15AE71F4" w14:textId="77777777" w:rsidR="009104E8" w:rsidRDefault="009104E8">
      <w:pPr>
        <w:jc w:val="left"/>
      </w:pPr>
      <w:r>
        <w:br w:type="page"/>
      </w:r>
    </w:p>
    <w:p w14:paraId="4D382E15" w14:textId="2CB0CCD2" w:rsidR="00C46DEF" w:rsidRDefault="00C46DEF" w:rsidP="004450E8">
      <w:pPr>
        <w:jc w:val="left"/>
      </w:pPr>
      <w:r>
        <w:lastRenderedPageBreak/>
        <w:t>Lo instalamos</w:t>
      </w:r>
    </w:p>
    <w:p w14:paraId="4C097B10" w14:textId="38D9B99C" w:rsidR="00C46DEF" w:rsidRDefault="009104E8" w:rsidP="004450E8">
      <w:pPr>
        <w:jc w:val="left"/>
      </w:pPr>
      <w:r w:rsidRPr="009104E8">
        <w:drawing>
          <wp:inline distT="0" distB="0" distL="0" distR="0" wp14:anchorId="13B260AE" wp14:editId="3595F9A5">
            <wp:extent cx="5400040" cy="1697355"/>
            <wp:effectExtent l="0" t="0" r="0" b="4445"/>
            <wp:docPr id="15732030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0303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FE90" w14:textId="2558A77B" w:rsidR="00C46DEF" w:rsidRDefault="00C46DEF" w:rsidP="004450E8">
      <w:pPr>
        <w:jc w:val="left"/>
      </w:pPr>
      <w:r>
        <w:t xml:space="preserve">Y </w:t>
      </w:r>
      <w:r w:rsidR="009104E8">
        <w:t>ya lo tendremos instalado y funcionando</w:t>
      </w:r>
      <w:r w:rsidR="009104E8">
        <w:br/>
      </w:r>
      <w:r w:rsidR="009104E8" w:rsidRPr="009104E8">
        <w:drawing>
          <wp:inline distT="0" distB="0" distL="0" distR="0" wp14:anchorId="1F59F331" wp14:editId="6DB67562">
            <wp:extent cx="5400040" cy="4682490"/>
            <wp:effectExtent l="0" t="0" r="0" b="3810"/>
            <wp:docPr id="197247694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7694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9F51" w14:textId="7EB58CD0" w:rsidR="004A41A7" w:rsidRDefault="00C1707F" w:rsidP="009104E8">
      <w:pPr>
        <w:pStyle w:val="Ttulo2"/>
        <w:numPr>
          <w:ilvl w:val="0"/>
          <w:numId w:val="1"/>
        </w:numPr>
      </w:pPr>
      <w:bookmarkStart w:id="7" w:name="_Toc212202053"/>
      <w:r>
        <w:t>Posibles problemas comunes y cómo resolverlos.</w:t>
      </w:r>
      <w:bookmarkEnd w:id="7"/>
    </w:p>
    <w:p w14:paraId="33B781EE" w14:textId="469579AE" w:rsidR="009104E8" w:rsidRPr="009104E8" w:rsidRDefault="009104E8" w:rsidP="009104E8">
      <w:r>
        <w:t xml:space="preserve">Un problema que tiene fácil solución es lo que he comentado al principio, conectarse mediante </w:t>
      </w:r>
      <w:proofErr w:type="spellStart"/>
      <w:r>
        <w:t>ssh</w:t>
      </w:r>
      <w:proofErr w:type="spellEnd"/>
      <w:r>
        <w:t xml:space="preserve"> para </w:t>
      </w:r>
      <w:proofErr w:type="spellStart"/>
      <w:r>
        <w:t>asi</w:t>
      </w:r>
      <w:proofErr w:type="spellEnd"/>
      <w:r>
        <w:t xml:space="preserve"> poder copiar y pegar los comandos a la terminal y que sea </w:t>
      </w:r>
      <w:proofErr w:type="spellStart"/>
      <w:r>
        <w:t>mas</w:t>
      </w:r>
      <w:proofErr w:type="spellEnd"/>
      <w:r>
        <w:t xml:space="preserve"> fácil y rápida la instalación.</w:t>
      </w:r>
    </w:p>
    <w:sectPr w:rsidR="009104E8" w:rsidRPr="009104E8" w:rsidSect="00234D5B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139BC" w14:textId="77777777" w:rsidR="0050434B" w:rsidRDefault="0050434B" w:rsidP="00942F99">
      <w:pPr>
        <w:spacing w:after="0" w:line="240" w:lineRule="auto"/>
      </w:pPr>
      <w:r>
        <w:separator/>
      </w:r>
    </w:p>
  </w:endnote>
  <w:endnote w:type="continuationSeparator" w:id="0">
    <w:p w14:paraId="1D22EDB0" w14:textId="77777777" w:rsidR="0050434B" w:rsidRDefault="0050434B" w:rsidP="00942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808080" w:themeColor="background1" w:themeShade="80"/>
      </w:rPr>
      <w:id w:val="595680795"/>
      <w:docPartObj>
        <w:docPartGallery w:val="Page Numbers (Bottom of Page)"/>
        <w:docPartUnique/>
      </w:docPartObj>
    </w:sdtPr>
    <w:sdtEndPr/>
    <w:sdtContent>
      <w:p w14:paraId="7D55D26E" w14:textId="77777777" w:rsidR="00234D5B" w:rsidRPr="001F4364" w:rsidRDefault="001F4364">
        <w:pPr>
          <w:pStyle w:val="Piedepgina"/>
          <w:jc w:val="right"/>
          <w:rPr>
            <w:color w:val="808080" w:themeColor="background1" w:themeShade="80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0BF030B4" wp14:editId="188914DA">
                  <wp:simplePos x="0" y="0"/>
                  <wp:positionH relativeFrom="rightMargin">
                    <wp:posOffset>0</wp:posOffset>
                  </wp:positionH>
                  <wp:positionV relativeFrom="paragraph">
                    <wp:posOffset>-77163</wp:posOffset>
                  </wp:positionV>
                  <wp:extent cx="1078640" cy="895104"/>
                  <wp:effectExtent l="0" t="0" r="7620" b="635"/>
                  <wp:wrapNone/>
                  <wp:docPr id="666909158" name="Isosceles Triangl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flipH="1">
                            <a:off x="0" y="0"/>
                            <a:ext cx="1078640" cy="895104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0000C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13450F5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" o:spid="_x0000_s1026" type="#_x0000_t5" style="position:absolute;margin-left:0;margin-top:-6.1pt;width:84.95pt;height:70.5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" adj="0" fillcolor="#00c" stroked="f" strokeweight="1pt">
                  <w10:wrap anchorx="margin"/>
                </v:shape>
              </w:pict>
            </mc:Fallback>
          </mc:AlternateContent>
        </w:r>
        <w:r w:rsidR="00234D5B" w:rsidRPr="001F4364">
          <w:rPr>
            <w:color w:val="808080" w:themeColor="background1" w:themeShade="80"/>
          </w:rPr>
          <w:t xml:space="preserve">Página | </w:t>
        </w:r>
        <w:r w:rsidR="00234D5B" w:rsidRPr="001F4364">
          <w:rPr>
            <w:color w:val="808080" w:themeColor="background1" w:themeShade="80"/>
          </w:rPr>
          <w:fldChar w:fldCharType="begin"/>
        </w:r>
        <w:r w:rsidR="00234D5B" w:rsidRPr="001F4364">
          <w:rPr>
            <w:color w:val="808080" w:themeColor="background1" w:themeShade="80"/>
          </w:rPr>
          <w:instrText>PAGE   \* MERGEFORMAT</w:instrText>
        </w:r>
        <w:r w:rsidR="00234D5B" w:rsidRPr="001F4364">
          <w:rPr>
            <w:color w:val="808080" w:themeColor="background1" w:themeShade="80"/>
          </w:rPr>
          <w:fldChar w:fldCharType="separate"/>
        </w:r>
        <w:r w:rsidR="00234D5B" w:rsidRPr="001F4364">
          <w:rPr>
            <w:color w:val="808080" w:themeColor="background1" w:themeShade="80"/>
          </w:rPr>
          <w:t>2</w:t>
        </w:r>
        <w:r w:rsidR="00234D5B" w:rsidRPr="001F4364">
          <w:rPr>
            <w:color w:val="808080" w:themeColor="background1" w:themeShade="80"/>
          </w:rPr>
          <w:fldChar w:fldCharType="end"/>
        </w:r>
        <w:r w:rsidR="00234D5B" w:rsidRPr="001F4364">
          <w:rPr>
            <w:color w:val="808080" w:themeColor="background1" w:themeShade="80"/>
          </w:rPr>
          <w:t xml:space="preserve"> </w:t>
        </w:r>
      </w:p>
    </w:sdtContent>
  </w:sdt>
  <w:p w14:paraId="6076D0A7" w14:textId="77777777" w:rsidR="00FA03FE" w:rsidRDefault="00FA03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96A953" w14:textId="77777777" w:rsidR="0050434B" w:rsidRDefault="0050434B" w:rsidP="00942F99">
      <w:pPr>
        <w:spacing w:after="0" w:line="240" w:lineRule="auto"/>
      </w:pPr>
      <w:r>
        <w:separator/>
      </w:r>
    </w:p>
  </w:footnote>
  <w:footnote w:type="continuationSeparator" w:id="0">
    <w:p w14:paraId="281F573A" w14:textId="77777777" w:rsidR="0050434B" w:rsidRDefault="0050434B" w:rsidP="00942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AFEA5" w14:textId="77777777" w:rsidR="00FA03FE" w:rsidRPr="001F4364" w:rsidRDefault="00E46463">
    <w:pPr>
      <w:pStyle w:val="Encabezado"/>
      <w:rPr>
        <w:color w:val="808080" w:themeColor="background1" w:themeShade="80"/>
        <w:szCs w:val="24"/>
      </w:rPr>
    </w:pP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Título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Mario Sánchez Barroso</w:t>
        </w:r>
      </w:sdtContent>
    </w:sdt>
    <w:r w:rsidR="00FA03FE" w:rsidRPr="001F4364">
      <w:rPr>
        <w:rFonts w:asciiTheme="majorHAnsi" w:eastAsiaTheme="majorEastAsia" w:hAnsiTheme="majorHAnsi" w:cstheme="majorBidi"/>
        <w:color w:val="808080" w:themeColor="background1" w:themeShade="80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808080" w:themeColor="background1" w:themeShade="80"/>
          <w:szCs w:val="24"/>
        </w:rPr>
        <w:alias w:val="Fecha"/>
        <w:id w:val="78404859"/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I.E.S Prof. </w:t>
        </w:r>
        <w:r w:rsidR="00234D5B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 xml:space="preserve">Juan Antonio </w:t>
        </w:r>
        <w:r w:rsidR="00FA03FE" w:rsidRPr="001F4364">
          <w:rPr>
            <w:rFonts w:asciiTheme="majorHAnsi" w:eastAsiaTheme="majorEastAsia" w:hAnsiTheme="majorHAnsi" w:cstheme="majorBidi"/>
            <w:color w:val="808080" w:themeColor="background1" w:themeShade="80"/>
            <w:szCs w:val="24"/>
          </w:rPr>
          <w:t>Carrillo Salcedo</w:t>
        </w:r>
      </w:sdtContent>
    </w:sdt>
  </w:p>
  <w:p w14:paraId="2C77B7D7" w14:textId="77777777" w:rsidR="00942F99" w:rsidRDefault="00942F9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5057CB"/>
    <w:multiLevelType w:val="hybridMultilevel"/>
    <w:tmpl w:val="9B56AA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96D69"/>
    <w:multiLevelType w:val="hybridMultilevel"/>
    <w:tmpl w:val="9B56AA1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558836">
    <w:abstractNumId w:val="1"/>
  </w:num>
  <w:num w:numId="2" w16cid:durableId="1328245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7F"/>
    <w:rsid w:val="00000A08"/>
    <w:rsid w:val="00024494"/>
    <w:rsid w:val="001C1CA4"/>
    <w:rsid w:val="001C4096"/>
    <w:rsid w:val="001C5233"/>
    <w:rsid w:val="001F4364"/>
    <w:rsid w:val="00203E72"/>
    <w:rsid w:val="00206776"/>
    <w:rsid w:val="00234D5B"/>
    <w:rsid w:val="00241EE4"/>
    <w:rsid w:val="00372410"/>
    <w:rsid w:val="003825AF"/>
    <w:rsid w:val="003D2064"/>
    <w:rsid w:val="003E5493"/>
    <w:rsid w:val="004450E8"/>
    <w:rsid w:val="00450A55"/>
    <w:rsid w:val="004A41A7"/>
    <w:rsid w:val="004D5C05"/>
    <w:rsid w:val="0050434B"/>
    <w:rsid w:val="00513730"/>
    <w:rsid w:val="0054134A"/>
    <w:rsid w:val="005A47C2"/>
    <w:rsid w:val="00632AA6"/>
    <w:rsid w:val="006538B4"/>
    <w:rsid w:val="006606FA"/>
    <w:rsid w:val="007267C9"/>
    <w:rsid w:val="0084570E"/>
    <w:rsid w:val="00864598"/>
    <w:rsid w:val="00866DAA"/>
    <w:rsid w:val="0089690D"/>
    <w:rsid w:val="008E28AD"/>
    <w:rsid w:val="009104E8"/>
    <w:rsid w:val="00911AE1"/>
    <w:rsid w:val="00942F99"/>
    <w:rsid w:val="0097005B"/>
    <w:rsid w:val="009B7087"/>
    <w:rsid w:val="00AA7182"/>
    <w:rsid w:val="00C1707F"/>
    <w:rsid w:val="00C2452C"/>
    <w:rsid w:val="00C276AA"/>
    <w:rsid w:val="00C46476"/>
    <w:rsid w:val="00C46DEF"/>
    <w:rsid w:val="00C53D8F"/>
    <w:rsid w:val="00C550BD"/>
    <w:rsid w:val="00C86F64"/>
    <w:rsid w:val="00D32BC6"/>
    <w:rsid w:val="00D6019B"/>
    <w:rsid w:val="00D61161"/>
    <w:rsid w:val="00D9767A"/>
    <w:rsid w:val="00E46463"/>
    <w:rsid w:val="00E82D7A"/>
    <w:rsid w:val="00F01B2D"/>
    <w:rsid w:val="00F105D0"/>
    <w:rsid w:val="00F359D6"/>
    <w:rsid w:val="00F45ED5"/>
    <w:rsid w:val="00FA03FE"/>
    <w:rsid w:val="00FD7461"/>
    <w:rsid w:val="00FE5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525EB0"/>
  <w15:chartTrackingRefBased/>
  <w15:docId w15:val="{2F938186-2046-9C40-B533-CB0AD3194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1A7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34D5B"/>
    <w:pPr>
      <w:keepNext/>
      <w:keepLines/>
      <w:spacing w:before="240" w:after="120" w:line="360" w:lineRule="auto"/>
      <w:outlineLvl w:val="0"/>
    </w:pPr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4D5B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25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25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34D5B"/>
    <w:rPr>
      <w:rFonts w:asciiTheme="majorHAnsi" w:eastAsiaTheme="majorEastAsia" w:hAnsiTheme="majorHAnsi" w:cs="Open Sans"/>
      <w:color w:val="002060"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2F99"/>
  </w:style>
  <w:style w:type="paragraph" w:styleId="Piedepgina">
    <w:name w:val="footer"/>
    <w:basedOn w:val="Normal"/>
    <w:link w:val="PiedepginaCar"/>
    <w:uiPriority w:val="99"/>
    <w:unhideWhenUsed/>
    <w:rsid w:val="00942F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2F99"/>
  </w:style>
  <w:style w:type="character" w:customStyle="1" w:styleId="Ttulo1Car">
    <w:name w:val="Título 1 Car"/>
    <w:basedOn w:val="Fuentedeprrafopredeter"/>
    <w:link w:val="Ttulo1"/>
    <w:uiPriority w:val="9"/>
    <w:rsid w:val="00234D5B"/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A41A7"/>
    <w:pPr>
      <w:spacing w:after="0" w:line="259" w:lineRule="auto"/>
      <w:jc w:val="left"/>
      <w:outlineLvl w:val="9"/>
    </w:pPr>
    <w:rPr>
      <w:color w:val="2F5496" w:themeColor="accent1" w:themeShade="BF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A41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41A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A41A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825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25A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3825AF"/>
    <w:pPr>
      <w:spacing w:after="100"/>
      <w:ind w:left="480"/>
    </w:pPr>
  </w:style>
  <w:style w:type="paragraph" w:styleId="Prrafodelista">
    <w:name w:val="List Paragraph"/>
    <w:basedOn w:val="Normal"/>
    <w:uiPriority w:val="34"/>
    <w:qFormat/>
    <w:rsid w:val="00632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umnado/Desktop/2DAM/Plantilla_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I.E.S Prof. Juan Antonio Carrillo Salcedo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80961D-130E-4205-A8D1-747462556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Plantilla_Practica.dotx</Template>
  <TotalTime>1</TotalTime>
  <Pages>14</Pages>
  <Words>994</Words>
  <Characters>5469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Mario Sánchez Barroso</vt:lpstr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Mario Sánchez Barroso</dc:title>
  <dc:subject/>
  <dc:creator>alumnado</dc:creator>
  <cp:keywords/>
  <dc:description/>
  <cp:lastModifiedBy>Mario Sánchez Barroso</cp:lastModifiedBy>
  <cp:revision>3</cp:revision>
  <cp:lastPrinted>2025-10-24T10:44:00Z</cp:lastPrinted>
  <dcterms:created xsi:type="dcterms:W3CDTF">2025-10-24T10:44:00Z</dcterms:created>
  <dcterms:modified xsi:type="dcterms:W3CDTF">2025-10-24T10:44:00Z</dcterms:modified>
</cp:coreProperties>
</file>