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9D2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0415A44B" wp14:editId="4D4C9056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CEBD0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4A0AD6" wp14:editId="6C8E742E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5A82B" w14:textId="2E3458DD" w:rsidR="007F0F9E" w:rsidRPr="007F0F9E" w:rsidRDefault="007F0F9E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Odoo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 xml:space="preserve"> 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A0A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" filled="f" stroked="f" strokeweight=".5pt">
                <v:textbox>
                  <w:txbxContent>
                    <w:p w14:paraId="0305A82B" w14:textId="2E3458DD" w:rsidR="007F0F9E" w:rsidRPr="007F0F9E" w:rsidRDefault="007F0F9E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Odoo</w:t>
                      </w:r>
                      <w:proofErr w:type="spellEnd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 xml:space="preserve"> 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00BEAA5" wp14:editId="54357F00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1717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5612A5" wp14:editId="38161025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2028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62ADE" wp14:editId="6D574EC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76A2C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4DA0F3F9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32BC7711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2ADE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14:paraId="4CA76A2C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4DA0F3F9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32BC7711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AF7230" w14:textId="77777777" w:rsidR="004A41A7" w:rsidRDefault="00234D5B">
          <w:pPr>
            <w:pStyle w:val="TtuloTDC"/>
          </w:pPr>
          <w:r>
            <w:t>Índice</w:t>
          </w:r>
        </w:p>
        <w:p w14:paraId="6E436D1E" w14:textId="6B715B0B" w:rsidR="00C1371C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11408" w:history="1">
            <w:r w:rsidR="00C1371C" w:rsidRPr="00F56CC0">
              <w:rPr>
                <w:rStyle w:val="Hipervnculo"/>
                <w:noProof/>
              </w:rPr>
              <w:t>Instalar odoo19 mediante repositorios y paquetes oficiales (sin clonar desde GitHub)</w:t>
            </w:r>
            <w:r w:rsidR="00C1371C">
              <w:rPr>
                <w:noProof/>
                <w:webHidden/>
              </w:rPr>
              <w:tab/>
            </w:r>
            <w:r w:rsidR="00C1371C">
              <w:rPr>
                <w:noProof/>
                <w:webHidden/>
              </w:rPr>
              <w:fldChar w:fldCharType="begin"/>
            </w:r>
            <w:r w:rsidR="00C1371C">
              <w:rPr>
                <w:noProof/>
                <w:webHidden/>
              </w:rPr>
              <w:instrText xml:space="preserve"> PAGEREF _Toc212711408 \h </w:instrText>
            </w:r>
            <w:r w:rsidR="00C1371C">
              <w:rPr>
                <w:noProof/>
                <w:webHidden/>
              </w:rPr>
            </w:r>
            <w:r w:rsidR="00C1371C"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3</w:t>
            </w:r>
            <w:r w:rsidR="00C1371C">
              <w:rPr>
                <w:noProof/>
                <w:webHidden/>
              </w:rPr>
              <w:fldChar w:fldCharType="end"/>
            </w:r>
          </w:hyperlink>
        </w:p>
        <w:p w14:paraId="2BBDFE07" w14:textId="02702144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09" w:history="1">
            <w:r w:rsidRPr="00F56CC0">
              <w:rPr>
                <w:rStyle w:val="Hipervnculo"/>
                <w:noProof/>
              </w:rPr>
              <w:t>Actualizamos paquetes e instalamos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71C33" w14:textId="27A3CA68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0" w:history="1">
            <w:r w:rsidRPr="00F56CC0">
              <w:rPr>
                <w:rStyle w:val="Hipervnculo"/>
                <w:noProof/>
              </w:rPr>
              <w:t>Instalamos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19936" w14:textId="6D0245B3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1" w:history="1">
            <w:r w:rsidRPr="00F56CC0">
              <w:rPr>
                <w:rStyle w:val="Hipervnculo"/>
                <w:noProof/>
              </w:rPr>
              <w:t>Activamos el postgre y comprobamos que esté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6770" w14:textId="208FDD7F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2" w:history="1">
            <w:r w:rsidRPr="00F56CC0">
              <w:rPr>
                <w:rStyle w:val="Hipervnculo"/>
                <w:noProof/>
              </w:rPr>
              <w:t>Verificamos que podamos entrar en postgre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FDB7" w14:textId="5753D825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3" w:history="1">
            <w:r w:rsidRPr="00F56CC0">
              <w:rPr>
                <w:rStyle w:val="Hipervnculo"/>
                <w:noProof/>
              </w:rPr>
              <w:t>Creamos el usuario para odoo19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4102" w14:textId="4A89CAE8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4" w:history="1">
            <w:r w:rsidRPr="00F56CC0">
              <w:rPr>
                <w:rStyle w:val="Hipervnculo"/>
                <w:noProof/>
              </w:rPr>
              <w:t>Agregar el repositorio oficial de Odoo Nightly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8FF1" w14:textId="035A147B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5" w:history="1">
            <w:r w:rsidRPr="00F56CC0">
              <w:rPr>
                <w:rStyle w:val="Hipervnculo"/>
                <w:noProof/>
              </w:rPr>
              <w:t>Agregar el repositorio nightly de Odoo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DC74" w14:textId="229E680F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6" w:history="1">
            <w:r w:rsidRPr="00F56CC0">
              <w:rPr>
                <w:rStyle w:val="Hipervnculo"/>
                <w:noProof/>
              </w:rPr>
              <w:t>Actualizamos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280F" w14:textId="65CDCCED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7" w:history="1">
            <w:r w:rsidRPr="00F56CC0">
              <w:rPr>
                <w:rStyle w:val="Hipervnculo"/>
                <w:noProof/>
              </w:rPr>
              <w:t>Instalamos odoo19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79BA" w14:textId="3C65967D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8" w:history="1">
            <w:r w:rsidRPr="00F56CC0">
              <w:rPr>
                <w:rStyle w:val="Hipervnculo"/>
                <w:noProof/>
              </w:rPr>
              <w:t>Creamos y escribimos el archivo de configuración de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A9D6" w14:textId="7A67F8D8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19" w:history="1">
            <w:r w:rsidRPr="00F56CC0">
              <w:rPr>
                <w:rStyle w:val="Hipervnculo"/>
                <w:noProof/>
              </w:rPr>
              <w:t>Habilitamos y activamos el servicio de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6BB5" w14:textId="18DCFDDD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20" w:history="1">
            <w:r w:rsidRPr="00F56CC0">
              <w:rPr>
                <w:rStyle w:val="Hipervnculo"/>
                <w:noProof/>
              </w:rPr>
              <w:t>Comprobación de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C70F" w14:textId="36EFD5B7" w:rsidR="00C1371C" w:rsidRDefault="00C1371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11421" w:history="1">
            <w:r w:rsidRPr="00F56CC0">
              <w:rPr>
                <w:rStyle w:val="Hipervnculo"/>
                <w:noProof/>
              </w:rPr>
              <w:t>Instalar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68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63A0" w14:textId="07B36F28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6442ECE8" w14:textId="77777777" w:rsidR="004A41A7" w:rsidRDefault="004A41A7" w:rsidP="00234D5B">
      <w:pPr>
        <w:jc w:val="left"/>
      </w:pPr>
      <w:r>
        <w:br w:type="page"/>
      </w:r>
    </w:p>
    <w:p w14:paraId="76875CD1" w14:textId="6D26395A" w:rsidR="00000A08" w:rsidRPr="007F0F9E" w:rsidRDefault="007F0F9E" w:rsidP="004A41A7">
      <w:pPr>
        <w:pStyle w:val="Ttulo1"/>
      </w:pPr>
      <w:bookmarkStart w:id="0" w:name="_Toc212711408"/>
      <w:r>
        <w:lastRenderedPageBreak/>
        <w:t xml:space="preserve">Instalar odoo19 mediante </w:t>
      </w:r>
      <w:r w:rsidRPr="007F0F9E">
        <w:t>repositorios y paquetes oficiales (sin clonar desde GitHub)</w:t>
      </w:r>
      <w:bookmarkEnd w:id="0"/>
    </w:p>
    <w:p w14:paraId="4200A447" w14:textId="549F8CE0" w:rsidR="004A41A7" w:rsidRDefault="00423D77" w:rsidP="004A41A7">
      <w:pPr>
        <w:pStyle w:val="Ttulo2"/>
      </w:pPr>
      <w:bookmarkStart w:id="1" w:name="_Toc212711409"/>
      <w:r>
        <w:t>Actualizamos paquetes e instalamos</w:t>
      </w:r>
      <w:bookmarkEnd w:id="1"/>
      <w:r>
        <w:t xml:space="preserve"> </w:t>
      </w:r>
    </w:p>
    <w:p w14:paraId="488FC9BC" w14:textId="77777777" w:rsidR="00276DDE" w:rsidRDefault="00276DDE" w:rsidP="00276DD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0572EA73" w14:textId="4F3B0404" w:rsidR="00276DDE" w:rsidRPr="00276DDE" w:rsidRDefault="00276DDE" w:rsidP="00276DD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gnupg2 -y</w:t>
      </w:r>
    </w:p>
    <w:p w14:paraId="2DAB1647" w14:textId="0488C43D" w:rsidR="004A41A7" w:rsidRDefault="00276DDE" w:rsidP="004A41A7">
      <w:r w:rsidRPr="00276DDE">
        <w:drawing>
          <wp:inline distT="0" distB="0" distL="0" distR="0" wp14:anchorId="0DDCFDB4" wp14:editId="25C54EA4">
            <wp:extent cx="5400040" cy="918210"/>
            <wp:effectExtent l="0" t="0" r="0" b="0"/>
            <wp:docPr id="520305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520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6BE" w14:textId="5249BB19" w:rsidR="00276DDE" w:rsidRDefault="00423D77" w:rsidP="00423D77">
      <w:pPr>
        <w:pStyle w:val="Ttulo2"/>
      </w:pPr>
      <w:bookmarkStart w:id="2" w:name="_Toc212711410"/>
      <w:r>
        <w:t xml:space="preserve">Instalamos </w:t>
      </w:r>
      <w:proofErr w:type="spellStart"/>
      <w:r>
        <w:t>postgresql</w:t>
      </w:r>
      <w:bookmarkEnd w:id="2"/>
      <w:proofErr w:type="spellEnd"/>
    </w:p>
    <w:p w14:paraId="3FF8B0F1" w14:textId="28C4AFBA" w:rsidR="00276DDE" w:rsidRDefault="00276DDE" w:rsidP="004A41A7">
      <w:r w:rsidRPr="00276DDE">
        <w:t xml:space="preserve">sudo </w:t>
      </w:r>
      <w:proofErr w:type="spellStart"/>
      <w:r w:rsidRPr="00276DDE">
        <w:t>apt</w:t>
      </w:r>
      <w:proofErr w:type="spellEnd"/>
      <w:r w:rsidRPr="00276DDE">
        <w:t xml:space="preserve"> </w:t>
      </w:r>
      <w:proofErr w:type="spellStart"/>
      <w:r w:rsidRPr="00276DDE">
        <w:t>install</w:t>
      </w:r>
      <w:proofErr w:type="spellEnd"/>
      <w:r w:rsidRPr="00276DDE">
        <w:t xml:space="preserve"> </w:t>
      </w:r>
      <w:proofErr w:type="spellStart"/>
      <w:r w:rsidRPr="00276DDE">
        <w:t>postgresql</w:t>
      </w:r>
      <w:proofErr w:type="spellEnd"/>
      <w:r w:rsidRPr="00276DDE">
        <w:t xml:space="preserve"> -y</w:t>
      </w:r>
    </w:p>
    <w:p w14:paraId="7ED542C3" w14:textId="791FD343" w:rsidR="00276DDE" w:rsidRDefault="00276DDE" w:rsidP="004A41A7">
      <w:r w:rsidRPr="00276DDE">
        <w:drawing>
          <wp:inline distT="0" distB="0" distL="0" distR="0" wp14:anchorId="54F89E23" wp14:editId="0395E6D2">
            <wp:extent cx="5400040" cy="808990"/>
            <wp:effectExtent l="0" t="0" r="0" b="3810"/>
            <wp:docPr id="3281217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2172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AE6A" w14:textId="43C3D281" w:rsidR="00276DDE" w:rsidRDefault="00423D77" w:rsidP="00423D77">
      <w:pPr>
        <w:pStyle w:val="Ttulo2"/>
      </w:pPr>
      <w:bookmarkStart w:id="3" w:name="_Toc212711411"/>
      <w:r>
        <w:t xml:space="preserve">Activamos el </w:t>
      </w:r>
      <w:proofErr w:type="spellStart"/>
      <w:r>
        <w:t>postgre</w:t>
      </w:r>
      <w:proofErr w:type="spellEnd"/>
      <w:r>
        <w:t xml:space="preserve"> y comprobamos que esté activo</w:t>
      </w:r>
      <w:bookmarkEnd w:id="3"/>
    </w:p>
    <w:p w14:paraId="3A633EBF" w14:textId="77777777" w:rsidR="00276DDE" w:rsidRDefault="00276DDE" w:rsidP="00276DDE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0C6AF99C" w14:textId="77777777" w:rsidR="00276DDE" w:rsidRDefault="00276DDE" w:rsidP="00276DDE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11807C58" w14:textId="29083C3D" w:rsidR="00276DDE" w:rsidRDefault="00276DDE" w:rsidP="00276DDE"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postgresql</w:t>
      </w:r>
      <w:proofErr w:type="spellEnd"/>
    </w:p>
    <w:p w14:paraId="0A8C6DCA" w14:textId="15C7294C" w:rsidR="00276DDE" w:rsidRDefault="00276DDE" w:rsidP="00276DDE">
      <w:r w:rsidRPr="00276DDE">
        <w:drawing>
          <wp:inline distT="0" distB="0" distL="0" distR="0" wp14:anchorId="14881198" wp14:editId="13E73C7D">
            <wp:extent cx="5400040" cy="1397000"/>
            <wp:effectExtent l="0" t="0" r="0" b="0"/>
            <wp:docPr id="1922676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688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CEB" w14:textId="10F9833D" w:rsidR="00276DDE" w:rsidRDefault="00276DDE" w:rsidP="00276DDE">
      <w:r w:rsidRPr="00276DDE">
        <w:drawing>
          <wp:inline distT="0" distB="0" distL="0" distR="0" wp14:anchorId="09BF2B05" wp14:editId="38C784A6">
            <wp:extent cx="5400040" cy="1360805"/>
            <wp:effectExtent l="0" t="0" r="0" b="0"/>
            <wp:docPr id="17208241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416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87E3" w14:textId="77777777" w:rsidR="00276DDE" w:rsidRDefault="00276DDE">
      <w:pPr>
        <w:jc w:val="left"/>
      </w:pPr>
      <w:r>
        <w:br w:type="page"/>
      </w:r>
    </w:p>
    <w:p w14:paraId="5795FF7A" w14:textId="068363DA" w:rsidR="00423D77" w:rsidRDefault="00423D77" w:rsidP="00423D77">
      <w:pPr>
        <w:pStyle w:val="Ttulo2"/>
      </w:pPr>
      <w:bookmarkStart w:id="4" w:name="_Toc212711412"/>
      <w:r>
        <w:lastRenderedPageBreak/>
        <w:t xml:space="preserve">Verificamos que podamos entrar en </w:t>
      </w:r>
      <w:proofErr w:type="spellStart"/>
      <w:r>
        <w:t>postgre</w:t>
      </w:r>
      <w:bookmarkEnd w:id="4"/>
      <w:proofErr w:type="spellEnd"/>
    </w:p>
    <w:p w14:paraId="6C66EB2A" w14:textId="510212BF" w:rsidR="00276DDE" w:rsidRDefault="00276DDE">
      <w:pPr>
        <w:jc w:val="left"/>
      </w:pPr>
      <w:r>
        <w:t xml:space="preserve">sudo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sql</w:t>
      </w:r>
      <w:proofErr w:type="spellEnd"/>
    </w:p>
    <w:p w14:paraId="6897F996" w14:textId="2C62451C" w:rsidR="00276DDE" w:rsidRDefault="00276DDE" w:rsidP="00276DDE">
      <w:r w:rsidRPr="00276DDE">
        <w:drawing>
          <wp:inline distT="0" distB="0" distL="0" distR="0" wp14:anchorId="71175F3D" wp14:editId="25E8D506">
            <wp:extent cx="5400040" cy="2257425"/>
            <wp:effectExtent l="0" t="0" r="0" b="3175"/>
            <wp:docPr id="57501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179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DF93" w14:textId="5D5D1EDA" w:rsidR="00276DDE" w:rsidRDefault="00276DDE" w:rsidP="00423D77">
      <w:pPr>
        <w:pStyle w:val="Ttulo2"/>
      </w:pPr>
      <w:bookmarkStart w:id="5" w:name="_Toc212711413"/>
      <w:r>
        <w:t>Creamos el usuario para odoo19</w:t>
      </w:r>
      <w:bookmarkEnd w:id="5"/>
    </w:p>
    <w:p w14:paraId="51715250" w14:textId="1295EFA8" w:rsidR="00276DDE" w:rsidRDefault="00276DDE" w:rsidP="00276DDE">
      <w:r w:rsidRPr="00276DDE">
        <w:t xml:space="preserve">sudo -u </w:t>
      </w:r>
      <w:proofErr w:type="spellStart"/>
      <w:r w:rsidRPr="00276DDE">
        <w:t>postgres</w:t>
      </w:r>
      <w:proofErr w:type="spellEnd"/>
      <w:r w:rsidRPr="00276DDE">
        <w:t xml:space="preserve"> </w:t>
      </w:r>
      <w:proofErr w:type="spellStart"/>
      <w:r w:rsidRPr="00276DDE">
        <w:t>createuser</w:t>
      </w:r>
      <w:proofErr w:type="spellEnd"/>
      <w:r w:rsidRPr="00276DDE">
        <w:t xml:space="preserve"> -s odoo19</w:t>
      </w:r>
    </w:p>
    <w:p w14:paraId="2BC607E0" w14:textId="08F62C93" w:rsidR="00276DDE" w:rsidRDefault="00276DDE" w:rsidP="00276DDE">
      <w:r w:rsidRPr="00276DDE">
        <w:drawing>
          <wp:inline distT="0" distB="0" distL="0" distR="0" wp14:anchorId="6718C57D" wp14:editId="61871256">
            <wp:extent cx="5400040" cy="949960"/>
            <wp:effectExtent l="0" t="0" r="0" b="2540"/>
            <wp:docPr id="29643545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5455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E770" w14:textId="4123C973" w:rsidR="009D3574" w:rsidRDefault="009D3574" w:rsidP="009D3574">
      <w:pPr>
        <w:pStyle w:val="Ttulo2"/>
      </w:pPr>
      <w:bookmarkStart w:id="6" w:name="_Toc212711414"/>
      <w:r>
        <w:t xml:space="preserve">Agregar el repositorio oficial de </w:t>
      </w:r>
      <w:proofErr w:type="spellStart"/>
      <w:r>
        <w:t>Odoo</w:t>
      </w:r>
      <w:proofErr w:type="spellEnd"/>
      <w:r>
        <w:t xml:space="preserve"> </w:t>
      </w:r>
      <w:proofErr w:type="spellStart"/>
      <w:r>
        <w:t>Nightly</w:t>
      </w:r>
      <w:bookmarkEnd w:id="6"/>
      <w:proofErr w:type="spellEnd"/>
    </w:p>
    <w:p w14:paraId="02C6E77B" w14:textId="14F40B2F" w:rsidR="00423D77" w:rsidRDefault="009D3574" w:rsidP="00423D77">
      <w:r>
        <w:t xml:space="preserve">Importar la clave GPG oficial de </w:t>
      </w:r>
      <w:proofErr w:type="spellStart"/>
      <w:r>
        <w:t>Odoo</w:t>
      </w:r>
      <w:proofErr w:type="spellEnd"/>
    </w:p>
    <w:p w14:paraId="365CE374" w14:textId="68453471" w:rsidR="009D3574" w:rsidRDefault="009D3574" w:rsidP="00C20792">
      <w:pPr>
        <w:jc w:val="left"/>
      </w:pPr>
      <w:proofErr w:type="spellStart"/>
      <w:r w:rsidRPr="009D3574">
        <w:t>wget</w:t>
      </w:r>
      <w:proofErr w:type="spellEnd"/>
      <w:r w:rsidRPr="009D3574">
        <w:t xml:space="preserve"> -O - https://nightly.odoo.com/odoo.key | </w:t>
      </w:r>
      <w:proofErr w:type="spellStart"/>
      <w:r w:rsidRPr="009D3574">
        <w:t>gpg</w:t>
      </w:r>
      <w:proofErr w:type="spellEnd"/>
      <w:r w:rsidRPr="009D3574">
        <w:t xml:space="preserve"> --</w:t>
      </w:r>
      <w:proofErr w:type="spellStart"/>
      <w:r w:rsidRPr="009D3574">
        <w:t>dearmor</w:t>
      </w:r>
      <w:proofErr w:type="spellEnd"/>
      <w:r w:rsidRPr="009D3574">
        <w:t xml:space="preserve"> | sudo </w:t>
      </w:r>
      <w:proofErr w:type="spellStart"/>
      <w:r w:rsidRPr="009D3574">
        <w:t>tee</w:t>
      </w:r>
      <w:proofErr w:type="spellEnd"/>
      <w:r w:rsidRPr="009D3574">
        <w:t xml:space="preserve"> /</w:t>
      </w:r>
      <w:proofErr w:type="spellStart"/>
      <w:r w:rsidRPr="009D3574">
        <w:t>usr</w:t>
      </w:r>
      <w:proofErr w:type="spellEnd"/>
      <w:r w:rsidRPr="009D3574">
        <w:t>/share/</w:t>
      </w:r>
      <w:proofErr w:type="spellStart"/>
      <w:r w:rsidRPr="009D3574">
        <w:t>keyrings</w:t>
      </w:r>
      <w:proofErr w:type="spellEnd"/>
      <w:r w:rsidRPr="009D3574">
        <w:t>/</w:t>
      </w:r>
      <w:proofErr w:type="spellStart"/>
      <w:r w:rsidRPr="009D3574">
        <w:t>odoo</w:t>
      </w:r>
      <w:proofErr w:type="spellEnd"/>
      <w:r w:rsidRPr="009D3574">
        <w:t>-archive-</w:t>
      </w:r>
      <w:proofErr w:type="spellStart"/>
      <w:r w:rsidRPr="009D3574">
        <w:t>keyring.gpg</w:t>
      </w:r>
      <w:proofErr w:type="spellEnd"/>
    </w:p>
    <w:p w14:paraId="2B01B1F3" w14:textId="2AB93CCF" w:rsidR="00C20792" w:rsidRDefault="009D3574" w:rsidP="009D3574">
      <w:pPr>
        <w:ind w:firstLine="708"/>
      </w:pPr>
      <w:r w:rsidRPr="009D3574">
        <w:drawing>
          <wp:inline distT="0" distB="0" distL="0" distR="0" wp14:anchorId="1F5EA93E" wp14:editId="0F8451E3">
            <wp:extent cx="5400040" cy="798195"/>
            <wp:effectExtent l="0" t="0" r="0" b="1905"/>
            <wp:docPr id="8467279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7936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4512" w14:textId="092DA413" w:rsidR="00C20792" w:rsidRDefault="009B4194" w:rsidP="009B4194">
      <w:pPr>
        <w:pStyle w:val="Ttulo2"/>
      </w:pPr>
      <w:bookmarkStart w:id="7" w:name="_Toc212711415"/>
      <w:r>
        <w:t xml:space="preserve">Agregar el repositorio </w:t>
      </w:r>
      <w:proofErr w:type="spellStart"/>
      <w:r>
        <w:t>nightly</w:t>
      </w:r>
      <w:proofErr w:type="spellEnd"/>
      <w:r>
        <w:t xml:space="preserve"> de </w:t>
      </w:r>
      <w:proofErr w:type="spellStart"/>
      <w:r>
        <w:t>Odoo</w:t>
      </w:r>
      <w:proofErr w:type="spellEnd"/>
      <w:r>
        <w:t xml:space="preserve"> 19</w:t>
      </w:r>
      <w:bookmarkEnd w:id="7"/>
    </w:p>
    <w:p w14:paraId="2D5F25CC" w14:textId="0104CEFC" w:rsidR="00C20792" w:rsidRDefault="009D3574" w:rsidP="00C20792">
      <w:pPr>
        <w:jc w:val="left"/>
      </w:pPr>
      <w:r w:rsidRPr="009D3574">
        <w:t>echo "</w:t>
      </w:r>
      <w:proofErr w:type="spellStart"/>
      <w:r w:rsidRPr="009D3574">
        <w:t>deb</w:t>
      </w:r>
      <w:proofErr w:type="spellEnd"/>
      <w:r w:rsidRPr="009D3574">
        <w:t xml:space="preserve"> [</w:t>
      </w:r>
      <w:proofErr w:type="spellStart"/>
      <w:r w:rsidRPr="009D3574">
        <w:t>signed-by</w:t>
      </w:r>
      <w:proofErr w:type="spellEnd"/>
      <w:r w:rsidRPr="009D3574">
        <w:t>=/</w:t>
      </w:r>
      <w:proofErr w:type="spellStart"/>
      <w:r w:rsidRPr="009D3574">
        <w:t>usr</w:t>
      </w:r>
      <w:proofErr w:type="spellEnd"/>
      <w:r w:rsidRPr="009D3574">
        <w:t>/share/</w:t>
      </w:r>
      <w:proofErr w:type="spellStart"/>
      <w:r w:rsidRPr="009D3574">
        <w:t>keyrings</w:t>
      </w:r>
      <w:proofErr w:type="spellEnd"/>
      <w:r w:rsidRPr="009D3574">
        <w:t>/</w:t>
      </w:r>
      <w:proofErr w:type="spellStart"/>
      <w:r w:rsidRPr="009D3574">
        <w:t>odoo</w:t>
      </w:r>
      <w:proofErr w:type="spellEnd"/>
      <w:r w:rsidRPr="009D3574">
        <w:t>-archive-</w:t>
      </w:r>
      <w:proofErr w:type="spellStart"/>
      <w:r w:rsidRPr="009D3574">
        <w:t>keyring.gpg</w:t>
      </w:r>
      <w:proofErr w:type="spellEnd"/>
      <w:r w:rsidRPr="009D3574">
        <w:t xml:space="preserve">] </w:t>
      </w:r>
      <w:proofErr w:type="gramStart"/>
      <w:r w:rsidRPr="009D3574">
        <w:t>https://nightly.odoo.com/19.0/nightly/deb/ .</w:t>
      </w:r>
      <w:proofErr w:type="gramEnd"/>
      <w:r w:rsidRPr="009D3574">
        <w:t xml:space="preserve">/" | sudo </w:t>
      </w:r>
      <w:proofErr w:type="spellStart"/>
      <w:r w:rsidRPr="009D3574">
        <w:t>tee</w:t>
      </w:r>
      <w:proofErr w:type="spellEnd"/>
      <w:r w:rsidRPr="009D3574">
        <w:t xml:space="preserve"> /</w:t>
      </w:r>
      <w:proofErr w:type="spellStart"/>
      <w:r w:rsidRPr="009D3574">
        <w:t>etc</w:t>
      </w:r>
      <w:proofErr w:type="spellEnd"/>
      <w:r w:rsidRPr="009D3574">
        <w:t>/</w:t>
      </w:r>
      <w:proofErr w:type="spellStart"/>
      <w:r w:rsidRPr="009D3574">
        <w:t>apt</w:t>
      </w:r>
      <w:proofErr w:type="spellEnd"/>
      <w:r w:rsidRPr="009D3574">
        <w:t>/</w:t>
      </w:r>
      <w:proofErr w:type="spellStart"/>
      <w:r w:rsidRPr="009D3574">
        <w:t>sources.list.d</w:t>
      </w:r>
      <w:proofErr w:type="spellEnd"/>
      <w:r w:rsidRPr="009D3574">
        <w:t>/</w:t>
      </w:r>
      <w:proofErr w:type="spellStart"/>
      <w:r w:rsidRPr="009D3574">
        <w:t>odoo.list</w:t>
      </w:r>
      <w:proofErr w:type="spellEnd"/>
    </w:p>
    <w:p w14:paraId="5FE7A11C" w14:textId="183B4944" w:rsidR="00C20792" w:rsidRDefault="009D3574" w:rsidP="00C20792">
      <w:pPr>
        <w:jc w:val="left"/>
      </w:pPr>
      <w:r w:rsidRPr="009D3574">
        <w:drawing>
          <wp:inline distT="0" distB="0" distL="0" distR="0" wp14:anchorId="35767611" wp14:editId="21321093">
            <wp:extent cx="5400040" cy="596900"/>
            <wp:effectExtent l="0" t="0" r="0" b="0"/>
            <wp:docPr id="1246288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8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8B8" w14:textId="77777777" w:rsidR="009D3574" w:rsidRDefault="009D3574">
      <w:pPr>
        <w:jc w:val="left"/>
      </w:pPr>
      <w:r>
        <w:br w:type="page"/>
      </w:r>
    </w:p>
    <w:p w14:paraId="0116FF0D" w14:textId="2266B857" w:rsidR="009B4194" w:rsidRDefault="009B4194" w:rsidP="009B4194">
      <w:pPr>
        <w:pStyle w:val="Ttulo2"/>
      </w:pPr>
      <w:bookmarkStart w:id="8" w:name="_Toc212711416"/>
      <w:r>
        <w:lastRenderedPageBreak/>
        <w:t>Actualizamos paquetes</w:t>
      </w:r>
      <w:bookmarkEnd w:id="8"/>
    </w:p>
    <w:p w14:paraId="7257E265" w14:textId="36FC1DFB" w:rsidR="00C20792" w:rsidRDefault="00C20792" w:rsidP="00C20792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6A1228F7" w14:textId="4D78A8DF" w:rsidR="009B4194" w:rsidRDefault="009B4194" w:rsidP="009B4194">
      <w:pPr>
        <w:pStyle w:val="Ttulo2"/>
      </w:pPr>
      <w:bookmarkStart w:id="9" w:name="_Toc212711417"/>
      <w:r>
        <w:t>Instalamos odoo19</w:t>
      </w:r>
      <w:bookmarkEnd w:id="9"/>
    </w:p>
    <w:p w14:paraId="2C92CCCF" w14:textId="6753DA1D" w:rsidR="00C20792" w:rsidRDefault="00C20792" w:rsidP="00C20792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odoo</w:t>
      </w:r>
      <w:proofErr w:type="spellEnd"/>
      <w:r>
        <w:t xml:space="preserve"> -y</w:t>
      </w:r>
    </w:p>
    <w:p w14:paraId="0FABEF2E" w14:textId="615E0372" w:rsidR="00C20792" w:rsidRDefault="00C20792" w:rsidP="00C20792">
      <w:r w:rsidRPr="00C20792">
        <w:drawing>
          <wp:inline distT="0" distB="0" distL="0" distR="0" wp14:anchorId="0E192E20" wp14:editId="22344E88">
            <wp:extent cx="5400040" cy="1323340"/>
            <wp:effectExtent l="0" t="0" r="0" b="0"/>
            <wp:docPr id="19358091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9159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C48D" w14:textId="78605BC3" w:rsidR="009B4194" w:rsidRDefault="009B4194" w:rsidP="009B4194">
      <w:pPr>
        <w:pStyle w:val="Ttulo2"/>
      </w:pPr>
      <w:bookmarkStart w:id="10" w:name="_Toc212711418"/>
      <w:r>
        <w:t xml:space="preserve">Creamos y escribimos el archivo de configuración de </w:t>
      </w:r>
      <w:proofErr w:type="spellStart"/>
      <w:r>
        <w:t>odoo</w:t>
      </w:r>
      <w:bookmarkEnd w:id="10"/>
      <w:proofErr w:type="spellEnd"/>
    </w:p>
    <w:p w14:paraId="2E7A126F" w14:textId="5AC0466E" w:rsidR="00C20792" w:rsidRDefault="009D3574">
      <w:pPr>
        <w:jc w:val="left"/>
      </w:pPr>
      <w:r>
        <w:t>s</w:t>
      </w:r>
      <w:r w:rsidR="00C20792" w:rsidRPr="00C20792">
        <w:t>udo nano /</w:t>
      </w:r>
      <w:proofErr w:type="spellStart"/>
      <w:r w:rsidR="00C20792" w:rsidRPr="00C20792">
        <w:t>etc</w:t>
      </w:r>
      <w:proofErr w:type="spellEnd"/>
      <w:r w:rsidR="00C20792" w:rsidRPr="00C20792">
        <w:t>/</w:t>
      </w:r>
      <w:proofErr w:type="spellStart"/>
      <w:r w:rsidR="00C20792" w:rsidRPr="00C20792">
        <w:t>odoo</w:t>
      </w:r>
      <w:proofErr w:type="spellEnd"/>
      <w:r w:rsidR="00C20792" w:rsidRPr="00C20792">
        <w:t>/</w:t>
      </w:r>
      <w:proofErr w:type="spellStart"/>
      <w:r w:rsidR="00C20792" w:rsidRPr="00C20792">
        <w:t>odoo.conf</w:t>
      </w:r>
      <w:proofErr w:type="spellEnd"/>
    </w:p>
    <w:p w14:paraId="5E22C426" w14:textId="0DEF5073" w:rsidR="00C20792" w:rsidRDefault="00C20792" w:rsidP="00C20792">
      <w:r w:rsidRPr="00C20792">
        <w:drawing>
          <wp:inline distT="0" distB="0" distL="0" distR="0" wp14:anchorId="30EDFC1B" wp14:editId="09D33F1C">
            <wp:extent cx="5400040" cy="1096645"/>
            <wp:effectExtent l="0" t="0" r="0" b="0"/>
            <wp:docPr id="8430441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41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B975" w14:textId="74F8C3D5" w:rsidR="0054718A" w:rsidRDefault="0054718A" w:rsidP="0054718A">
      <w:proofErr w:type="spellStart"/>
      <w:r>
        <w:t>admin_passwd</w:t>
      </w:r>
      <w:proofErr w:type="spellEnd"/>
      <w:r>
        <w:t xml:space="preserve"> = </w:t>
      </w:r>
      <w:r>
        <w:t>1234</w:t>
      </w:r>
    </w:p>
    <w:p w14:paraId="50F59FF5" w14:textId="77777777" w:rsidR="0054718A" w:rsidRDefault="0054718A" w:rsidP="0054718A">
      <w:proofErr w:type="spellStart"/>
      <w:r>
        <w:t>db_host</w:t>
      </w:r>
      <w:proofErr w:type="spellEnd"/>
      <w:r>
        <w:t xml:space="preserve"> = False</w:t>
      </w:r>
    </w:p>
    <w:p w14:paraId="7A066DC4" w14:textId="77777777" w:rsidR="0054718A" w:rsidRDefault="0054718A" w:rsidP="0054718A">
      <w:proofErr w:type="spellStart"/>
      <w:r>
        <w:t>db_port</w:t>
      </w:r>
      <w:proofErr w:type="spellEnd"/>
      <w:r>
        <w:t xml:space="preserve"> = False</w:t>
      </w:r>
    </w:p>
    <w:p w14:paraId="63ADEA64" w14:textId="77777777" w:rsidR="0054718A" w:rsidRDefault="0054718A" w:rsidP="0054718A">
      <w:proofErr w:type="spellStart"/>
      <w:r>
        <w:t>db_user</w:t>
      </w:r>
      <w:proofErr w:type="spellEnd"/>
      <w:r>
        <w:t xml:space="preserve"> = odoo19</w:t>
      </w:r>
    </w:p>
    <w:p w14:paraId="2205F7A4" w14:textId="77777777" w:rsidR="0054718A" w:rsidRDefault="0054718A" w:rsidP="0054718A">
      <w:proofErr w:type="spellStart"/>
      <w:r>
        <w:t>db_password</w:t>
      </w:r>
      <w:proofErr w:type="spellEnd"/>
      <w:r>
        <w:t xml:space="preserve"> = False</w:t>
      </w:r>
    </w:p>
    <w:p w14:paraId="772EA12E" w14:textId="59FA04FA" w:rsidR="0054718A" w:rsidRDefault="0054718A" w:rsidP="0054718A">
      <w:proofErr w:type="spellStart"/>
      <w:r>
        <w:t>addons_path</w:t>
      </w:r>
      <w:proofErr w:type="spellEnd"/>
      <w:r>
        <w:t xml:space="preserve"> </w:t>
      </w:r>
      <w:proofErr w:type="spellStart"/>
      <w:r>
        <w:t xml:space="preserve">= </w:t>
      </w:r>
      <w:proofErr w:type="spellEnd"/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lib</w:t>
      </w:r>
      <w:proofErr w:type="spellEnd"/>
      <w:r>
        <w:t>/python3/</w:t>
      </w:r>
      <w:proofErr w:type="spellStart"/>
      <w:r>
        <w:t>dist-packages</w:t>
      </w:r>
      <w:proofErr w:type="spellEnd"/>
      <w:r>
        <w:t>/</w:t>
      </w:r>
      <w:proofErr w:type="spellStart"/>
      <w:r>
        <w:t>odoo</w:t>
      </w:r>
      <w:proofErr w:type="spellEnd"/>
      <w:r>
        <w:t>/</w:t>
      </w:r>
      <w:proofErr w:type="spellStart"/>
      <w:r>
        <w:t>addons</w:t>
      </w:r>
      <w:proofErr w:type="spellEnd"/>
    </w:p>
    <w:p w14:paraId="025C9AF9" w14:textId="57B9C7E6" w:rsidR="0054718A" w:rsidRDefault="0054718A" w:rsidP="00C20792">
      <w:r w:rsidRPr="0054718A">
        <w:drawing>
          <wp:inline distT="0" distB="0" distL="0" distR="0" wp14:anchorId="0D36B071" wp14:editId="521548E1">
            <wp:extent cx="5400040" cy="2197100"/>
            <wp:effectExtent l="0" t="0" r="0" b="0"/>
            <wp:docPr id="2065036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6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1066" w14:textId="6291FE61" w:rsidR="0054718A" w:rsidRDefault="001D5F58" w:rsidP="007F0F9E">
      <w:pPr>
        <w:pStyle w:val="Ttulo2"/>
      </w:pPr>
      <w:bookmarkStart w:id="11" w:name="_Toc212711419"/>
      <w:r>
        <w:lastRenderedPageBreak/>
        <w:t xml:space="preserve">Habilitamos y activamos el servicio de </w:t>
      </w:r>
      <w:proofErr w:type="spellStart"/>
      <w:r>
        <w:t>odoo</w:t>
      </w:r>
      <w:bookmarkEnd w:id="11"/>
      <w:proofErr w:type="spellEnd"/>
    </w:p>
    <w:p w14:paraId="3FE26C60" w14:textId="77777777" w:rsidR="0054718A" w:rsidRDefault="0054718A" w:rsidP="0054718A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odoo</w:t>
      </w:r>
      <w:proofErr w:type="spellEnd"/>
    </w:p>
    <w:p w14:paraId="6C648081" w14:textId="77777777" w:rsidR="0054718A" w:rsidRDefault="0054718A" w:rsidP="0054718A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odoo</w:t>
      </w:r>
      <w:proofErr w:type="spellEnd"/>
    </w:p>
    <w:p w14:paraId="29E1F86F" w14:textId="5D049390" w:rsidR="007F0F9E" w:rsidRDefault="0054718A" w:rsidP="0054718A"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odoo</w:t>
      </w:r>
      <w:proofErr w:type="spellEnd"/>
    </w:p>
    <w:p w14:paraId="685F78A1" w14:textId="2977171A" w:rsidR="0054718A" w:rsidRDefault="0054718A" w:rsidP="007F0F9E">
      <w:r w:rsidRPr="0054718A">
        <w:drawing>
          <wp:inline distT="0" distB="0" distL="0" distR="0" wp14:anchorId="58BE1018" wp14:editId="3CA8B43D">
            <wp:extent cx="5400040" cy="1691005"/>
            <wp:effectExtent l="0" t="0" r="0" b="0"/>
            <wp:docPr id="1369487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7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4380" w14:textId="666488A3" w:rsidR="001D5F58" w:rsidRDefault="001D5F58" w:rsidP="007F0F9E">
      <w:r w:rsidRPr="001D5F58">
        <w:drawing>
          <wp:inline distT="0" distB="0" distL="0" distR="0" wp14:anchorId="39DAB858" wp14:editId="3A745FFB">
            <wp:extent cx="5400040" cy="1485265"/>
            <wp:effectExtent l="0" t="0" r="0" b="635"/>
            <wp:docPr id="16809114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145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B965" w14:textId="15D8C64D" w:rsidR="001D5F58" w:rsidRDefault="001D5F58" w:rsidP="001D5F58">
      <w:pPr>
        <w:pStyle w:val="Ttulo2"/>
      </w:pPr>
      <w:bookmarkStart w:id="12" w:name="_Toc212711420"/>
      <w:r>
        <w:t xml:space="preserve">Comprobación de </w:t>
      </w:r>
      <w:proofErr w:type="spellStart"/>
      <w:r>
        <w:t>odoo</w:t>
      </w:r>
      <w:bookmarkEnd w:id="12"/>
      <w:proofErr w:type="spellEnd"/>
    </w:p>
    <w:p w14:paraId="7404CEBE" w14:textId="0601C36A" w:rsidR="009D3574" w:rsidRDefault="009D3574" w:rsidP="00C20792">
      <w:r>
        <w:t xml:space="preserve">Y entrando en 192.168.11.224:8069 podemos comprobar </w:t>
      </w:r>
      <w:proofErr w:type="spellStart"/>
      <w:r>
        <w:t>como</w:t>
      </w:r>
      <w:proofErr w:type="spellEnd"/>
      <w:r>
        <w:t xml:space="preserve"> est</w:t>
      </w:r>
      <w:r w:rsidR="007F0F9E">
        <w:t>á</w:t>
      </w:r>
      <w:r>
        <w:t xml:space="preserve"> corriendo el servicio de </w:t>
      </w:r>
      <w:proofErr w:type="spellStart"/>
      <w:r>
        <w:t>odoo</w:t>
      </w:r>
      <w:proofErr w:type="spellEnd"/>
    </w:p>
    <w:p w14:paraId="5F550FE5" w14:textId="2F3CB988" w:rsidR="0054718A" w:rsidRDefault="009D3574" w:rsidP="00C20792">
      <w:r w:rsidRPr="009D3574">
        <w:drawing>
          <wp:inline distT="0" distB="0" distL="0" distR="0" wp14:anchorId="47A673B1" wp14:editId="08BCB582">
            <wp:extent cx="5400040" cy="3037840"/>
            <wp:effectExtent l="0" t="0" r="0" b="0"/>
            <wp:docPr id="13374644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4433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1DFD" w14:textId="55D106C0" w:rsidR="00F64678" w:rsidRDefault="00F64678">
      <w:pPr>
        <w:jc w:val="left"/>
      </w:pPr>
      <w:r>
        <w:br w:type="page"/>
      </w:r>
    </w:p>
    <w:p w14:paraId="731EA20E" w14:textId="4A83F5C1" w:rsidR="00F64678" w:rsidRDefault="00F64678" w:rsidP="00F64678">
      <w:pPr>
        <w:pStyle w:val="Ttulo2"/>
      </w:pPr>
      <w:bookmarkStart w:id="13" w:name="_Toc212711421"/>
      <w:r>
        <w:lastRenderedPageBreak/>
        <w:t>Instalar Facturación</w:t>
      </w:r>
      <w:bookmarkEnd w:id="13"/>
    </w:p>
    <w:p w14:paraId="4EFCC4F9" w14:textId="12FF9C5F" w:rsidR="00F64678" w:rsidRDefault="00F64678" w:rsidP="00C20792">
      <w:r>
        <w:t>Vamos a instalar el apartado de facturación.</w:t>
      </w:r>
    </w:p>
    <w:p w14:paraId="500F1B28" w14:textId="41D75FC5" w:rsidR="00F64678" w:rsidRDefault="00F64678" w:rsidP="00C20792">
      <w:r w:rsidRPr="00F64678">
        <w:drawing>
          <wp:inline distT="0" distB="0" distL="0" distR="0" wp14:anchorId="7E81DD9B" wp14:editId="49517A63">
            <wp:extent cx="5400040" cy="1544320"/>
            <wp:effectExtent l="0" t="0" r="0" b="5080"/>
            <wp:docPr id="8708268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6899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8FCC" w14:textId="340A8791" w:rsidR="00F64678" w:rsidRDefault="00F64678" w:rsidP="00C20792">
      <w:r>
        <w:t>Para ello lo hacemos con este comando</w:t>
      </w:r>
    </w:p>
    <w:p w14:paraId="590CACDA" w14:textId="6E91BF58" w:rsidR="00F64678" w:rsidRDefault="00F64678" w:rsidP="00C20792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python3-phonenumbers</w:t>
      </w:r>
    </w:p>
    <w:p w14:paraId="556A11C5" w14:textId="01AE79F1" w:rsidR="00F64678" w:rsidRDefault="00F64678" w:rsidP="00C20792">
      <w:r w:rsidRPr="00F64678">
        <w:drawing>
          <wp:inline distT="0" distB="0" distL="0" distR="0" wp14:anchorId="1D88D610" wp14:editId="002A89B8">
            <wp:extent cx="5400040" cy="1541780"/>
            <wp:effectExtent l="0" t="0" r="0" b="0"/>
            <wp:docPr id="84065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3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53A" w14:textId="77777777" w:rsidR="00F64678" w:rsidRDefault="00F64678" w:rsidP="00C20792"/>
    <w:p w14:paraId="28BAD6AA" w14:textId="6BE3DE8F" w:rsidR="00F64678" w:rsidRPr="00423D77" w:rsidRDefault="00F64678" w:rsidP="00C20792">
      <w:r w:rsidRPr="00F64678">
        <w:drawing>
          <wp:inline distT="0" distB="0" distL="0" distR="0" wp14:anchorId="1FDE138E" wp14:editId="34E5F1BA">
            <wp:extent cx="5400040" cy="3039110"/>
            <wp:effectExtent l="0" t="0" r="0" b="0"/>
            <wp:docPr id="42561590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5905" name="Imagen 1" descr="Una captura de pantalla de una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678" w:rsidRPr="00423D77" w:rsidSect="00234D5B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75411" w14:textId="77777777" w:rsidR="006647CE" w:rsidRDefault="006647CE" w:rsidP="00942F99">
      <w:pPr>
        <w:spacing w:after="0" w:line="240" w:lineRule="auto"/>
      </w:pPr>
      <w:r>
        <w:separator/>
      </w:r>
    </w:p>
  </w:endnote>
  <w:endnote w:type="continuationSeparator" w:id="0">
    <w:p w14:paraId="517860C4" w14:textId="77777777" w:rsidR="006647CE" w:rsidRDefault="006647CE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5D8616E4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67955ECD" wp14:editId="6862BFA7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1D7C04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7C2907D5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30B8" w14:textId="77777777" w:rsidR="006647CE" w:rsidRDefault="006647CE" w:rsidP="00942F99">
      <w:pPr>
        <w:spacing w:after="0" w:line="240" w:lineRule="auto"/>
      </w:pPr>
      <w:r>
        <w:separator/>
      </w:r>
    </w:p>
  </w:footnote>
  <w:footnote w:type="continuationSeparator" w:id="0">
    <w:p w14:paraId="7254822A" w14:textId="77777777" w:rsidR="006647CE" w:rsidRDefault="006647CE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458B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45A9B359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DE"/>
    <w:rsid w:val="00000A08"/>
    <w:rsid w:val="000122D9"/>
    <w:rsid w:val="001D5F58"/>
    <w:rsid w:val="001F4364"/>
    <w:rsid w:val="00234D5B"/>
    <w:rsid w:val="00276DDE"/>
    <w:rsid w:val="00423D77"/>
    <w:rsid w:val="00450A55"/>
    <w:rsid w:val="004A41A7"/>
    <w:rsid w:val="004D5C05"/>
    <w:rsid w:val="0054718A"/>
    <w:rsid w:val="005A47C2"/>
    <w:rsid w:val="006538B4"/>
    <w:rsid w:val="006606FA"/>
    <w:rsid w:val="006647CE"/>
    <w:rsid w:val="007F0F9E"/>
    <w:rsid w:val="00864598"/>
    <w:rsid w:val="00866DAA"/>
    <w:rsid w:val="0088668C"/>
    <w:rsid w:val="0089690D"/>
    <w:rsid w:val="008E28AD"/>
    <w:rsid w:val="00942F99"/>
    <w:rsid w:val="009B4194"/>
    <w:rsid w:val="009B7087"/>
    <w:rsid w:val="009D3574"/>
    <w:rsid w:val="00C1371C"/>
    <w:rsid w:val="00C20792"/>
    <w:rsid w:val="00C2452C"/>
    <w:rsid w:val="00C53D8F"/>
    <w:rsid w:val="00C550BD"/>
    <w:rsid w:val="00D9767A"/>
    <w:rsid w:val="00E82D7A"/>
    <w:rsid w:val="00E97568"/>
    <w:rsid w:val="00F105D0"/>
    <w:rsid w:val="00F64678"/>
    <w:rsid w:val="00FA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580DD"/>
  <w15:chartTrackingRefBased/>
  <w15:docId w15:val="{66B483A2-5B49-F543-AEE5-6E488542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3D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23D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F0F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_Prac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Plantilla_Practica.dotx</Template>
  <TotalTime>1</TotalTime>
  <Pages>7</Pages>
  <Words>488</Words>
  <Characters>2687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3</cp:revision>
  <cp:lastPrinted>2025-10-30T09:10:00Z</cp:lastPrinted>
  <dcterms:created xsi:type="dcterms:W3CDTF">2025-10-30T09:10:00Z</dcterms:created>
  <dcterms:modified xsi:type="dcterms:W3CDTF">2025-10-30T09:10:00Z</dcterms:modified>
</cp:coreProperties>
</file>