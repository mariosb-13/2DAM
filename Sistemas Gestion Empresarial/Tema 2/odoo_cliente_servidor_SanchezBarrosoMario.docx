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3C1DB" w14:textId="77777777" w:rsidR="00942F99" w:rsidRDefault="00942F99" w:rsidP="00942F99">
      <w:r>
        <w:rPr>
          <w:noProof/>
        </w:rPr>
        <w:drawing>
          <wp:anchor distT="0" distB="0" distL="114300" distR="114300" simplePos="0" relativeHeight="251659264" behindDoc="1" locked="0" layoutInCell="1" allowOverlap="1" wp14:anchorId="2FB6AF5A" wp14:editId="0E71D4EF">
            <wp:simplePos x="0" y="0"/>
            <wp:positionH relativeFrom="column">
              <wp:posOffset>-496570</wp:posOffset>
            </wp:positionH>
            <wp:positionV relativeFrom="paragraph">
              <wp:posOffset>-885190</wp:posOffset>
            </wp:positionV>
            <wp:extent cx="7931785" cy="11219815"/>
            <wp:effectExtent l="0" t="0" r="0" b="635"/>
            <wp:wrapNone/>
            <wp:docPr id="20665934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593487" name="Picture 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1785" cy="112198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600C2B3" w14:textId="7B1CE5F7" w:rsidR="004A41A7" w:rsidRDefault="000B4497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0028202" wp14:editId="0C2030AA">
                <wp:simplePos x="0" y="0"/>
                <wp:positionH relativeFrom="column">
                  <wp:posOffset>-485332</wp:posOffset>
                </wp:positionH>
                <wp:positionV relativeFrom="paragraph">
                  <wp:posOffset>3955871</wp:posOffset>
                </wp:positionV>
                <wp:extent cx="3790327" cy="2286000"/>
                <wp:effectExtent l="0" t="0" r="0" b="0"/>
                <wp:wrapNone/>
                <wp:docPr id="864567776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0327" cy="22860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2DEE421" w14:textId="34C4A0D6" w:rsidR="00FA03FE" w:rsidRDefault="000B449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Odoo</w:t>
                            </w:r>
                            <w:proofErr w:type="spellEnd"/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 xml:space="preserve"> </w:t>
                            </w:r>
                          </w:p>
                          <w:p w14:paraId="1A93AA70" w14:textId="72375FEB" w:rsidR="000B4497" w:rsidRPr="000B4497" w:rsidRDefault="000B4497" w:rsidP="00942F99">
                            <w:pP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CC"/>
                                <w:sz w:val="110"/>
                                <w:szCs w:val="110"/>
                                <w:lang w:val="es-ES_tradnl"/>
                              </w:rPr>
                              <w:t>2 servidores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02820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-38.2pt;margin-top:311.5pt;width:298.45pt;height:180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" filled="f" stroked="f" strokeweight=".5pt">
                <v:textbox>
                  <w:txbxContent>
                    <w:p w14:paraId="12DEE421" w14:textId="34C4A0D6" w:rsidR="00FA03FE" w:rsidRDefault="000B449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proofErr w:type="spellStart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Odoo</w:t>
                      </w:r>
                      <w:proofErr w:type="spellEnd"/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 xml:space="preserve"> </w:t>
                      </w:r>
                    </w:p>
                    <w:p w14:paraId="1A93AA70" w14:textId="72375FEB" w:rsidR="000B4497" w:rsidRPr="000B4497" w:rsidRDefault="000B4497" w:rsidP="00942F99">
                      <w:pP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</w:pPr>
                      <w:r>
                        <w:rPr>
                          <w:b/>
                          <w:bCs/>
                          <w:color w:val="0000CC"/>
                          <w:sz w:val="110"/>
                          <w:szCs w:val="110"/>
                          <w:lang w:val="es-ES_tradnl"/>
                        </w:rPr>
                        <w:t>2 servidores</w:t>
                      </w:r>
                    </w:p>
                  </w:txbxContent>
                </v:textbox>
              </v:shape>
            </w:pict>
          </mc:Fallback>
        </mc:AlternateContent>
      </w:r>
      <w:r w:rsidR="00942F99">
        <w:br w:type="page"/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79CAAB83" wp14:editId="6F22BC12">
                <wp:simplePos x="0" y="0"/>
                <wp:positionH relativeFrom="column">
                  <wp:posOffset>-1194435</wp:posOffset>
                </wp:positionH>
                <wp:positionV relativeFrom="paragraph">
                  <wp:posOffset>8568055</wp:posOffset>
                </wp:positionV>
                <wp:extent cx="1471955" cy="1268730"/>
                <wp:effectExtent l="0" t="0" r="0" b="7620"/>
                <wp:wrapNone/>
                <wp:docPr id="1152218962" name="Isosceles Tri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1955" cy="1268730"/>
                        </a:xfrm>
                        <a:prstGeom prst="triangle">
                          <a:avLst>
                            <a:gd name="adj" fmla="val 0"/>
                          </a:avLst>
                        </a:prstGeom>
                        <a:solidFill>
                          <a:srgbClr val="0000C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0BD5E51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5" o:spid="_x0000_s1026" type="#_x0000_t5" style="position:absolute;margin-left:-94.05pt;margin-top:674.65pt;width:115.9pt;height:9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" adj="0" fillcolor="#00c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295E591" wp14:editId="6B94BC39">
                <wp:simplePos x="0" y="0"/>
                <wp:positionH relativeFrom="column">
                  <wp:posOffset>-492760</wp:posOffset>
                </wp:positionH>
                <wp:positionV relativeFrom="paragraph">
                  <wp:posOffset>7764145</wp:posOffset>
                </wp:positionV>
                <wp:extent cx="3636645" cy="95250"/>
                <wp:effectExtent l="0" t="0" r="1905" b="0"/>
                <wp:wrapNone/>
                <wp:docPr id="1905690564" name="Parallelogram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6645" cy="95250"/>
                        </a:xfrm>
                        <a:prstGeom prst="parallelogram">
                          <a:avLst/>
                        </a:prstGeom>
                        <a:solidFill>
                          <a:srgbClr val="0B102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908B0BC" id="_x0000_t7" coordsize="21600,21600" o:spt="7" adj="5400" path="m@0,l,21600@1,21600,21600,xe">
                <v:stroke joinstyle="miter"/>
                <v:formulas>
                  <v:f eqn="val #0"/>
                  <v:f eqn="sum width 0 #0"/>
                  <v:f eqn="prod #0 1 2"/>
                  <v:f eqn="sum width 0 @2"/>
                  <v:f eqn="mid #0 width"/>
                  <v:f eqn="mid @1 0"/>
                  <v:f eqn="prod height width #0"/>
                  <v:f eqn="prod @6 1 2"/>
                  <v:f eqn="sum height 0 @7"/>
                  <v:f eqn="prod width 1 2"/>
                  <v:f eqn="sum #0 0 @9"/>
                  <v:f eqn="if @10 @8 0"/>
                  <v:f eqn="if @10 @7 height"/>
                </v:formulas>
                <v:path gradientshapeok="t" o:connecttype="custom" o:connectlocs="@4,0;10800,@11;@3,10800;@5,21600;10800,@12;@2,10800" textboxrect="1800,1800,19800,19800;8100,8100,13500,13500;10800,10800,10800,10800"/>
                <v:handles>
                  <v:h position="#0,topLeft" xrange="0,21600"/>
                </v:handles>
              </v:shapetype>
              <v:shape id="Parallelogram 4" o:spid="_x0000_s1026" type="#_x0000_t7" style="position:absolute;margin-left:-38.8pt;margin-top:611.35pt;width:286.35pt;height:7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" adj="141" fillcolor="#0b1023" stroked="f" strokeweight="1pt"/>
            </w:pict>
          </mc:Fallback>
        </mc:AlternateContent>
      </w:r>
      <w:r w:rsidR="00942F99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05BAA9" wp14:editId="2AD6CB13">
                <wp:simplePos x="0" y="0"/>
                <wp:positionH relativeFrom="column">
                  <wp:posOffset>-496570</wp:posOffset>
                </wp:positionH>
                <wp:positionV relativeFrom="paragraph">
                  <wp:posOffset>6285865</wp:posOffset>
                </wp:positionV>
                <wp:extent cx="3799205" cy="1245235"/>
                <wp:effectExtent l="0" t="0" r="0" b="0"/>
                <wp:wrapNone/>
                <wp:docPr id="1993328892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799205" cy="12452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E42EEE6" w14:textId="77777777" w:rsidR="00942F99" w:rsidRDefault="00942F99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Mario Sánchez Barroso </w:t>
                            </w:r>
                          </w:p>
                          <w:p w14:paraId="38D3B842" w14:textId="77777777" w:rsidR="00942F99" w:rsidRDefault="00C53D8F" w:rsidP="00942F99">
                            <w:pP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2</w:t>
                            </w:r>
                            <w:r w:rsidR="00FA03FE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º</w:t>
                            </w:r>
                            <w:r w:rsidR="00234D5B"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 xml:space="preserve"> CFGS DAM</w:t>
                            </w:r>
                          </w:p>
                          <w:p w14:paraId="2D50997D" w14:textId="77777777" w:rsidR="00234D5B" w:rsidRPr="00450A55" w:rsidRDefault="00234D5B" w:rsidP="00942F99">
                            <w:pPr>
                              <w:rPr>
                                <w:color w:val="262626" w:themeColor="text1" w:themeTint="D9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noProof/>
                                <w:color w:val="262626" w:themeColor="text1" w:themeTint="D9"/>
                                <w:sz w:val="32"/>
                                <w:szCs w:val="32"/>
                                <w:lang w:val="en-US"/>
                              </w:rPr>
                              <w:t>IES Profesor Juan Antonio Carrillo Salcedo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05BAA9" id="_x0000_s1027" type="#_x0000_t202" style="position:absolute;left:0;text-align:left;margin-left:-39.1pt;margin-top:494.95pt;width:299.15pt;height:98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" filled="f" stroked="f" strokeweight=".5pt">
                <v:textbox>
                  <w:txbxContent>
                    <w:p w14:paraId="0E42EEE6" w14:textId="77777777" w:rsidR="00942F99" w:rsidRDefault="00942F99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Mario Sánchez Barroso </w:t>
                      </w:r>
                    </w:p>
                    <w:p w14:paraId="38D3B842" w14:textId="77777777" w:rsidR="00942F99" w:rsidRDefault="00C53D8F" w:rsidP="00942F99">
                      <w:pP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2</w:t>
                      </w:r>
                      <w:r w:rsidR="00FA03FE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º</w:t>
                      </w:r>
                      <w:r w:rsidR="00234D5B"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 xml:space="preserve"> CFGS DAM</w:t>
                      </w:r>
                    </w:p>
                    <w:p w14:paraId="2D50997D" w14:textId="77777777" w:rsidR="00234D5B" w:rsidRPr="00450A55" w:rsidRDefault="00234D5B" w:rsidP="00942F99">
                      <w:pPr>
                        <w:rPr>
                          <w:color w:val="262626" w:themeColor="text1" w:themeTint="D9"/>
                          <w:sz w:val="32"/>
                          <w:szCs w:val="32"/>
                        </w:rPr>
                      </w:pPr>
                      <w:r>
                        <w:rPr>
                          <w:noProof/>
                          <w:color w:val="262626" w:themeColor="text1" w:themeTint="D9"/>
                          <w:sz w:val="32"/>
                          <w:szCs w:val="32"/>
                          <w:lang w:val="en-US"/>
                        </w:rPr>
                        <w:t>IES Profesor Juan Antonio Carrillo Salcedo</w:t>
                      </w:r>
                    </w:p>
                  </w:txbxContent>
                </v:textbox>
              </v:shape>
            </w:pict>
          </mc:Fallback>
        </mc:AlternateConten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2"/>
          <w:lang w:eastAsia="en-US"/>
          <w14:ligatures w14:val="standardContextual"/>
        </w:rPr>
        <w:id w:val="-116138705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463A4C8E" w14:textId="77777777" w:rsidR="004A41A7" w:rsidRDefault="00234D5B">
          <w:pPr>
            <w:pStyle w:val="TtuloTDC"/>
          </w:pPr>
          <w:r>
            <w:t>Índice</w:t>
          </w:r>
        </w:p>
        <w:p w14:paraId="3E2DB4B8" w14:textId="705CDC48" w:rsidR="0072653E" w:rsidRDefault="004A41A7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2798463" w:history="1">
            <w:r w:rsidR="0072653E" w:rsidRPr="002922F9">
              <w:rPr>
                <w:rStyle w:val="Hipervnculo"/>
                <w:noProof/>
              </w:rPr>
              <w:t>Direcciones IP</w:t>
            </w:r>
            <w:r w:rsidR="0072653E">
              <w:rPr>
                <w:noProof/>
                <w:webHidden/>
              </w:rPr>
              <w:tab/>
            </w:r>
            <w:r w:rsidR="0072653E">
              <w:rPr>
                <w:noProof/>
                <w:webHidden/>
              </w:rPr>
              <w:fldChar w:fldCharType="begin"/>
            </w:r>
            <w:r w:rsidR="0072653E">
              <w:rPr>
                <w:noProof/>
                <w:webHidden/>
              </w:rPr>
              <w:instrText xml:space="preserve"> PAGEREF _Toc212798463 \h </w:instrText>
            </w:r>
            <w:r w:rsidR="0072653E">
              <w:rPr>
                <w:noProof/>
                <w:webHidden/>
              </w:rPr>
            </w:r>
            <w:r w:rsidR="0072653E"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3</w:t>
            </w:r>
            <w:r w:rsidR="0072653E">
              <w:rPr>
                <w:noProof/>
                <w:webHidden/>
              </w:rPr>
              <w:fldChar w:fldCharType="end"/>
            </w:r>
          </w:hyperlink>
        </w:p>
        <w:p w14:paraId="7A7AC33B" w14:textId="7BF68260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4" w:history="1">
            <w:r w:rsidRPr="002922F9">
              <w:rPr>
                <w:rStyle w:val="Hipervnculo"/>
                <w:noProof/>
              </w:rPr>
              <w:t>Actualizamos paquetes en ambas m</w:t>
            </w:r>
            <w:r w:rsidRPr="002922F9">
              <w:rPr>
                <w:rStyle w:val="Hipervnculo"/>
                <w:rFonts w:hint="eastAsia"/>
                <w:noProof/>
              </w:rPr>
              <w:t>á</w:t>
            </w:r>
            <w:r w:rsidRPr="002922F9">
              <w:rPr>
                <w:rStyle w:val="Hipervnculo"/>
                <w:noProof/>
              </w:rPr>
              <w:t>quinas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2A0A27F" w14:textId="56434E1D" w:rsidR="0072653E" w:rsidRDefault="007265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5" w:history="1">
            <w:r w:rsidRPr="002922F9">
              <w:rPr>
                <w:rStyle w:val="Hipervnculo"/>
                <w:noProof/>
              </w:rPr>
              <w:t>Maquina 1 192.168.12.187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6C9E9" w14:textId="1CDB298A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6" w:history="1">
            <w:r w:rsidRPr="002922F9">
              <w:rPr>
                <w:rStyle w:val="Hipervnculo"/>
                <w:noProof/>
              </w:rPr>
              <w:t>Instalamos postgre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CDF71" w14:textId="7827D326" w:rsidR="0072653E" w:rsidRDefault="0072653E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7" w:history="1">
            <w:r w:rsidRPr="002922F9">
              <w:rPr>
                <w:rStyle w:val="Hipervnculo"/>
                <w:noProof/>
              </w:rPr>
              <w:t>M</w:t>
            </w:r>
            <w:r w:rsidRPr="002922F9">
              <w:rPr>
                <w:rStyle w:val="Hipervnculo"/>
                <w:rFonts w:hint="eastAsia"/>
                <w:noProof/>
              </w:rPr>
              <w:t>á</w:t>
            </w:r>
            <w:r w:rsidRPr="002922F9">
              <w:rPr>
                <w:rStyle w:val="Hipervnculo"/>
                <w:noProof/>
              </w:rPr>
              <w:t>quina 2 192.168.13.190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14A5D3" w14:textId="627D7167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8" w:history="1">
            <w:r w:rsidRPr="002922F9">
              <w:rPr>
                <w:rStyle w:val="Hipervnculo"/>
                <w:noProof/>
              </w:rPr>
              <w:t>Actualizamos paquetes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2A7D32" w14:textId="69B5F5C6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69" w:history="1">
            <w:r w:rsidRPr="002922F9">
              <w:rPr>
                <w:rStyle w:val="Hipervnculo"/>
                <w:noProof/>
              </w:rPr>
              <w:t>Importar la clave GPG oficial de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1D66F" w14:textId="6B18E531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70" w:history="1">
            <w:r w:rsidRPr="002922F9">
              <w:rPr>
                <w:rStyle w:val="Hipervnculo"/>
                <w:noProof/>
              </w:rPr>
              <w:t>Agregar el repositorio nightly de Odoo 19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5C301F" w14:textId="449FF0D7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71" w:history="1">
            <w:r w:rsidRPr="002922F9">
              <w:rPr>
                <w:rStyle w:val="Hipervnculo"/>
                <w:noProof/>
              </w:rPr>
              <w:t>Actualizamos e instalamos Odoo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AF0043" w14:textId="31A5C968" w:rsidR="0072653E" w:rsidRDefault="0072653E">
          <w:pPr>
            <w:pStyle w:val="TDC2"/>
            <w:tabs>
              <w:tab w:val="right" w:leader="dot" w:pos="8494"/>
            </w:tabs>
            <w:rPr>
              <w:rFonts w:eastAsiaTheme="minorEastAsia"/>
              <w:noProof/>
              <w:kern w:val="2"/>
              <w:szCs w:val="24"/>
              <w:lang w:eastAsia="es-ES_tradnl"/>
            </w:rPr>
          </w:pPr>
          <w:hyperlink w:anchor="_Toc212798472" w:history="1">
            <w:r w:rsidRPr="002922F9">
              <w:rPr>
                <w:rStyle w:val="Hipervnculo"/>
                <w:noProof/>
              </w:rPr>
              <w:t>Editamos el archivo de configuración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_Toc212798472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9323D3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38868B" w14:textId="3AA9CC81" w:rsidR="004A41A7" w:rsidRDefault="004A41A7">
          <w:r>
            <w:rPr>
              <w:b/>
              <w:bCs/>
            </w:rPr>
            <w:fldChar w:fldCharType="end"/>
          </w:r>
        </w:p>
      </w:sdtContent>
    </w:sdt>
    <w:p w14:paraId="1F8E6E78" w14:textId="77777777" w:rsidR="004A41A7" w:rsidRDefault="004A41A7" w:rsidP="00234D5B">
      <w:pPr>
        <w:jc w:val="left"/>
      </w:pPr>
      <w:r>
        <w:br w:type="page"/>
      </w:r>
    </w:p>
    <w:p w14:paraId="3630C1B1" w14:textId="5CA401E6" w:rsidR="00000A08" w:rsidRDefault="000B4497" w:rsidP="004A41A7">
      <w:pPr>
        <w:pStyle w:val="Ttulo1"/>
      </w:pPr>
      <w:bookmarkStart w:id="0" w:name="_Toc212798463"/>
      <w:r>
        <w:lastRenderedPageBreak/>
        <w:t>Direcciones IP</w:t>
      </w:r>
      <w:bookmarkEnd w:id="0"/>
    </w:p>
    <w:p w14:paraId="1434468C" w14:textId="05663B3E" w:rsidR="000B4497" w:rsidRDefault="000B4497" w:rsidP="000B4497">
      <w:r>
        <w:t>Maquina 1: 192.168.</w:t>
      </w:r>
      <w:r w:rsidR="00535A0E">
        <w:t>12</w:t>
      </w:r>
      <w:r>
        <w:t>.</w:t>
      </w:r>
      <w:r w:rsidR="00535A0E">
        <w:t>187</w:t>
      </w:r>
    </w:p>
    <w:p w14:paraId="41B85F79" w14:textId="4EE27000" w:rsidR="000B4497" w:rsidRPr="000B4497" w:rsidRDefault="000B4497" w:rsidP="000B4497">
      <w:r>
        <w:t xml:space="preserve">Maquina </w:t>
      </w:r>
      <w:r>
        <w:t>2</w:t>
      </w:r>
      <w:r>
        <w:t>: 192.168.13.190</w:t>
      </w:r>
    </w:p>
    <w:p w14:paraId="078383D0" w14:textId="49EA1B0E" w:rsidR="004A41A7" w:rsidRDefault="00AF2803" w:rsidP="004A41A7">
      <w:pPr>
        <w:pStyle w:val="Ttulo2"/>
      </w:pPr>
      <w:bookmarkStart w:id="1" w:name="_Toc212798464"/>
      <w:r>
        <w:t>Actualizamos paquetes en ambas máquinas</w:t>
      </w:r>
      <w:bookmarkEnd w:id="1"/>
    </w:p>
    <w:p w14:paraId="0207626F" w14:textId="77777777" w:rsidR="00AF2803" w:rsidRDefault="00AF2803" w:rsidP="00AF280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5FEBFEC9" w14:textId="7057FF62" w:rsidR="00AF2803" w:rsidRPr="00AF2803" w:rsidRDefault="00AF2803" w:rsidP="00AF2803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gnupg2 -y</w:t>
      </w:r>
    </w:p>
    <w:p w14:paraId="5B64743D" w14:textId="7DBE5269" w:rsidR="004A41A7" w:rsidRDefault="00AF2803" w:rsidP="004A41A7">
      <w:r w:rsidRPr="00AF2803">
        <w:drawing>
          <wp:inline distT="0" distB="0" distL="0" distR="0" wp14:anchorId="096C8B4C" wp14:editId="63F9C897">
            <wp:extent cx="5400040" cy="494030"/>
            <wp:effectExtent l="0" t="0" r="0" b="1270"/>
            <wp:docPr id="92617243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172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9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E4516D" w14:textId="3F384FE5" w:rsidR="000254C0" w:rsidRDefault="000254C0" w:rsidP="000254C0">
      <w:pPr>
        <w:pStyle w:val="Ttulo1"/>
      </w:pPr>
      <w:bookmarkStart w:id="2" w:name="_Toc212798465"/>
      <w:r>
        <w:t>Maquina 1</w:t>
      </w:r>
      <w:r w:rsidR="00E5002D">
        <w:t xml:space="preserve"> </w:t>
      </w:r>
      <w:r w:rsidR="00E5002D">
        <w:t>192.168.</w:t>
      </w:r>
      <w:r w:rsidR="00535A0E">
        <w:t>12</w:t>
      </w:r>
      <w:r w:rsidR="00E5002D">
        <w:t>.</w:t>
      </w:r>
      <w:r w:rsidR="00535A0E">
        <w:t>187</w:t>
      </w:r>
      <w:bookmarkEnd w:id="2"/>
    </w:p>
    <w:p w14:paraId="6C53E1C3" w14:textId="2432F005" w:rsidR="00AF2803" w:rsidRDefault="00AF2803" w:rsidP="00AF2803">
      <w:pPr>
        <w:pStyle w:val="Ttulo2"/>
      </w:pPr>
      <w:bookmarkStart w:id="3" w:name="_Toc212798466"/>
      <w:r>
        <w:t xml:space="preserve">Instalamos </w:t>
      </w:r>
      <w:proofErr w:type="spellStart"/>
      <w:r>
        <w:t>postgre</w:t>
      </w:r>
      <w:bookmarkEnd w:id="3"/>
      <w:proofErr w:type="spellEnd"/>
      <w:r>
        <w:t xml:space="preserve"> </w:t>
      </w:r>
    </w:p>
    <w:p w14:paraId="37CC3269" w14:textId="17DBF508" w:rsidR="004A41A7" w:rsidRDefault="00AF2803" w:rsidP="00AF2803">
      <w:r w:rsidRPr="00AF2803">
        <w:t xml:space="preserve">sudo </w:t>
      </w:r>
      <w:proofErr w:type="spellStart"/>
      <w:r w:rsidRPr="00AF2803">
        <w:t>apt</w:t>
      </w:r>
      <w:proofErr w:type="spellEnd"/>
      <w:r w:rsidRPr="00AF2803">
        <w:t xml:space="preserve"> </w:t>
      </w:r>
      <w:proofErr w:type="spellStart"/>
      <w:r w:rsidRPr="00AF2803">
        <w:t>install</w:t>
      </w:r>
      <w:proofErr w:type="spellEnd"/>
      <w:r w:rsidRPr="00AF2803">
        <w:t xml:space="preserve"> </w:t>
      </w:r>
      <w:proofErr w:type="spellStart"/>
      <w:r w:rsidRPr="00AF2803">
        <w:t>postgresql</w:t>
      </w:r>
      <w:proofErr w:type="spellEnd"/>
      <w:r w:rsidRPr="00AF2803">
        <w:t xml:space="preserve"> -y</w:t>
      </w:r>
    </w:p>
    <w:p w14:paraId="2EA4D548" w14:textId="3E875661" w:rsidR="00AF2803" w:rsidRDefault="00AF2803" w:rsidP="00AF2803">
      <w:r w:rsidRPr="00AF2803">
        <w:drawing>
          <wp:inline distT="0" distB="0" distL="0" distR="0" wp14:anchorId="69099037" wp14:editId="32CB2086">
            <wp:extent cx="5400040" cy="1432560"/>
            <wp:effectExtent l="0" t="0" r="0" b="2540"/>
            <wp:docPr id="686962306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6962306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43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74737" w14:textId="57808D5B" w:rsidR="001D65F3" w:rsidRDefault="001D65F3">
      <w:pPr>
        <w:jc w:val="left"/>
      </w:pPr>
      <w:r>
        <w:br w:type="page"/>
      </w:r>
    </w:p>
    <w:p w14:paraId="754A2861" w14:textId="77777777" w:rsidR="000B4497" w:rsidRDefault="000B4497" w:rsidP="000B4497">
      <w:r>
        <w:lastRenderedPageBreak/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enable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38FC1111" w14:textId="77777777" w:rsidR="000B4497" w:rsidRDefault="000B4497" w:rsidP="000B4497">
      <w:r>
        <w:t xml:space="preserve">sudo </w:t>
      </w:r>
      <w:proofErr w:type="spellStart"/>
      <w:r>
        <w:t>systemctl</w:t>
      </w:r>
      <w:proofErr w:type="spellEnd"/>
      <w:r>
        <w:t xml:space="preserve"> </w:t>
      </w:r>
      <w:proofErr w:type="spellStart"/>
      <w:r>
        <w:t>start</w:t>
      </w:r>
      <w:proofErr w:type="spellEnd"/>
      <w:r>
        <w:t xml:space="preserve"> </w:t>
      </w:r>
      <w:proofErr w:type="spellStart"/>
      <w:r>
        <w:t>postgresql</w:t>
      </w:r>
      <w:proofErr w:type="spellEnd"/>
    </w:p>
    <w:p w14:paraId="45FCBE78" w14:textId="39278E5F" w:rsidR="000B4497" w:rsidRDefault="000B4497" w:rsidP="000B4497">
      <w:r>
        <w:t xml:space="preserve">sudo </w:t>
      </w:r>
      <w:proofErr w:type="spellStart"/>
      <w:r>
        <w:t>systemctl</w:t>
      </w:r>
      <w:proofErr w:type="spellEnd"/>
      <w:r>
        <w:t xml:space="preserve"> status </w:t>
      </w:r>
      <w:proofErr w:type="spellStart"/>
      <w:r>
        <w:t>postgresql</w:t>
      </w:r>
      <w:proofErr w:type="spellEnd"/>
    </w:p>
    <w:p w14:paraId="7C5F49CA" w14:textId="4EC21814" w:rsidR="000B4497" w:rsidRDefault="000B4497" w:rsidP="000B4497">
      <w:r w:rsidRPr="000B4497">
        <w:drawing>
          <wp:inline distT="0" distB="0" distL="0" distR="0" wp14:anchorId="07228D49" wp14:editId="659729FA">
            <wp:extent cx="3622089" cy="2435880"/>
            <wp:effectExtent l="0" t="0" r="0" b="2540"/>
            <wp:docPr id="135772304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72304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39853" cy="244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7A22F" w14:textId="77777777" w:rsidR="000B4497" w:rsidRDefault="000B4497" w:rsidP="000B4497"/>
    <w:p w14:paraId="5950B5FC" w14:textId="06BBDBC1" w:rsidR="000B4497" w:rsidRDefault="000B4497" w:rsidP="000B4497">
      <w:r w:rsidRPr="000B4497">
        <w:t xml:space="preserve">sudo -u </w:t>
      </w:r>
      <w:proofErr w:type="spellStart"/>
      <w:r w:rsidRPr="000B4497">
        <w:t>postgres</w:t>
      </w:r>
      <w:proofErr w:type="spellEnd"/>
      <w:r w:rsidRPr="000B4497">
        <w:t xml:space="preserve"> </w:t>
      </w:r>
      <w:proofErr w:type="spellStart"/>
      <w:r w:rsidRPr="000B4497">
        <w:t>createuser</w:t>
      </w:r>
      <w:proofErr w:type="spellEnd"/>
      <w:r w:rsidRPr="000B4497">
        <w:t xml:space="preserve"> -s odoo19</w:t>
      </w:r>
    </w:p>
    <w:p w14:paraId="401995A8" w14:textId="691784E8" w:rsidR="000B4497" w:rsidRDefault="000B4497" w:rsidP="000B4497">
      <w:r w:rsidRPr="000B4497">
        <w:drawing>
          <wp:inline distT="0" distB="0" distL="0" distR="0" wp14:anchorId="4652AEF8" wp14:editId="4732E2A1">
            <wp:extent cx="5400040" cy="1042035"/>
            <wp:effectExtent l="0" t="0" r="0" b="0"/>
            <wp:docPr id="1223024579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3024579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4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C4EF" w14:textId="0F45289E" w:rsidR="001D65F3" w:rsidRDefault="001D65F3" w:rsidP="000B4497">
      <w:r>
        <w:t xml:space="preserve">Con esto ya tenemos la máquina con el </w:t>
      </w:r>
      <w:proofErr w:type="spellStart"/>
      <w:r>
        <w:t>postgre</w:t>
      </w:r>
      <w:proofErr w:type="spellEnd"/>
      <w:r>
        <w:t xml:space="preserve"> instalado</w:t>
      </w:r>
    </w:p>
    <w:p w14:paraId="7678CD68" w14:textId="7A5B19E7" w:rsidR="000B4497" w:rsidRDefault="00E5002D" w:rsidP="000B4497">
      <w:pPr>
        <w:pStyle w:val="Ttulo1"/>
      </w:pPr>
      <w:bookmarkStart w:id="4" w:name="_Toc212798467"/>
      <w:r>
        <w:t>M</w:t>
      </w:r>
      <w:r w:rsidR="000B4497">
        <w:t>áquina 2</w:t>
      </w:r>
      <w:r>
        <w:t xml:space="preserve"> </w:t>
      </w:r>
      <w:r>
        <w:t>192.168.13.190</w:t>
      </w:r>
      <w:bookmarkEnd w:id="4"/>
    </w:p>
    <w:p w14:paraId="011B8770" w14:textId="3E3FE23F" w:rsidR="000B4497" w:rsidRDefault="000B4497" w:rsidP="000B4497">
      <w:pPr>
        <w:pStyle w:val="Ttulo2"/>
      </w:pPr>
      <w:bookmarkStart w:id="5" w:name="_Toc212798468"/>
      <w:r>
        <w:t>Actualizamos paquetes</w:t>
      </w:r>
      <w:bookmarkEnd w:id="5"/>
    </w:p>
    <w:p w14:paraId="182780DF" w14:textId="77777777" w:rsidR="000B4497" w:rsidRDefault="000B4497" w:rsidP="000B449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  <w:r>
        <w:t xml:space="preserve"> &amp;&amp; 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upgrade</w:t>
      </w:r>
      <w:proofErr w:type="spellEnd"/>
      <w:r>
        <w:t xml:space="preserve"> -y</w:t>
      </w:r>
    </w:p>
    <w:p w14:paraId="76E2FB88" w14:textId="33D768FF" w:rsidR="000B4497" w:rsidRDefault="000B4497" w:rsidP="000B449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wget</w:t>
      </w:r>
      <w:proofErr w:type="spellEnd"/>
      <w:r>
        <w:t xml:space="preserve"> </w:t>
      </w:r>
      <w:proofErr w:type="spellStart"/>
      <w:r>
        <w:t>curl</w:t>
      </w:r>
      <w:proofErr w:type="spellEnd"/>
      <w:r>
        <w:t xml:space="preserve"> gnupg2 -y</w:t>
      </w:r>
    </w:p>
    <w:p w14:paraId="7CD89A92" w14:textId="1BE51B2D" w:rsidR="000B4497" w:rsidRDefault="000B4497" w:rsidP="000B4497">
      <w:pPr>
        <w:pStyle w:val="Ttulo2"/>
      </w:pPr>
      <w:bookmarkStart w:id="6" w:name="_Toc212798469"/>
      <w:r>
        <w:t xml:space="preserve">Importar la clave GPG oficial de </w:t>
      </w:r>
      <w:proofErr w:type="spellStart"/>
      <w:r>
        <w:t>Odoo</w:t>
      </w:r>
      <w:bookmarkEnd w:id="6"/>
      <w:proofErr w:type="spellEnd"/>
    </w:p>
    <w:p w14:paraId="799A46E3" w14:textId="69E3DDDE" w:rsidR="000B4497" w:rsidRDefault="000B4497" w:rsidP="000B4497">
      <w:proofErr w:type="spellStart"/>
      <w:r>
        <w:t>wget</w:t>
      </w:r>
      <w:proofErr w:type="spellEnd"/>
      <w:r>
        <w:t xml:space="preserve"> -O - https://nightly.odoo.com/odoo.key | </w:t>
      </w:r>
      <w:proofErr w:type="spellStart"/>
      <w:r>
        <w:t>gpg</w:t>
      </w:r>
      <w:proofErr w:type="spellEnd"/>
      <w:r>
        <w:t xml:space="preserve"> --</w:t>
      </w:r>
      <w:proofErr w:type="spellStart"/>
      <w:r>
        <w:t>dearmor</w:t>
      </w:r>
      <w:proofErr w:type="spellEnd"/>
      <w:r>
        <w:t xml:space="preserve"> | sudo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odoo</w:t>
      </w:r>
      <w:proofErr w:type="spellEnd"/>
      <w:r>
        <w:t>-archive-</w:t>
      </w:r>
      <w:proofErr w:type="spellStart"/>
      <w:r>
        <w:t>keyring.gpg</w:t>
      </w:r>
      <w:proofErr w:type="spellEnd"/>
    </w:p>
    <w:p w14:paraId="02F88326" w14:textId="779A5313" w:rsidR="00807CA1" w:rsidRDefault="00807CA1" w:rsidP="000B4497">
      <w:r w:rsidRPr="000B4497">
        <w:lastRenderedPageBreak/>
        <w:drawing>
          <wp:inline distT="0" distB="0" distL="0" distR="0" wp14:anchorId="7671E7E6" wp14:editId="5499C76C">
            <wp:extent cx="5400040" cy="1190625"/>
            <wp:effectExtent l="0" t="0" r="0" b="3175"/>
            <wp:docPr id="1325344794" name="Imagen 1" descr="Interfaz de usuario gráfica, Texto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5344794" name="Imagen 1" descr="Interfaz de usuario gráfica, Texto, Correo electrónic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E797D" w14:textId="048613D2" w:rsidR="000B4497" w:rsidRDefault="000B4497" w:rsidP="000B4497">
      <w:pPr>
        <w:pStyle w:val="Ttulo2"/>
      </w:pPr>
      <w:bookmarkStart w:id="7" w:name="_Toc212798470"/>
      <w:r>
        <w:t xml:space="preserve">Agregar el repositorio </w:t>
      </w:r>
      <w:proofErr w:type="spellStart"/>
      <w:r>
        <w:t>nightly</w:t>
      </w:r>
      <w:proofErr w:type="spellEnd"/>
      <w:r>
        <w:t xml:space="preserve"> de </w:t>
      </w:r>
      <w:proofErr w:type="spellStart"/>
      <w:r>
        <w:t>Odoo</w:t>
      </w:r>
      <w:proofErr w:type="spellEnd"/>
      <w:r>
        <w:t xml:space="preserve"> 19</w:t>
      </w:r>
      <w:bookmarkEnd w:id="7"/>
    </w:p>
    <w:p w14:paraId="02817831" w14:textId="65C388AE" w:rsidR="000B4497" w:rsidRDefault="000B4497" w:rsidP="000B4497">
      <w:r>
        <w:t>echo "</w:t>
      </w:r>
      <w:proofErr w:type="spellStart"/>
      <w:r>
        <w:t>deb</w:t>
      </w:r>
      <w:proofErr w:type="spellEnd"/>
      <w:r>
        <w:t xml:space="preserve"> [</w:t>
      </w:r>
      <w:proofErr w:type="spellStart"/>
      <w:r>
        <w:t>signed-by</w:t>
      </w:r>
      <w:proofErr w:type="spellEnd"/>
      <w:r>
        <w:t>=/</w:t>
      </w:r>
      <w:proofErr w:type="spellStart"/>
      <w:r>
        <w:t>usr</w:t>
      </w:r>
      <w:proofErr w:type="spellEnd"/>
      <w:r>
        <w:t>/share/</w:t>
      </w:r>
      <w:proofErr w:type="spellStart"/>
      <w:r>
        <w:t>keyrings</w:t>
      </w:r>
      <w:proofErr w:type="spellEnd"/>
      <w:r>
        <w:t>/</w:t>
      </w:r>
      <w:proofErr w:type="spellStart"/>
      <w:r>
        <w:t>odoo</w:t>
      </w:r>
      <w:proofErr w:type="spellEnd"/>
      <w:r>
        <w:t>-archive-</w:t>
      </w:r>
      <w:proofErr w:type="spellStart"/>
      <w:r>
        <w:t>keyring.gpg</w:t>
      </w:r>
      <w:proofErr w:type="spellEnd"/>
      <w:r>
        <w:t xml:space="preserve">] </w:t>
      </w:r>
      <w:proofErr w:type="gramStart"/>
      <w:r>
        <w:t>https://nightly.odoo.com/19.0/nightly/deb/ .</w:t>
      </w:r>
      <w:proofErr w:type="gramEnd"/>
      <w:r>
        <w:t xml:space="preserve">/" | sudo </w:t>
      </w:r>
      <w:proofErr w:type="spellStart"/>
      <w:r>
        <w:t>tee</w:t>
      </w:r>
      <w:proofErr w:type="spellEnd"/>
      <w:r>
        <w:t xml:space="preserve"> /</w:t>
      </w:r>
      <w:proofErr w:type="spellStart"/>
      <w:r>
        <w:t>etc</w:t>
      </w:r>
      <w:proofErr w:type="spellEnd"/>
      <w:r>
        <w:t>/</w:t>
      </w:r>
      <w:proofErr w:type="spellStart"/>
      <w:r>
        <w:t>apt</w:t>
      </w:r>
      <w:proofErr w:type="spellEnd"/>
      <w:r>
        <w:t>/</w:t>
      </w:r>
      <w:proofErr w:type="spellStart"/>
      <w:r>
        <w:t>sources.list.d</w:t>
      </w:r>
      <w:proofErr w:type="spellEnd"/>
      <w:r>
        <w:t>/</w:t>
      </w:r>
      <w:proofErr w:type="spellStart"/>
      <w:r>
        <w:t>odoo.list</w:t>
      </w:r>
      <w:proofErr w:type="spellEnd"/>
    </w:p>
    <w:p w14:paraId="3DFF30F2" w14:textId="7E8A5E1E" w:rsidR="00807CA1" w:rsidRPr="00112200" w:rsidRDefault="00807CA1" w:rsidP="00112200">
      <w:r w:rsidRPr="00807CA1">
        <w:drawing>
          <wp:inline distT="0" distB="0" distL="0" distR="0" wp14:anchorId="7532276E" wp14:editId="4BD974F0">
            <wp:extent cx="5400040" cy="1224915"/>
            <wp:effectExtent l="0" t="0" r="0" b="0"/>
            <wp:docPr id="1239476110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476110" name="Imagen 1" descr="Interfaz de usuario gráfica, Texto, Aplicación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224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EC9364" w14:textId="6029C88A" w:rsidR="000B4497" w:rsidRDefault="000B4497" w:rsidP="000B4497">
      <w:pPr>
        <w:pStyle w:val="Ttulo2"/>
      </w:pPr>
      <w:bookmarkStart w:id="8" w:name="_Toc212798471"/>
      <w:r>
        <w:t xml:space="preserve">Actualizamos e instalamos </w:t>
      </w:r>
      <w:proofErr w:type="spellStart"/>
      <w:r>
        <w:t>Odoo</w:t>
      </w:r>
      <w:bookmarkEnd w:id="8"/>
      <w:proofErr w:type="spellEnd"/>
    </w:p>
    <w:p w14:paraId="7DDF47E1" w14:textId="77777777" w:rsidR="000B4497" w:rsidRDefault="000B4497" w:rsidP="000B449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update</w:t>
      </w:r>
      <w:proofErr w:type="spellEnd"/>
    </w:p>
    <w:p w14:paraId="58701571" w14:textId="79D590CD" w:rsidR="000B4497" w:rsidRDefault="000B4497" w:rsidP="000B4497">
      <w:r>
        <w:t xml:space="preserve">sudo </w:t>
      </w:r>
      <w:proofErr w:type="spellStart"/>
      <w:r>
        <w:t>apt</w:t>
      </w:r>
      <w:proofErr w:type="spellEnd"/>
      <w:r>
        <w:t xml:space="preserve"> </w:t>
      </w:r>
      <w:proofErr w:type="spellStart"/>
      <w:r>
        <w:t>install</w:t>
      </w:r>
      <w:proofErr w:type="spellEnd"/>
      <w:r>
        <w:t xml:space="preserve"> </w:t>
      </w:r>
      <w:proofErr w:type="spellStart"/>
      <w:r>
        <w:t>odoo</w:t>
      </w:r>
      <w:proofErr w:type="spellEnd"/>
      <w:r>
        <w:t xml:space="preserve"> -y</w:t>
      </w:r>
    </w:p>
    <w:p w14:paraId="62B741E5" w14:textId="59FAB926" w:rsidR="00807CA1" w:rsidRDefault="00807CA1" w:rsidP="000B4497">
      <w:r w:rsidRPr="00807CA1">
        <w:drawing>
          <wp:inline distT="0" distB="0" distL="0" distR="0" wp14:anchorId="029DD9AD" wp14:editId="3510CA33">
            <wp:extent cx="5400040" cy="974090"/>
            <wp:effectExtent l="0" t="0" r="0" b="3810"/>
            <wp:docPr id="1250289847" name="Imagen 1" descr="Interfaz de usuario gráfica, Texto, Correo electrónic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289847" name="Imagen 1" descr="Interfaz de usuario gráfica, Texto, Correo electrónico, Sitio web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2E553" w14:textId="3B09D519" w:rsidR="00BD11A8" w:rsidRDefault="00BD11A8" w:rsidP="00BD11A8">
      <w:pPr>
        <w:pStyle w:val="Ttulo2"/>
      </w:pPr>
      <w:bookmarkStart w:id="9" w:name="_Toc212798472"/>
      <w:r>
        <w:t xml:space="preserve">Editamos el archivo de </w:t>
      </w:r>
      <w:proofErr w:type="spellStart"/>
      <w:r>
        <w:t>configuración</w:t>
      </w:r>
      <w:bookmarkEnd w:id="9"/>
      <w:proofErr w:type="spellEnd"/>
    </w:p>
    <w:p w14:paraId="336F3844" w14:textId="2654931F" w:rsidR="00BD11A8" w:rsidRDefault="00BD11A8" w:rsidP="00BD11A8">
      <w:r>
        <w:t>sudo nano /</w:t>
      </w:r>
      <w:proofErr w:type="spellStart"/>
      <w:r>
        <w:t>etc</w:t>
      </w:r>
      <w:proofErr w:type="spellEnd"/>
      <w:r>
        <w:t>/</w:t>
      </w:r>
      <w:proofErr w:type="spellStart"/>
      <w:r>
        <w:t>odoo</w:t>
      </w:r>
      <w:proofErr w:type="spellEnd"/>
      <w:r>
        <w:t>/</w:t>
      </w:r>
      <w:proofErr w:type="spellStart"/>
      <w:r>
        <w:t>odoo.conf</w:t>
      </w:r>
      <w:proofErr w:type="spellEnd"/>
    </w:p>
    <w:p w14:paraId="2567D781" w14:textId="33267E67" w:rsidR="00BD11A8" w:rsidRDefault="00BD11A8" w:rsidP="000B4497">
      <w:r w:rsidRPr="00BD11A8">
        <w:drawing>
          <wp:inline distT="0" distB="0" distL="0" distR="0" wp14:anchorId="66CBF242" wp14:editId="7711A9EA">
            <wp:extent cx="5400040" cy="741045"/>
            <wp:effectExtent l="0" t="0" r="0" b="0"/>
            <wp:docPr id="135140911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409116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41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E095C" w14:textId="77777777" w:rsidR="00112200" w:rsidRDefault="00112200">
      <w:pPr>
        <w:jc w:val="left"/>
      </w:pPr>
      <w:r>
        <w:br w:type="page"/>
      </w:r>
    </w:p>
    <w:p w14:paraId="6DD7CEE1" w14:textId="0FD4B204" w:rsidR="00BD11A8" w:rsidRDefault="00807CA1" w:rsidP="000B4497">
      <w:r>
        <w:lastRenderedPageBreak/>
        <w:t xml:space="preserve">En este caso tendremos que poner la </w:t>
      </w:r>
      <w:proofErr w:type="spellStart"/>
      <w:r>
        <w:t>ip</w:t>
      </w:r>
      <w:proofErr w:type="spellEnd"/>
      <w:r>
        <w:t xml:space="preserve"> de la máquina 1 ya que es la que tiene la base de datos de </w:t>
      </w:r>
      <w:proofErr w:type="spellStart"/>
      <w:r>
        <w:t>postgre</w:t>
      </w:r>
      <w:proofErr w:type="spellEnd"/>
    </w:p>
    <w:p w14:paraId="2C1133B7" w14:textId="0A6612A1" w:rsidR="00BD11A8" w:rsidRDefault="000F55C7" w:rsidP="000B4497">
      <w:r w:rsidRPr="000F55C7">
        <w:drawing>
          <wp:inline distT="0" distB="0" distL="0" distR="0" wp14:anchorId="08E55726" wp14:editId="4B849750">
            <wp:extent cx="5400040" cy="2748915"/>
            <wp:effectExtent l="0" t="0" r="0" b="0"/>
            <wp:docPr id="8726802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68025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48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A12041" w14:textId="77777777" w:rsidR="00BD11A8" w:rsidRDefault="00BD11A8" w:rsidP="000B4497"/>
    <w:p w14:paraId="4EEADF79" w14:textId="3621B81E" w:rsidR="00BD11A8" w:rsidRDefault="00BD11A8" w:rsidP="000B4497">
      <w:r w:rsidRPr="00BD11A8">
        <w:drawing>
          <wp:inline distT="0" distB="0" distL="0" distR="0" wp14:anchorId="76C1F34F" wp14:editId="1BF0D2C8">
            <wp:extent cx="4092606" cy="2514566"/>
            <wp:effectExtent l="0" t="0" r="0" b="635"/>
            <wp:docPr id="591102071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1102071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108423" cy="25242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9D4EF" w14:textId="58D7855D" w:rsidR="00C00F4C" w:rsidRDefault="00C00F4C" w:rsidP="000B4497">
      <w:r>
        <w:t xml:space="preserve">Entrando al navegador con la </w:t>
      </w:r>
      <w:proofErr w:type="spellStart"/>
      <w:r>
        <w:t>ip</w:t>
      </w:r>
      <w:proofErr w:type="spellEnd"/>
      <w:r>
        <w:t xml:space="preserve"> de la máquina donde se ha instalado </w:t>
      </w:r>
      <w:proofErr w:type="spellStart"/>
      <w:r>
        <w:t>odoo</w:t>
      </w:r>
      <w:proofErr w:type="spellEnd"/>
      <w:r>
        <w:t xml:space="preserve"> (</w:t>
      </w:r>
      <w:proofErr w:type="gramStart"/>
      <w:r>
        <w:t>192.168.13.190)podremos</w:t>
      </w:r>
      <w:proofErr w:type="gramEnd"/>
      <w:r>
        <w:t xml:space="preserve"> comprobar </w:t>
      </w:r>
      <w:proofErr w:type="spellStart"/>
      <w:r>
        <w:t>como</w:t>
      </w:r>
      <w:proofErr w:type="spellEnd"/>
      <w:r>
        <w:t xml:space="preserve"> podemos acceder</w:t>
      </w:r>
    </w:p>
    <w:p w14:paraId="4D4A6350" w14:textId="1911D2D1" w:rsidR="00BD11A8" w:rsidRDefault="00BD11A8" w:rsidP="000B4497">
      <w:r w:rsidRPr="00BD11A8">
        <w:lastRenderedPageBreak/>
        <w:drawing>
          <wp:inline distT="0" distB="0" distL="0" distR="0" wp14:anchorId="5BD16CB2" wp14:editId="4C21794D">
            <wp:extent cx="4811697" cy="2710823"/>
            <wp:effectExtent l="0" t="0" r="1905" b="0"/>
            <wp:docPr id="637559314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7559314" name="Imagen 1" descr="Interfaz de usuario gráfica, Aplicación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822845" cy="2717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7B549" w14:textId="77777777" w:rsidR="00B6323A" w:rsidRDefault="00B6323A" w:rsidP="000B4497"/>
    <w:p w14:paraId="6A97880A" w14:textId="2D06053B" w:rsidR="00B6323A" w:rsidRDefault="00B6323A" w:rsidP="000B4497">
      <w:r>
        <w:t>Vamos a instalar facturación</w:t>
      </w:r>
    </w:p>
    <w:p w14:paraId="41E62385" w14:textId="6FAC3022" w:rsidR="00B6323A" w:rsidRDefault="00B6323A" w:rsidP="000B4497">
      <w:r w:rsidRPr="00B6323A">
        <w:drawing>
          <wp:inline distT="0" distB="0" distL="0" distR="0" wp14:anchorId="1F30978A" wp14:editId="524ADB52">
            <wp:extent cx="5400040" cy="1939290"/>
            <wp:effectExtent l="0" t="0" r="0" b="3810"/>
            <wp:docPr id="443799958" name="Imagen 1" descr="Interfaz de usuario gráfica, Aplicación, Teams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799958" name="Imagen 1" descr="Interfaz de usuario gráfica, Aplicación, Teams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93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BF73A6" w14:textId="77777777" w:rsidR="00B6323A" w:rsidRDefault="00B6323A">
      <w:pPr>
        <w:jc w:val="left"/>
      </w:pPr>
      <w:r>
        <w:br w:type="page"/>
      </w:r>
    </w:p>
    <w:p w14:paraId="6DEC9ABD" w14:textId="582509E3" w:rsidR="00B6323A" w:rsidRDefault="00B6323A">
      <w:pPr>
        <w:jc w:val="left"/>
      </w:pPr>
      <w:r>
        <w:lastRenderedPageBreak/>
        <w:t>Para ello tenemos que instalar este comando</w:t>
      </w:r>
    </w:p>
    <w:p w14:paraId="2CEF340A" w14:textId="3AD70423" w:rsidR="00B6323A" w:rsidRDefault="00B6323A" w:rsidP="000B4497">
      <w:r w:rsidRPr="00B6323A">
        <w:drawing>
          <wp:inline distT="0" distB="0" distL="0" distR="0" wp14:anchorId="65C6795F" wp14:editId="28F92D7D">
            <wp:extent cx="5400040" cy="954405"/>
            <wp:effectExtent l="0" t="0" r="0" b="0"/>
            <wp:docPr id="1416524978" name="Imagen 1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524978" name="Imagen 1" descr="Interfaz de usuario gráfica, Texto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954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C7F1" w14:textId="77777777" w:rsidR="00112200" w:rsidRDefault="00112200" w:rsidP="000B4497"/>
    <w:p w14:paraId="35B91E28" w14:textId="1EB43667" w:rsidR="00112200" w:rsidRDefault="00112200" w:rsidP="000B4497">
      <w:proofErr w:type="spellStart"/>
      <w:r w:rsidRPr="00112200">
        <w:t>apt</w:t>
      </w:r>
      <w:proofErr w:type="spellEnd"/>
      <w:r w:rsidRPr="00112200">
        <w:t xml:space="preserve"> </w:t>
      </w:r>
      <w:proofErr w:type="spellStart"/>
      <w:r w:rsidRPr="00112200">
        <w:t>install</w:t>
      </w:r>
      <w:proofErr w:type="spellEnd"/>
      <w:r w:rsidRPr="00112200">
        <w:t xml:space="preserve"> python3-phonenumbers</w:t>
      </w:r>
    </w:p>
    <w:p w14:paraId="74380595" w14:textId="53B46974" w:rsidR="00112200" w:rsidRDefault="00112200" w:rsidP="000B4497">
      <w:r w:rsidRPr="00112200">
        <w:drawing>
          <wp:inline distT="0" distB="0" distL="0" distR="0" wp14:anchorId="4B3E628E" wp14:editId="32D14B01">
            <wp:extent cx="5400040" cy="1163955"/>
            <wp:effectExtent l="0" t="0" r="0" b="4445"/>
            <wp:docPr id="344106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1067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16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9F366" w14:textId="32917789" w:rsidR="00112200" w:rsidRDefault="00112200" w:rsidP="000B4497">
      <w:r>
        <w:t>Y se instala correctamente facturación</w:t>
      </w:r>
    </w:p>
    <w:p w14:paraId="467679A3" w14:textId="6CEE576F" w:rsidR="00112200" w:rsidRPr="00AF2803" w:rsidRDefault="00112200" w:rsidP="000B4497">
      <w:r w:rsidRPr="00112200">
        <w:drawing>
          <wp:inline distT="0" distB="0" distL="0" distR="0" wp14:anchorId="0E9D416D" wp14:editId="32457D7D">
            <wp:extent cx="5400040" cy="5315585"/>
            <wp:effectExtent l="0" t="0" r="0" b="5715"/>
            <wp:docPr id="181197005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9700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315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12200" w:rsidRPr="00AF2803" w:rsidSect="00234D5B">
      <w:headerReference w:type="default" r:id="rId24"/>
      <w:footerReference w:type="default" r:id="rId25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73A9F" w14:textId="77777777" w:rsidR="00234181" w:rsidRDefault="00234181" w:rsidP="00942F99">
      <w:pPr>
        <w:spacing w:after="0" w:line="240" w:lineRule="auto"/>
      </w:pPr>
      <w:r>
        <w:separator/>
      </w:r>
    </w:p>
  </w:endnote>
  <w:endnote w:type="continuationSeparator" w:id="0">
    <w:p w14:paraId="2054FFF9" w14:textId="77777777" w:rsidR="00234181" w:rsidRDefault="00234181" w:rsidP="00942F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color w:val="808080" w:themeColor="background1" w:themeShade="80"/>
      </w:rPr>
      <w:id w:val="595680795"/>
      <w:docPartObj>
        <w:docPartGallery w:val="Page Numbers (Bottom of Page)"/>
        <w:docPartUnique/>
      </w:docPartObj>
    </w:sdtPr>
    <w:sdtContent>
      <w:p w14:paraId="0695C959" w14:textId="77777777" w:rsidR="00234D5B" w:rsidRPr="001F4364" w:rsidRDefault="001F4364">
        <w:pPr>
          <w:pStyle w:val="Piedepgina"/>
          <w:jc w:val="right"/>
          <w:rPr>
            <w:color w:val="808080" w:themeColor="background1" w:themeShade="80"/>
          </w:rPr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1" locked="0" layoutInCell="1" allowOverlap="1" wp14:anchorId="3BE56555" wp14:editId="6A6D3090">
                  <wp:simplePos x="0" y="0"/>
                  <wp:positionH relativeFrom="rightMargin">
                    <wp:posOffset>0</wp:posOffset>
                  </wp:positionH>
                  <wp:positionV relativeFrom="paragraph">
                    <wp:posOffset>-77163</wp:posOffset>
                  </wp:positionV>
                  <wp:extent cx="1078640" cy="895104"/>
                  <wp:effectExtent l="0" t="0" r="7620" b="635"/>
                  <wp:wrapNone/>
                  <wp:docPr id="666909158" name="Isosceles Triangle 5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/>
                        <wps:spPr>
                          <a:xfrm flipH="1">
                            <a:off x="0" y="0"/>
                            <a:ext cx="1078640" cy="895104"/>
                          </a:xfrm>
                          <a:prstGeom prst="triangle">
                            <a:avLst>
                              <a:gd name="adj" fmla="val 0"/>
                            </a:avLst>
                          </a:prstGeom>
                          <a:solidFill>
                            <a:srgbClr val="0000CC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mc:Choice>
            <mc:Fallback>
              <w:pict>
                <v:shapetype w14:anchorId="4A0746C4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Isosceles Triangle 5" o:spid="_x0000_s1026" type="#_x0000_t5" style="position:absolute;margin-left:0;margin-top:-6.1pt;width:84.95pt;height:70.5pt;flip:x;z-index:-251657216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" adj="0" fillcolor="#00c" stroked="f" strokeweight="1pt">
                  <w10:wrap anchorx="margin"/>
                </v:shape>
              </w:pict>
            </mc:Fallback>
          </mc:AlternateContent>
        </w:r>
        <w:r w:rsidR="00234D5B" w:rsidRPr="001F4364">
          <w:rPr>
            <w:color w:val="808080" w:themeColor="background1" w:themeShade="80"/>
          </w:rPr>
          <w:t xml:space="preserve">Página | </w:t>
        </w:r>
        <w:r w:rsidR="00234D5B" w:rsidRPr="001F4364">
          <w:rPr>
            <w:color w:val="808080" w:themeColor="background1" w:themeShade="80"/>
          </w:rPr>
          <w:fldChar w:fldCharType="begin"/>
        </w:r>
        <w:r w:rsidR="00234D5B" w:rsidRPr="001F4364">
          <w:rPr>
            <w:color w:val="808080" w:themeColor="background1" w:themeShade="80"/>
          </w:rPr>
          <w:instrText>PAGE   \* MERGEFORMAT</w:instrText>
        </w:r>
        <w:r w:rsidR="00234D5B" w:rsidRPr="001F4364">
          <w:rPr>
            <w:color w:val="808080" w:themeColor="background1" w:themeShade="80"/>
          </w:rPr>
          <w:fldChar w:fldCharType="separate"/>
        </w:r>
        <w:r w:rsidR="00234D5B" w:rsidRPr="001F4364">
          <w:rPr>
            <w:color w:val="808080" w:themeColor="background1" w:themeShade="80"/>
          </w:rPr>
          <w:t>2</w:t>
        </w:r>
        <w:r w:rsidR="00234D5B" w:rsidRPr="001F4364">
          <w:rPr>
            <w:color w:val="808080" w:themeColor="background1" w:themeShade="80"/>
          </w:rPr>
          <w:fldChar w:fldCharType="end"/>
        </w:r>
        <w:r w:rsidR="00234D5B" w:rsidRPr="001F4364">
          <w:rPr>
            <w:color w:val="808080" w:themeColor="background1" w:themeShade="80"/>
          </w:rPr>
          <w:t xml:space="preserve"> </w:t>
        </w:r>
      </w:p>
    </w:sdtContent>
  </w:sdt>
  <w:p w14:paraId="3B5A0BBC" w14:textId="77777777" w:rsidR="00FA03FE" w:rsidRDefault="00FA03F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CA33AD" w14:textId="77777777" w:rsidR="00234181" w:rsidRDefault="00234181" w:rsidP="00942F99">
      <w:pPr>
        <w:spacing w:after="0" w:line="240" w:lineRule="auto"/>
      </w:pPr>
      <w:r>
        <w:separator/>
      </w:r>
    </w:p>
  </w:footnote>
  <w:footnote w:type="continuationSeparator" w:id="0">
    <w:p w14:paraId="58DC5830" w14:textId="77777777" w:rsidR="00234181" w:rsidRDefault="00234181" w:rsidP="00942F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39DB26" w14:textId="77777777" w:rsidR="00FA03FE" w:rsidRPr="001F4364" w:rsidRDefault="00000000">
    <w:pPr>
      <w:pStyle w:val="Encabezado"/>
      <w:rPr>
        <w:color w:val="808080" w:themeColor="background1" w:themeShade="80"/>
        <w:szCs w:val="24"/>
      </w:rPr>
    </w:pP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Título"/>
        <w:id w:val="78404852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Mario Sánchez Barroso</w:t>
        </w:r>
      </w:sdtContent>
    </w:sdt>
    <w:r w:rsidR="00FA03FE" w:rsidRPr="001F4364">
      <w:rPr>
        <w:rFonts w:asciiTheme="majorHAnsi" w:eastAsiaTheme="majorEastAsia" w:hAnsiTheme="majorHAnsi" w:cstheme="majorBidi"/>
        <w:color w:val="808080" w:themeColor="background1" w:themeShade="80"/>
        <w:szCs w:val="24"/>
      </w:rPr>
      <w:ptab w:relativeTo="margin" w:alignment="right" w:leader="none"/>
    </w:r>
    <w:sdt>
      <w:sdtPr>
        <w:rPr>
          <w:rFonts w:asciiTheme="majorHAnsi" w:eastAsiaTheme="majorEastAsia" w:hAnsiTheme="majorHAnsi" w:cstheme="majorBidi"/>
          <w:color w:val="808080" w:themeColor="background1" w:themeShade="80"/>
          <w:szCs w:val="24"/>
        </w:rPr>
        <w:alias w:val="Fecha"/>
        <w:id w:val="78404859"/>
        <w:dataBinding w:prefixMappings="xmlns:ns0='http://schemas.microsoft.com/office/2006/coverPageProps'" w:xpath="/ns0:CoverPageProperties[1]/ns0:PublishDate[1]" w:storeItemID="{55AF091B-3C7A-41E3-B477-F2FDAA23CFDA}"/>
        <w:date>
          <w:dateFormat w:val="d 'de' MMMM 'de' yyyy"/>
          <w:lid w:val="es-ES"/>
          <w:storeMappedDataAs w:val="dateTime"/>
          <w:calendar w:val="gregorian"/>
        </w:date>
      </w:sdtPr>
      <w:sdtContent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I.E.S Prof. </w:t>
        </w:r>
        <w:r w:rsidR="00234D5B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 xml:space="preserve">Juan Antonio </w:t>
        </w:r>
        <w:r w:rsidR="00FA03FE" w:rsidRPr="001F4364">
          <w:rPr>
            <w:rFonts w:asciiTheme="majorHAnsi" w:eastAsiaTheme="majorEastAsia" w:hAnsiTheme="majorHAnsi" w:cstheme="majorBidi"/>
            <w:color w:val="808080" w:themeColor="background1" w:themeShade="80"/>
            <w:szCs w:val="24"/>
          </w:rPr>
          <w:t>Carrillo Salcedo</w:t>
        </w:r>
      </w:sdtContent>
    </w:sdt>
  </w:p>
  <w:p w14:paraId="7799335E" w14:textId="77777777" w:rsidR="00942F99" w:rsidRDefault="00942F99">
    <w:pPr>
      <w:pStyle w:val="Encabezad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3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803"/>
    <w:rsid w:val="00000A08"/>
    <w:rsid w:val="000254C0"/>
    <w:rsid w:val="000B4497"/>
    <w:rsid w:val="000F55C7"/>
    <w:rsid w:val="00112200"/>
    <w:rsid w:val="001D65F3"/>
    <w:rsid w:val="001F4364"/>
    <w:rsid w:val="00234181"/>
    <w:rsid w:val="00234D5B"/>
    <w:rsid w:val="00416DDD"/>
    <w:rsid w:val="00417E27"/>
    <w:rsid w:val="00450A55"/>
    <w:rsid w:val="004A41A7"/>
    <w:rsid w:val="004D5C05"/>
    <w:rsid w:val="00535A0E"/>
    <w:rsid w:val="005A47C2"/>
    <w:rsid w:val="006538B4"/>
    <w:rsid w:val="006606FA"/>
    <w:rsid w:val="0072653E"/>
    <w:rsid w:val="00807CA1"/>
    <w:rsid w:val="008618EF"/>
    <w:rsid w:val="00864598"/>
    <w:rsid w:val="00866DAA"/>
    <w:rsid w:val="0089690D"/>
    <w:rsid w:val="008E28AD"/>
    <w:rsid w:val="009323D3"/>
    <w:rsid w:val="00942F99"/>
    <w:rsid w:val="009B7087"/>
    <w:rsid w:val="00AF2803"/>
    <w:rsid w:val="00B6323A"/>
    <w:rsid w:val="00BD11A8"/>
    <w:rsid w:val="00C00F4C"/>
    <w:rsid w:val="00C2452C"/>
    <w:rsid w:val="00C53D8F"/>
    <w:rsid w:val="00C550BD"/>
    <w:rsid w:val="00CB1E7E"/>
    <w:rsid w:val="00D9767A"/>
    <w:rsid w:val="00E5002D"/>
    <w:rsid w:val="00E82D7A"/>
    <w:rsid w:val="00F105D0"/>
    <w:rsid w:val="00FA0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2F9413A"/>
  <w15:chartTrackingRefBased/>
  <w15:docId w15:val="{D51B9F5E-EB61-0042-8D0C-9517E71C0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41A7"/>
    <w:pPr>
      <w:jc w:val="both"/>
    </w:pPr>
    <w:rPr>
      <w:sz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234D5B"/>
    <w:pPr>
      <w:keepNext/>
      <w:keepLines/>
      <w:spacing w:before="240" w:after="120" w:line="360" w:lineRule="auto"/>
      <w:outlineLvl w:val="0"/>
    </w:pPr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34D5B"/>
    <w:pPr>
      <w:keepNext/>
      <w:keepLines/>
      <w:spacing w:before="40" w:after="0" w:line="360" w:lineRule="auto"/>
      <w:outlineLvl w:val="1"/>
    </w:pPr>
    <w:rPr>
      <w:rFonts w:asciiTheme="majorHAnsi" w:eastAsiaTheme="majorEastAsia" w:hAnsiTheme="majorHAnsi" w:cs="Open Sans"/>
      <w:color w:val="002060"/>
      <w:sz w:val="28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34D5B"/>
    <w:rPr>
      <w:rFonts w:asciiTheme="majorHAnsi" w:eastAsiaTheme="majorEastAsia" w:hAnsiTheme="majorHAnsi" w:cs="Open Sans"/>
      <w:color w:val="002060"/>
      <w:sz w:val="28"/>
      <w:szCs w:val="26"/>
    </w:rPr>
  </w:style>
  <w:style w:type="paragraph" w:styleId="Encabezado">
    <w:name w:val="header"/>
    <w:basedOn w:val="Normal"/>
    <w:link w:val="Encabezado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42F99"/>
  </w:style>
  <w:style w:type="paragraph" w:styleId="Piedepgina">
    <w:name w:val="footer"/>
    <w:basedOn w:val="Normal"/>
    <w:link w:val="PiedepginaCar"/>
    <w:uiPriority w:val="99"/>
    <w:unhideWhenUsed/>
    <w:rsid w:val="00942F9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42F99"/>
  </w:style>
  <w:style w:type="character" w:customStyle="1" w:styleId="Ttulo1Car">
    <w:name w:val="Título 1 Car"/>
    <w:basedOn w:val="Fuentedeprrafopredeter"/>
    <w:link w:val="Ttulo1"/>
    <w:uiPriority w:val="9"/>
    <w:rsid w:val="00234D5B"/>
    <w:rPr>
      <w:rFonts w:asciiTheme="majorHAnsi" w:eastAsiaTheme="majorEastAsia" w:hAnsiTheme="majorHAnsi" w:cstheme="majorBidi"/>
      <w:color w:val="002060"/>
      <w:sz w:val="36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4A41A7"/>
    <w:pPr>
      <w:spacing w:after="0" w:line="259" w:lineRule="auto"/>
      <w:jc w:val="left"/>
      <w:outlineLvl w:val="9"/>
    </w:pPr>
    <w:rPr>
      <w:color w:val="2F5496" w:themeColor="accent1" w:themeShade="BF"/>
      <w:lang w:eastAsia="es-ES"/>
      <w14:ligatures w14:val="none"/>
    </w:rPr>
  </w:style>
  <w:style w:type="paragraph" w:styleId="TDC1">
    <w:name w:val="toc 1"/>
    <w:basedOn w:val="Normal"/>
    <w:next w:val="Normal"/>
    <w:autoRedefine/>
    <w:uiPriority w:val="39"/>
    <w:unhideWhenUsed/>
    <w:rsid w:val="004A41A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4A41A7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4A41A7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alumnado/Desktop/2DAM/Plantilla_Practica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I.E.S Prof. Juan Antonio Carrillo Salcedo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8880961D-130E-4205-A8D1-7474625564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Plantilla_Practica.dotx</Template>
  <TotalTime>0</TotalTime>
  <Pages>8</Pages>
  <Words>383</Words>
  <Characters>2107</Characters>
  <Application>Microsoft Office Word</Application>
  <DocSecurity>0</DocSecurity>
  <Lines>17</Lines>
  <Paragraphs>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Mario Sánchez Barroso</vt:lpstr>
      <vt:lpstr/>
    </vt:vector>
  </TitlesOfParts>
  <Company/>
  <LinksUpToDate>false</LinksUpToDate>
  <CharactersWithSpaces>2486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Mario Sánchez Barroso</dc:title>
  <dc:subject/>
  <dc:creator>alumnado</dc:creator>
  <cp:keywords/>
  <dc:description/>
  <cp:lastModifiedBy>Mario Sánchez Barroso</cp:lastModifiedBy>
  <cp:revision>3</cp:revision>
  <cp:lastPrinted>2025-10-31T09:21:00Z</cp:lastPrinted>
  <dcterms:created xsi:type="dcterms:W3CDTF">2025-10-31T09:21:00Z</dcterms:created>
  <dcterms:modified xsi:type="dcterms:W3CDTF">2025-10-31T09:21:00Z</dcterms:modified>
</cp:coreProperties>
</file>