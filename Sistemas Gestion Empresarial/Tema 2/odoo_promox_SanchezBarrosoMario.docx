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660E9B12" wp14:editId="595FE1F8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41A7" w:rsidRDefault="00DE758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CDE87" wp14:editId="41A1CF6A">
                <wp:simplePos x="0" y="0"/>
                <wp:positionH relativeFrom="column">
                  <wp:posOffset>-485331</wp:posOffset>
                </wp:positionH>
                <wp:positionV relativeFrom="paragraph">
                  <wp:posOffset>3645154</wp:posOffset>
                </wp:positionV>
                <wp:extent cx="3728621" cy="2636668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8621" cy="26366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03FE" w:rsidRPr="00DE758C" w:rsidRDefault="00DE758C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 xml:space="preserve">Instalación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Odoo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 xml:space="preserve"> en Docker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6CDE8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2pt;margin-top:287pt;width:293.6pt;height:20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" filled="f" stroked="f" strokeweight=".5pt">
                <v:textbox>
                  <w:txbxContent>
                    <w:p w:rsidR="00FA03FE" w:rsidRPr="00DE758C" w:rsidRDefault="00DE758C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 xml:space="preserve">Instalación </w:t>
                      </w:r>
                      <w:proofErr w:type="spellStart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Odoo</w:t>
                      </w:r>
                      <w:proofErr w:type="spellEnd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 xml:space="preserve"> en Docker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79EDE56" wp14:editId="24C4785D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BDCB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4A49A6" wp14:editId="5CF8322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7205C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9F67D" wp14:editId="6B61E2D6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9F67D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1A7" w:rsidRDefault="00234D5B">
          <w:pPr>
            <w:pStyle w:val="TtuloTDC"/>
          </w:pPr>
          <w:r>
            <w:t>Índice</w:t>
          </w:r>
        </w:p>
        <w:p w:rsidR="00FB0BA1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13184" w:history="1">
            <w:r w:rsidR="00FB0BA1" w:rsidRPr="007C3483">
              <w:rPr>
                <w:rStyle w:val="Hipervnculo"/>
                <w:noProof/>
              </w:rPr>
              <w:t>Comprobacion Maquina Ubuntu</w:t>
            </w:r>
            <w:r w:rsidR="00FB0BA1">
              <w:rPr>
                <w:noProof/>
                <w:webHidden/>
              </w:rPr>
              <w:tab/>
            </w:r>
            <w:r w:rsidR="00FB0BA1">
              <w:rPr>
                <w:noProof/>
                <w:webHidden/>
              </w:rPr>
              <w:fldChar w:fldCharType="begin"/>
            </w:r>
            <w:r w:rsidR="00FB0BA1">
              <w:rPr>
                <w:noProof/>
                <w:webHidden/>
              </w:rPr>
              <w:instrText xml:space="preserve"> PAGEREF _Toc213313184 \h </w:instrText>
            </w:r>
            <w:r w:rsidR="00FB0BA1">
              <w:rPr>
                <w:noProof/>
                <w:webHidden/>
              </w:rPr>
            </w:r>
            <w:r w:rsidR="00FB0BA1">
              <w:rPr>
                <w:noProof/>
                <w:webHidden/>
              </w:rPr>
              <w:fldChar w:fldCharType="separate"/>
            </w:r>
            <w:r w:rsidR="00A10053">
              <w:rPr>
                <w:noProof/>
                <w:webHidden/>
              </w:rPr>
              <w:t>3</w:t>
            </w:r>
            <w:r w:rsidR="00FB0BA1">
              <w:rPr>
                <w:noProof/>
                <w:webHidden/>
              </w:rPr>
              <w:fldChar w:fldCharType="end"/>
            </w:r>
          </w:hyperlink>
        </w:p>
        <w:p w:rsidR="00FB0BA1" w:rsidRDefault="00FB0B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313185" w:history="1">
            <w:r w:rsidRPr="007C3483">
              <w:rPr>
                <w:rStyle w:val="Hipervnculo"/>
                <w:noProof/>
              </w:rPr>
              <w:t>Instalación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00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0BA1" w:rsidRDefault="00FB0B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313186" w:history="1">
            <w:r w:rsidRPr="007C3483">
              <w:rPr>
                <w:rStyle w:val="Hipervnculo"/>
                <w:noProof/>
              </w:rPr>
              <w:t>Directorio para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005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0BA1" w:rsidRDefault="00FB0B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313187" w:history="1">
            <w:r w:rsidRPr="007C3483">
              <w:rPr>
                <w:rStyle w:val="Hipervnculo"/>
                <w:noProof/>
              </w:rPr>
              <w:t>Comprobamos los 2 contenedores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005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0BA1" w:rsidRDefault="00FB0BA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3313188" w:history="1">
            <w:r w:rsidRPr="007C3483">
              <w:rPr>
                <w:rStyle w:val="Hipervnculo"/>
                <w:noProof/>
              </w:rPr>
              <w:t>Comprobación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_Toc213313188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1005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1A7" w:rsidRDefault="004A41A7">
          <w:r>
            <w:rPr>
              <w:b/>
              <w:bCs/>
            </w:rPr>
            <w:fldChar w:fldCharType="end"/>
          </w:r>
        </w:p>
      </w:sdtContent>
    </w:sdt>
    <w:p w:rsidR="004A41A7" w:rsidRDefault="004A41A7" w:rsidP="00234D5B">
      <w:pPr>
        <w:jc w:val="left"/>
      </w:pPr>
      <w:r>
        <w:br w:type="page"/>
      </w:r>
    </w:p>
    <w:p w:rsidR="00000A08" w:rsidRDefault="00312995" w:rsidP="004A41A7">
      <w:pPr>
        <w:pStyle w:val="Ttulo1"/>
      </w:pPr>
      <w:bookmarkStart w:id="0" w:name="_Toc213313184"/>
      <w:proofErr w:type="spellStart"/>
      <w:r>
        <w:lastRenderedPageBreak/>
        <w:t>Comprobacion</w:t>
      </w:r>
      <w:proofErr w:type="spellEnd"/>
      <w:r>
        <w:t xml:space="preserve"> Maquina Ubuntu</w:t>
      </w:r>
      <w:bookmarkEnd w:id="0"/>
    </w:p>
    <w:p w:rsidR="00312995" w:rsidRPr="00312995" w:rsidRDefault="00312995" w:rsidP="00312995">
      <w:r>
        <w:t xml:space="preserve">Comprobamos la </w:t>
      </w:r>
      <w:proofErr w:type="spellStart"/>
      <w:r>
        <w:t>ip</w:t>
      </w:r>
      <w:proofErr w:type="spellEnd"/>
      <w:r>
        <w:t xml:space="preserve"> de la máquina </w:t>
      </w:r>
      <w:proofErr w:type="spellStart"/>
      <w:r>
        <w:t>ubuntu</w:t>
      </w:r>
      <w:proofErr w:type="spellEnd"/>
    </w:p>
    <w:p w:rsidR="00312995" w:rsidRPr="00312995" w:rsidRDefault="00312995" w:rsidP="00312995">
      <w:r w:rsidRPr="00312995">
        <w:drawing>
          <wp:inline distT="0" distB="0" distL="0" distR="0" wp14:anchorId="5C5580D1" wp14:editId="07C8DA3E">
            <wp:extent cx="5400040" cy="1325880"/>
            <wp:effectExtent l="0" t="0" r="0" b="0"/>
            <wp:docPr id="8527811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110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1A7" w:rsidRPr="004A41A7" w:rsidRDefault="00DE758C" w:rsidP="004A41A7">
      <w:pPr>
        <w:pStyle w:val="Ttulo2"/>
      </w:pPr>
      <w:bookmarkStart w:id="1" w:name="_Toc213313185"/>
      <w:r>
        <w:t>Instalaci</w:t>
      </w:r>
      <w:r w:rsidR="00312995">
        <w:t>ó</w:t>
      </w:r>
      <w:r>
        <w:t>n Docker</w:t>
      </w:r>
      <w:bookmarkEnd w:id="1"/>
    </w:p>
    <w:p w:rsidR="00DE758C" w:rsidRDefault="00DE758C" w:rsidP="00DE758C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:rsidR="00DE758C" w:rsidRDefault="00DE758C" w:rsidP="00DE758C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docker.io </w:t>
      </w:r>
      <w:proofErr w:type="spellStart"/>
      <w:r>
        <w:t>docker-compose</w:t>
      </w:r>
      <w:proofErr w:type="spellEnd"/>
      <w:r>
        <w:t xml:space="preserve"> -y</w:t>
      </w:r>
    </w:p>
    <w:p w:rsidR="004A41A7" w:rsidRDefault="00DE758C" w:rsidP="00DE758C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Docker</w:t>
      </w:r>
      <w:proofErr w:type="spellEnd"/>
    </w:p>
    <w:p w:rsidR="00DE758C" w:rsidRDefault="00DE758C" w:rsidP="00DE758C"/>
    <w:p w:rsidR="00DE758C" w:rsidRDefault="00DE758C" w:rsidP="00DE758C">
      <w:r>
        <w:t xml:space="preserve">Este paso lo he omitido ya que tengo en mi maquina Ubuntu de </w:t>
      </w:r>
      <w:proofErr w:type="spellStart"/>
      <w:r>
        <w:t>promox</w:t>
      </w:r>
      <w:proofErr w:type="spellEnd"/>
      <w:r>
        <w:t xml:space="preserve"> el Docker instalado</w:t>
      </w:r>
    </w:p>
    <w:p w:rsidR="00DE758C" w:rsidRDefault="00DE758C" w:rsidP="00DE758C"/>
    <w:p w:rsidR="00DE758C" w:rsidRDefault="00DE758C" w:rsidP="00DE758C">
      <w:r w:rsidRPr="00DE758C">
        <w:drawing>
          <wp:inline distT="0" distB="0" distL="0" distR="0" wp14:anchorId="1C2E6306" wp14:editId="556237D6">
            <wp:extent cx="5400040" cy="1485900"/>
            <wp:effectExtent l="0" t="0" r="0" b="0"/>
            <wp:docPr id="14272386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3867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18" w:rsidRDefault="009A0F18" w:rsidP="009A0F18">
      <w:pPr>
        <w:pStyle w:val="Ttulo2"/>
      </w:pPr>
      <w:bookmarkStart w:id="2" w:name="_Toc213313186"/>
      <w:r>
        <w:t>Directorio</w:t>
      </w:r>
      <w:r w:rsidR="00FB0BA1">
        <w:t xml:space="preserve"> para </w:t>
      </w:r>
      <w:proofErr w:type="spellStart"/>
      <w:r w:rsidR="00FB0BA1">
        <w:t>Odoo</w:t>
      </w:r>
      <w:bookmarkEnd w:id="2"/>
      <w:proofErr w:type="spellEnd"/>
    </w:p>
    <w:p w:rsidR="00DE758C" w:rsidRDefault="00DE758C" w:rsidP="00DE758C">
      <w:r>
        <w:t xml:space="preserve">Creamos el directorio </w:t>
      </w:r>
      <w:r w:rsidR="009A0F18">
        <w:t xml:space="preserve">odoo19 </w:t>
      </w:r>
      <w:r>
        <w:t xml:space="preserve">para meter </w:t>
      </w:r>
      <w:proofErr w:type="gramStart"/>
      <w:r>
        <w:t>el .</w:t>
      </w:r>
      <w:proofErr w:type="spellStart"/>
      <w:r>
        <w:t>yaml</w:t>
      </w:r>
      <w:proofErr w:type="spellEnd"/>
      <w:proofErr w:type="gramEnd"/>
      <w:r>
        <w:t xml:space="preserve"> </w:t>
      </w:r>
      <w:proofErr w:type="spellStart"/>
      <w:r w:rsidR="009A0F18">
        <w:t>compose</w:t>
      </w:r>
      <w:proofErr w:type="spellEnd"/>
      <w:r w:rsidR="009A0F18">
        <w:t xml:space="preserve"> </w:t>
      </w:r>
      <w:r>
        <w:t xml:space="preserve">del </w:t>
      </w:r>
      <w:proofErr w:type="spellStart"/>
      <w:r>
        <w:t>docker</w:t>
      </w:r>
      <w:proofErr w:type="spellEnd"/>
    </w:p>
    <w:p w:rsidR="00DE758C" w:rsidRDefault="00DE758C" w:rsidP="00DE758C">
      <w:r w:rsidRPr="00DE758C">
        <w:drawing>
          <wp:inline distT="0" distB="0" distL="0" distR="0" wp14:anchorId="4193145D" wp14:editId="6BC686DD">
            <wp:extent cx="4483100" cy="1079500"/>
            <wp:effectExtent l="0" t="0" r="0" b="0"/>
            <wp:docPr id="20419214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214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62" w:rsidRDefault="009E6762" w:rsidP="00DE758C">
      <w:r>
        <w:t xml:space="preserve">Dentro de este directorio creamos el directorio </w:t>
      </w:r>
      <w:proofErr w:type="spellStart"/>
      <w:r>
        <w:t>extra-addons</w:t>
      </w:r>
      <w:proofErr w:type="spellEnd"/>
      <w:r>
        <w:t xml:space="preserve"> por si Docker necesita algún archivo extra, y el archivo importante</w:t>
      </w:r>
      <w:r w:rsidR="009A0F18">
        <w:t xml:space="preserve">, </w:t>
      </w:r>
      <w:r>
        <w:t>Docker-</w:t>
      </w:r>
      <w:proofErr w:type="spellStart"/>
      <w:proofErr w:type="gramStart"/>
      <w:r>
        <w:t>compose.yaml</w:t>
      </w:r>
      <w:proofErr w:type="spellEnd"/>
      <w:proofErr w:type="gramEnd"/>
    </w:p>
    <w:p w:rsidR="00281D88" w:rsidRDefault="009E6762" w:rsidP="00312995">
      <w:r w:rsidRPr="009E6762">
        <w:lastRenderedPageBreak/>
        <w:drawing>
          <wp:inline distT="0" distB="0" distL="0" distR="0" wp14:anchorId="7561E6AC" wp14:editId="43C2BBE4">
            <wp:extent cx="4813300" cy="1625600"/>
            <wp:effectExtent l="0" t="0" r="0" b="0"/>
            <wp:docPr id="15326091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091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18" w:rsidRDefault="009A0F18" w:rsidP="00312995">
      <w:proofErr w:type="spellStart"/>
      <w:r>
        <w:t>docker-</w:t>
      </w:r>
      <w:proofErr w:type="gramStart"/>
      <w:r>
        <w:t>compose.yaml</w:t>
      </w:r>
      <w:proofErr w:type="spellEnd"/>
      <w:proofErr w:type="gramEnd"/>
    </w:p>
    <w:p w:rsidR="009E6762" w:rsidRDefault="009E6762">
      <w:pPr>
        <w:jc w:val="left"/>
      </w:pPr>
      <w:r>
        <w:t>Nano Docker-</w:t>
      </w:r>
      <w:proofErr w:type="spellStart"/>
      <w:proofErr w:type="gramStart"/>
      <w:r>
        <w:t>compose.yaml</w:t>
      </w:r>
      <w:proofErr w:type="spellEnd"/>
      <w:proofErr w:type="gramEnd"/>
    </w:p>
    <w:p w:rsidR="009E6762" w:rsidRDefault="009E6762" w:rsidP="00DE758C">
      <w:r w:rsidRPr="009E6762">
        <w:drawing>
          <wp:inline distT="0" distB="0" distL="0" distR="0" wp14:anchorId="28AEE7CE" wp14:editId="29441DBE">
            <wp:extent cx="5400040" cy="879475"/>
            <wp:effectExtent l="0" t="0" r="0" b="0"/>
            <wp:docPr id="6364956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956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62" w:rsidRDefault="009E6762" w:rsidP="009E6762">
      <w:proofErr w:type="spellStart"/>
      <w:r>
        <w:t>version</w:t>
      </w:r>
      <w:proofErr w:type="spellEnd"/>
      <w:r>
        <w:t>: "3.8"</w:t>
      </w:r>
    </w:p>
    <w:p w:rsidR="009E6762" w:rsidRDefault="009E6762" w:rsidP="009E6762">
      <w:proofErr w:type="spellStart"/>
      <w:r>
        <w:t>services</w:t>
      </w:r>
      <w:proofErr w:type="spellEnd"/>
      <w:r>
        <w:t>:</w:t>
      </w:r>
    </w:p>
    <w:p w:rsidR="009E6762" w:rsidRDefault="009E6762" w:rsidP="009E6762">
      <w:r>
        <w:t xml:space="preserve">  </w:t>
      </w:r>
      <w:proofErr w:type="spellStart"/>
      <w:r>
        <w:t>db</w:t>
      </w:r>
      <w:proofErr w:type="spellEnd"/>
      <w:r>
        <w:t>:</w:t>
      </w:r>
    </w:p>
    <w:p w:rsidR="009E6762" w:rsidRDefault="009E6762" w:rsidP="009E6762">
      <w:r>
        <w:t xml:space="preserve">    </w:t>
      </w:r>
      <w:proofErr w:type="spellStart"/>
      <w:r>
        <w:t>image</w:t>
      </w:r>
      <w:proofErr w:type="spellEnd"/>
      <w:r>
        <w:t>: postgres:15    # puedes usar “postgres:15” o “postgres:14”</w:t>
      </w:r>
      <w:proofErr w:type="gramStart"/>
      <w:r>
        <w:t>-“</w:t>
      </w:r>
      <w:proofErr w:type="gramEnd"/>
      <w:r>
        <w:t>16” según tu preferencia</w:t>
      </w:r>
    </w:p>
    <w:p w:rsidR="009E6762" w:rsidRDefault="009E6762" w:rsidP="009E6762">
      <w:r>
        <w:t xml:space="preserve">    </w:t>
      </w:r>
      <w:proofErr w:type="spellStart"/>
      <w:r>
        <w:t>container_name</w:t>
      </w:r>
      <w:proofErr w:type="spellEnd"/>
      <w:r>
        <w:t>: odoo19-db</w:t>
      </w:r>
    </w:p>
    <w:p w:rsidR="009E6762" w:rsidRDefault="009E6762" w:rsidP="009E6762">
      <w:r>
        <w:t xml:space="preserve">    </w:t>
      </w:r>
      <w:proofErr w:type="spellStart"/>
      <w:r>
        <w:t>environment</w:t>
      </w:r>
      <w:proofErr w:type="spellEnd"/>
      <w:r>
        <w:t>:</w:t>
      </w:r>
    </w:p>
    <w:p w:rsidR="009E6762" w:rsidRDefault="009E6762" w:rsidP="009E6762">
      <w:r>
        <w:t xml:space="preserve">      POSTGRES_USER: odoo19</w:t>
      </w:r>
    </w:p>
    <w:p w:rsidR="009E6762" w:rsidRDefault="009E6762" w:rsidP="009E6762">
      <w:r>
        <w:t xml:space="preserve">      POSTGRES_PASSWORD: 1234</w:t>
      </w:r>
    </w:p>
    <w:p w:rsidR="009E6762" w:rsidRDefault="009E6762" w:rsidP="009E6762">
      <w:r>
        <w:t xml:space="preserve">      POSTGRES_DB: </w:t>
      </w:r>
      <w:proofErr w:type="spellStart"/>
      <w:r>
        <w:t>postgres</w:t>
      </w:r>
      <w:proofErr w:type="spellEnd"/>
    </w:p>
    <w:p w:rsidR="009E6762" w:rsidRDefault="009E6762" w:rsidP="009E6762">
      <w:r>
        <w:t xml:space="preserve">      PGDATA: 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/data/</w:t>
      </w:r>
      <w:proofErr w:type="spellStart"/>
      <w:r>
        <w:t>pgdata</w:t>
      </w:r>
      <w:proofErr w:type="spellEnd"/>
    </w:p>
    <w:p w:rsidR="009E6762" w:rsidRDefault="009E6762" w:rsidP="009E6762">
      <w:r>
        <w:t xml:space="preserve">    </w:t>
      </w:r>
      <w:proofErr w:type="spellStart"/>
      <w:r>
        <w:t>volumes</w:t>
      </w:r>
      <w:proofErr w:type="spellEnd"/>
      <w:r>
        <w:t>:</w:t>
      </w:r>
    </w:p>
    <w:p w:rsidR="009E6762" w:rsidRDefault="009E6762" w:rsidP="009E6762">
      <w:r>
        <w:t xml:space="preserve">      - </w:t>
      </w:r>
      <w:proofErr w:type="spellStart"/>
      <w:r>
        <w:t>db_data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postgresql</w:t>
      </w:r>
      <w:proofErr w:type="spellEnd"/>
      <w:r>
        <w:t>/data/</w:t>
      </w:r>
      <w:proofErr w:type="spellStart"/>
      <w:r>
        <w:t>pgdata</w:t>
      </w:r>
      <w:proofErr w:type="spellEnd"/>
    </w:p>
    <w:p w:rsidR="009E6762" w:rsidRDefault="009E6762" w:rsidP="009E6762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:rsidR="009E6762" w:rsidRDefault="009E6762" w:rsidP="009E6762"/>
    <w:p w:rsidR="009E6762" w:rsidRDefault="009E6762" w:rsidP="009E6762">
      <w:r>
        <w:t xml:space="preserve">  </w:t>
      </w:r>
      <w:proofErr w:type="spellStart"/>
      <w:r>
        <w:t>odoo</w:t>
      </w:r>
      <w:proofErr w:type="spellEnd"/>
      <w:r>
        <w:t>:</w:t>
      </w:r>
    </w:p>
    <w:p w:rsidR="009E6762" w:rsidRDefault="009E6762" w:rsidP="009E6762">
      <w:r>
        <w:t xml:space="preserve">    </w:t>
      </w:r>
      <w:proofErr w:type="spellStart"/>
      <w:r>
        <w:t>image</w:t>
      </w:r>
      <w:proofErr w:type="spellEnd"/>
      <w:r>
        <w:t xml:space="preserve">: odoo:19.0       # la versión 19 de </w:t>
      </w:r>
      <w:proofErr w:type="spellStart"/>
      <w:r>
        <w:t>Odoo</w:t>
      </w:r>
      <w:proofErr w:type="spellEnd"/>
    </w:p>
    <w:p w:rsidR="009E6762" w:rsidRDefault="009E6762" w:rsidP="009E6762">
      <w:r>
        <w:t xml:space="preserve">    </w:t>
      </w:r>
      <w:proofErr w:type="spellStart"/>
      <w:r>
        <w:t>container_name</w:t>
      </w:r>
      <w:proofErr w:type="spellEnd"/>
      <w:r>
        <w:t>: odoo19</w:t>
      </w:r>
    </w:p>
    <w:p w:rsidR="009E6762" w:rsidRDefault="009E6762" w:rsidP="009E6762">
      <w:r>
        <w:t xml:space="preserve">    </w:t>
      </w:r>
      <w:proofErr w:type="spellStart"/>
      <w:r>
        <w:t>depends_on</w:t>
      </w:r>
      <w:proofErr w:type="spellEnd"/>
      <w:r>
        <w:t>:</w:t>
      </w:r>
    </w:p>
    <w:p w:rsidR="009E6762" w:rsidRDefault="009E6762" w:rsidP="009E6762">
      <w:r>
        <w:lastRenderedPageBreak/>
        <w:t xml:space="preserve">      - </w:t>
      </w:r>
      <w:proofErr w:type="spellStart"/>
      <w:r>
        <w:t>db</w:t>
      </w:r>
      <w:proofErr w:type="spellEnd"/>
    </w:p>
    <w:p w:rsidR="009E6762" w:rsidRDefault="009E6762" w:rsidP="009E6762">
      <w:r>
        <w:t xml:space="preserve">    </w:t>
      </w:r>
      <w:proofErr w:type="spellStart"/>
      <w:r>
        <w:t>ports</w:t>
      </w:r>
      <w:proofErr w:type="spellEnd"/>
      <w:r>
        <w:t>:</w:t>
      </w:r>
    </w:p>
    <w:p w:rsidR="009E6762" w:rsidRDefault="009E6762" w:rsidP="009E6762">
      <w:r>
        <w:t xml:space="preserve">      - "8069:8069"</w:t>
      </w:r>
    </w:p>
    <w:p w:rsidR="009E6762" w:rsidRDefault="009E6762" w:rsidP="009E6762">
      <w:r>
        <w:t xml:space="preserve">    </w:t>
      </w:r>
      <w:proofErr w:type="spellStart"/>
      <w:r>
        <w:t>environment</w:t>
      </w:r>
      <w:proofErr w:type="spellEnd"/>
      <w:r>
        <w:t>:</w:t>
      </w:r>
    </w:p>
    <w:p w:rsidR="009E6762" w:rsidRDefault="009E6762" w:rsidP="009E6762">
      <w:r>
        <w:t xml:space="preserve">      HOST: </w:t>
      </w:r>
      <w:proofErr w:type="spellStart"/>
      <w:r>
        <w:t>db</w:t>
      </w:r>
      <w:proofErr w:type="spellEnd"/>
    </w:p>
    <w:p w:rsidR="009E6762" w:rsidRDefault="009E6762" w:rsidP="009E6762">
      <w:r>
        <w:t xml:space="preserve">      USER: odoo19</w:t>
      </w:r>
    </w:p>
    <w:p w:rsidR="009E6762" w:rsidRDefault="009E6762" w:rsidP="009E6762">
      <w:r>
        <w:t xml:space="preserve">      PASSWORD: 1234</w:t>
      </w:r>
    </w:p>
    <w:p w:rsidR="009E6762" w:rsidRDefault="009E6762" w:rsidP="009E6762">
      <w:r>
        <w:t xml:space="preserve">    </w:t>
      </w:r>
      <w:proofErr w:type="spellStart"/>
      <w:r>
        <w:t>volumes</w:t>
      </w:r>
      <w:proofErr w:type="spellEnd"/>
      <w:r>
        <w:t>:</w:t>
      </w:r>
    </w:p>
    <w:p w:rsidR="009E6762" w:rsidRDefault="009E6762" w:rsidP="009E6762">
      <w:r>
        <w:t xml:space="preserve">      - </w:t>
      </w:r>
      <w:proofErr w:type="spellStart"/>
      <w:r>
        <w:t>odoo_data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odoo</w:t>
      </w:r>
      <w:proofErr w:type="spellEnd"/>
    </w:p>
    <w:p w:rsidR="009E6762" w:rsidRDefault="009E6762" w:rsidP="009E6762">
      <w:r>
        <w:t xml:space="preserve">      </w:t>
      </w:r>
      <w:proofErr w:type="gramStart"/>
      <w:r>
        <w:t>- .</w:t>
      </w:r>
      <w:proofErr w:type="gramEnd"/>
      <w:r>
        <w:t>/</w:t>
      </w:r>
      <w:proofErr w:type="spellStart"/>
      <w:r>
        <w:t>extra-addons</w:t>
      </w:r>
      <w:proofErr w:type="spellEnd"/>
      <w:r>
        <w:t>:/</w:t>
      </w:r>
      <w:proofErr w:type="spellStart"/>
      <w:r>
        <w:t>mnt</w:t>
      </w:r>
      <w:proofErr w:type="spellEnd"/>
      <w:r>
        <w:t>/</w:t>
      </w:r>
      <w:proofErr w:type="spellStart"/>
      <w:r>
        <w:t>extra-addons</w:t>
      </w:r>
      <w:proofErr w:type="spellEnd"/>
      <w:r>
        <w:t xml:space="preserve">   # para tus módulos personalizados</w:t>
      </w:r>
    </w:p>
    <w:p w:rsidR="009E6762" w:rsidRDefault="009E6762" w:rsidP="009E6762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unless-stopped</w:t>
      </w:r>
      <w:proofErr w:type="spellEnd"/>
    </w:p>
    <w:p w:rsidR="009E6762" w:rsidRDefault="009E6762" w:rsidP="009E6762"/>
    <w:p w:rsidR="009E6762" w:rsidRDefault="009E6762" w:rsidP="009E6762">
      <w:proofErr w:type="spellStart"/>
      <w:r>
        <w:t>volumes</w:t>
      </w:r>
      <w:proofErr w:type="spellEnd"/>
      <w:r>
        <w:t>:</w:t>
      </w:r>
    </w:p>
    <w:p w:rsidR="009E6762" w:rsidRDefault="009E6762" w:rsidP="009E6762">
      <w:r>
        <w:t xml:space="preserve">  </w:t>
      </w:r>
      <w:proofErr w:type="spellStart"/>
      <w:r>
        <w:t>db_data</w:t>
      </w:r>
      <w:proofErr w:type="spellEnd"/>
      <w:r>
        <w:t>:</w:t>
      </w:r>
    </w:p>
    <w:p w:rsidR="009E6762" w:rsidRDefault="009E6762" w:rsidP="009E6762">
      <w:r>
        <w:t xml:space="preserve">  </w:t>
      </w:r>
      <w:proofErr w:type="spellStart"/>
      <w:r>
        <w:t>odoo_data</w:t>
      </w:r>
      <w:proofErr w:type="spellEnd"/>
      <w:r>
        <w:t>:</w:t>
      </w:r>
    </w:p>
    <w:p w:rsidR="00DE758C" w:rsidRDefault="00DE758C" w:rsidP="00DE758C"/>
    <w:p w:rsidR="009E6762" w:rsidRDefault="009E6762" w:rsidP="00DE758C">
      <w:r w:rsidRPr="009E6762">
        <w:drawing>
          <wp:inline distT="0" distB="0" distL="0" distR="0" wp14:anchorId="7C06627A" wp14:editId="4A30198E">
            <wp:extent cx="5400040" cy="3767455"/>
            <wp:effectExtent l="0" t="0" r="0" b="4445"/>
            <wp:docPr id="7416641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6415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18" w:rsidRDefault="009A0F18" w:rsidP="009A0F18">
      <w:pPr>
        <w:pStyle w:val="Ttulo2"/>
      </w:pPr>
      <w:bookmarkStart w:id="3" w:name="_Toc213313187"/>
      <w:r>
        <w:lastRenderedPageBreak/>
        <w:t>Comprobamos los 2 contenedores</w:t>
      </w:r>
      <w:bookmarkEnd w:id="3"/>
    </w:p>
    <w:p w:rsidR="009E6762" w:rsidRDefault="009E6762" w:rsidP="00DE758C">
      <w:r>
        <w:t xml:space="preserve">Levantamos los 2 contenedores, el de </w:t>
      </w:r>
      <w:proofErr w:type="spellStart"/>
      <w:r>
        <w:t>odoo</w:t>
      </w:r>
      <w:proofErr w:type="spellEnd"/>
      <w:r>
        <w:t xml:space="preserve"> y el de </w:t>
      </w:r>
      <w:proofErr w:type="spellStart"/>
      <w:r>
        <w:t>postgresql</w:t>
      </w:r>
      <w:proofErr w:type="spellEnd"/>
    </w:p>
    <w:p w:rsidR="009E6762" w:rsidRDefault="009E6762" w:rsidP="00DE758C">
      <w:proofErr w:type="spellStart"/>
      <w:r w:rsidRPr="009E6762">
        <w:t>docker</w:t>
      </w:r>
      <w:proofErr w:type="spellEnd"/>
      <w:r w:rsidRPr="009E6762">
        <w:t xml:space="preserve"> </w:t>
      </w:r>
      <w:proofErr w:type="spellStart"/>
      <w:r w:rsidRPr="009E6762">
        <w:t>compose</w:t>
      </w:r>
      <w:proofErr w:type="spellEnd"/>
      <w:r w:rsidRPr="009E6762">
        <w:t xml:space="preserve"> up -d</w:t>
      </w:r>
    </w:p>
    <w:p w:rsidR="009E6762" w:rsidRDefault="009E6762" w:rsidP="00DE758C">
      <w:r w:rsidRPr="009E6762">
        <w:drawing>
          <wp:inline distT="0" distB="0" distL="0" distR="0" wp14:anchorId="42B81436" wp14:editId="2E10B967">
            <wp:extent cx="5400040" cy="1197610"/>
            <wp:effectExtent l="0" t="0" r="0" b="0"/>
            <wp:docPr id="17741569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5698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62" w:rsidRDefault="009E6762" w:rsidP="00DE758C">
      <w:r>
        <w:t xml:space="preserve">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comprobamos los contenedores que están activos, en este caso tenemos 3:</w:t>
      </w:r>
    </w:p>
    <w:p w:rsidR="009E6762" w:rsidRDefault="009E6762" w:rsidP="009E6762">
      <w:pPr>
        <w:pStyle w:val="Prrafodelista"/>
        <w:numPr>
          <w:ilvl w:val="0"/>
          <w:numId w:val="2"/>
        </w:numPr>
      </w:pPr>
      <w:r>
        <w:t>Odoo19</w:t>
      </w:r>
    </w:p>
    <w:p w:rsidR="009E6762" w:rsidRDefault="009E6762" w:rsidP="009E6762">
      <w:pPr>
        <w:pStyle w:val="Prrafodelista"/>
        <w:numPr>
          <w:ilvl w:val="0"/>
          <w:numId w:val="2"/>
        </w:numPr>
      </w:pPr>
      <w:proofErr w:type="spellStart"/>
      <w:r>
        <w:t>Postgresql</w:t>
      </w:r>
      <w:proofErr w:type="spellEnd"/>
      <w:r>
        <w:t xml:space="preserve"> que trabaja junto con </w:t>
      </w:r>
      <w:proofErr w:type="spellStart"/>
      <w:r>
        <w:t>odoo</w:t>
      </w:r>
      <w:proofErr w:type="spellEnd"/>
    </w:p>
    <w:p w:rsidR="009E6762" w:rsidRDefault="009E6762" w:rsidP="009E6762">
      <w:pPr>
        <w:pStyle w:val="Prrafodelista"/>
        <w:numPr>
          <w:ilvl w:val="0"/>
          <w:numId w:val="2"/>
        </w:numPr>
      </w:pPr>
      <w:r>
        <w:t>MySQL (que lo realizamos en otra instalación aparte)</w:t>
      </w:r>
    </w:p>
    <w:p w:rsidR="009E6762" w:rsidRDefault="009E6762" w:rsidP="00DE758C">
      <w:r w:rsidRPr="009E6762">
        <w:drawing>
          <wp:inline distT="0" distB="0" distL="0" distR="0" wp14:anchorId="5AB5D0D2" wp14:editId="7D9A4E23">
            <wp:extent cx="5400040" cy="1360805"/>
            <wp:effectExtent l="0" t="0" r="0" b="0"/>
            <wp:docPr id="10415371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371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EE8" w:rsidRDefault="004B2EE8">
      <w:pPr>
        <w:jc w:val="left"/>
        <w:rPr>
          <w:rFonts w:asciiTheme="majorHAnsi" w:eastAsiaTheme="majorEastAsia" w:hAnsiTheme="majorHAnsi" w:cs="Open Sans"/>
          <w:color w:val="002060"/>
          <w:sz w:val="28"/>
          <w:szCs w:val="26"/>
        </w:rPr>
      </w:pPr>
      <w:r>
        <w:br w:type="page"/>
      </w:r>
    </w:p>
    <w:p w:rsidR="009E6762" w:rsidRDefault="00CB6DFE" w:rsidP="00CB6DFE">
      <w:pPr>
        <w:pStyle w:val="Ttulo2"/>
      </w:pPr>
      <w:bookmarkStart w:id="4" w:name="_Toc213313188"/>
      <w:r>
        <w:lastRenderedPageBreak/>
        <w:t>Comprobación Final</w:t>
      </w:r>
      <w:bookmarkEnd w:id="4"/>
    </w:p>
    <w:p w:rsidR="009E6762" w:rsidRDefault="009E6762" w:rsidP="00DE758C">
      <w:r>
        <w:t xml:space="preserve">Entrando en </w:t>
      </w:r>
      <w:hyperlink r:id="rId18" w:history="1">
        <w:r w:rsidRPr="003A6391">
          <w:rPr>
            <w:rStyle w:val="Hipervnculo"/>
          </w:rPr>
          <w:t>http://192.168.13.182:8069</w:t>
        </w:r>
      </w:hyperlink>
    </w:p>
    <w:p w:rsidR="009E6762" w:rsidRDefault="009E6762" w:rsidP="00DE758C">
      <w:r>
        <w:t>Comprobamos que funciona</w:t>
      </w:r>
    </w:p>
    <w:p w:rsidR="009E6762" w:rsidRDefault="009E6762" w:rsidP="00DE758C">
      <w:r w:rsidRPr="009E6762">
        <w:drawing>
          <wp:inline distT="0" distB="0" distL="0" distR="0" wp14:anchorId="685285FB" wp14:editId="24D84D4B">
            <wp:extent cx="5400040" cy="3037840"/>
            <wp:effectExtent l="0" t="0" r="0" b="0"/>
            <wp:docPr id="9148674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67493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DFE" w:rsidRDefault="00CB6DFE" w:rsidP="00DE758C"/>
    <w:p w:rsidR="00CB6DFE" w:rsidRDefault="00CB6DFE" w:rsidP="00DE758C"/>
    <w:p w:rsidR="00CB6DFE" w:rsidRDefault="00CB6DFE" w:rsidP="00DE758C"/>
    <w:p w:rsidR="004B2EE8" w:rsidRDefault="004B2EE8">
      <w:pPr>
        <w:jc w:val="left"/>
      </w:pPr>
      <w:r>
        <w:br w:type="page"/>
      </w:r>
    </w:p>
    <w:p w:rsidR="004B2EE8" w:rsidRDefault="00CB6DFE" w:rsidP="00DE758C">
      <w:r>
        <w:lastRenderedPageBreak/>
        <w:t xml:space="preserve">En mi caso ponemos estos datos: </w:t>
      </w:r>
    </w:p>
    <w:p w:rsidR="009E6762" w:rsidRDefault="009E6762" w:rsidP="00DE758C">
      <w:r w:rsidRPr="009E6762">
        <w:drawing>
          <wp:inline distT="0" distB="0" distL="0" distR="0" wp14:anchorId="21ACB7E2" wp14:editId="17816430">
            <wp:extent cx="4776186" cy="4672844"/>
            <wp:effectExtent l="0" t="0" r="0" b="1270"/>
            <wp:docPr id="1528561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61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5336" cy="475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62" w:rsidRDefault="009E6762" w:rsidP="00DE758C">
      <w:r>
        <w:t>Y hemos podido entrar correctamente, ahora vamos a activar facturaci</w:t>
      </w:r>
      <w:r w:rsidR="00553AF7">
        <w:t>ó</w:t>
      </w:r>
      <w:r>
        <w:t>n</w:t>
      </w:r>
    </w:p>
    <w:p w:rsidR="009E6762" w:rsidRDefault="009E6762" w:rsidP="00DE758C">
      <w:r w:rsidRPr="009E6762">
        <w:drawing>
          <wp:inline distT="0" distB="0" distL="0" distR="0" wp14:anchorId="1B803C78" wp14:editId="4B5012BF">
            <wp:extent cx="5400040" cy="2135505"/>
            <wp:effectExtent l="0" t="0" r="0" b="0"/>
            <wp:docPr id="85100569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0569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62" w:rsidRDefault="009E6762">
      <w:pPr>
        <w:jc w:val="left"/>
      </w:pPr>
      <w:r>
        <w:br w:type="page"/>
      </w:r>
    </w:p>
    <w:p w:rsidR="009E6762" w:rsidRDefault="009E6762">
      <w:pPr>
        <w:jc w:val="left"/>
      </w:pPr>
      <w:r>
        <w:lastRenderedPageBreak/>
        <w:t>Y lo hemos podido activar correctamente</w:t>
      </w:r>
    </w:p>
    <w:p w:rsidR="009E6762" w:rsidRDefault="009E6762" w:rsidP="00DE758C">
      <w:r w:rsidRPr="009E6762">
        <w:drawing>
          <wp:inline distT="0" distB="0" distL="0" distR="0" wp14:anchorId="65CCFCE9" wp14:editId="64FCAADA">
            <wp:extent cx="5400040" cy="3616960"/>
            <wp:effectExtent l="0" t="0" r="0" b="2540"/>
            <wp:docPr id="17070770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7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762" w:rsidRDefault="009E6762" w:rsidP="00DE758C"/>
    <w:p w:rsidR="009E6762" w:rsidRPr="004A41A7" w:rsidRDefault="009E6762" w:rsidP="00DE758C"/>
    <w:sectPr w:rsidR="009E6762" w:rsidRPr="004A41A7" w:rsidSect="00234D5B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7A2A" w:rsidRDefault="00F57A2A" w:rsidP="00942F99">
      <w:pPr>
        <w:spacing w:after="0" w:line="240" w:lineRule="auto"/>
      </w:pPr>
      <w:r>
        <w:separator/>
      </w:r>
    </w:p>
  </w:endnote>
  <w:endnote w:type="continuationSeparator" w:id="0">
    <w:p w:rsidR="00F57A2A" w:rsidRDefault="00F57A2A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75EFADEF" wp14:editId="06F0A84F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71A2457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7A2A" w:rsidRDefault="00F57A2A" w:rsidP="00942F99">
      <w:pPr>
        <w:spacing w:after="0" w:line="240" w:lineRule="auto"/>
      </w:pPr>
      <w:r>
        <w:separator/>
      </w:r>
    </w:p>
  </w:footnote>
  <w:footnote w:type="continuationSeparator" w:id="0">
    <w:p w:rsidR="00F57A2A" w:rsidRDefault="00F57A2A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:rsidR="00942F99" w:rsidRDefault="00942F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6111"/>
    <w:multiLevelType w:val="hybridMultilevel"/>
    <w:tmpl w:val="36326DF6"/>
    <w:lvl w:ilvl="0" w:tplc="5F326EF6">
      <w:numFmt w:val="bullet"/>
      <w:lvlText w:val="-"/>
      <w:lvlJc w:val="left"/>
      <w:pPr>
        <w:ind w:left="106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6A562380"/>
    <w:multiLevelType w:val="hybridMultilevel"/>
    <w:tmpl w:val="A828A0F2"/>
    <w:lvl w:ilvl="0" w:tplc="BB3EE144">
      <w:numFmt w:val="bullet"/>
      <w:lvlText w:val="-"/>
      <w:lvlJc w:val="left"/>
      <w:pPr>
        <w:ind w:left="14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num w:numId="1" w16cid:durableId="1966615362">
    <w:abstractNumId w:val="0"/>
  </w:num>
  <w:num w:numId="2" w16cid:durableId="80177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58C"/>
    <w:rsid w:val="00000A08"/>
    <w:rsid w:val="000C7EEE"/>
    <w:rsid w:val="001F4364"/>
    <w:rsid w:val="00234D5B"/>
    <w:rsid w:val="00281D88"/>
    <w:rsid w:val="00312995"/>
    <w:rsid w:val="00450A55"/>
    <w:rsid w:val="004A41A7"/>
    <w:rsid w:val="004B2EE8"/>
    <w:rsid w:val="004D5C05"/>
    <w:rsid w:val="00553AF7"/>
    <w:rsid w:val="005A47C2"/>
    <w:rsid w:val="006538B4"/>
    <w:rsid w:val="006606FA"/>
    <w:rsid w:val="00864598"/>
    <w:rsid w:val="00866DAA"/>
    <w:rsid w:val="0089690D"/>
    <w:rsid w:val="008E28AD"/>
    <w:rsid w:val="00942F99"/>
    <w:rsid w:val="009A0F18"/>
    <w:rsid w:val="009B7087"/>
    <w:rsid w:val="009E6762"/>
    <w:rsid w:val="00A10053"/>
    <w:rsid w:val="00C2452C"/>
    <w:rsid w:val="00C53D8F"/>
    <w:rsid w:val="00C550BD"/>
    <w:rsid w:val="00CB6DFE"/>
    <w:rsid w:val="00D9767A"/>
    <w:rsid w:val="00DC5D85"/>
    <w:rsid w:val="00DE758C"/>
    <w:rsid w:val="00E82D7A"/>
    <w:rsid w:val="00F105D0"/>
    <w:rsid w:val="00F57A2A"/>
    <w:rsid w:val="00FA03FE"/>
    <w:rsid w:val="00FB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4B38E"/>
  <w15:chartTrackingRefBased/>
  <w15:docId w15:val="{5CC49098-F2E1-AB46-88F7-2CF6BDE3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E6762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E6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192.168.13.182:8069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_Prac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Plantilla_Practica.dotx</Template>
  <TotalTime>0</TotalTime>
  <Pages>9</Pages>
  <Words>380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3</cp:revision>
  <cp:lastPrinted>2025-11-06T08:19:00Z</cp:lastPrinted>
  <dcterms:created xsi:type="dcterms:W3CDTF">2025-11-06T08:19:00Z</dcterms:created>
  <dcterms:modified xsi:type="dcterms:W3CDTF">2025-11-06T08:19:00Z</dcterms:modified>
</cp:coreProperties>
</file>